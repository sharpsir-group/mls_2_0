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256"/>
        <w:gridCol w:w="1869"/>
        <w:gridCol w:w="1816"/>
        <w:gridCol w:w="1985"/>
        <w:gridCol w:w="2133"/>
      </w:tblGrid>
      <w:tr w:rsidR="00281232" w:rsidRPr="00B72362" w14:paraId="14201587" w14:textId="77777777" w:rsidTr="00073A96">
        <w:trPr>
          <w:cantSplit/>
          <w:trHeight w:val="576"/>
          <w:jc w:val="center"/>
        </w:trPr>
        <w:tc>
          <w:tcPr>
            <w:tcW w:w="11059" w:type="dxa"/>
            <w:gridSpan w:val="5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CCB999" w14:textId="77777777" w:rsidR="00281232" w:rsidRDefault="008C7524" w:rsidP="00281232">
            <w:pPr>
              <w:pStyle w:val="Heading1"/>
            </w:pPr>
            <w:r>
              <w:t>team</w:t>
            </w:r>
          </w:p>
          <w:p w14:paraId="7BF91272" w14:textId="77777777" w:rsidR="00281232" w:rsidRDefault="00281232" w:rsidP="00281232">
            <w:pPr>
              <w:jc w:val="center"/>
            </w:pPr>
            <w:r>
              <w:t>Required Fields are noted with a red checkmark (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r w:rsidRPr="00D65CB8">
              <w:t>)</w:t>
            </w:r>
          </w:p>
          <w:p w14:paraId="1D45A6E3" w14:textId="77777777" w:rsidR="00281232" w:rsidRPr="000D6D11" w:rsidRDefault="00281232" w:rsidP="00281232">
            <w:pPr>
              <w:jc w:val="center"/>
            </w:pPr>
          </w:p>
        </w:tc>
      </w:tr>
      <w:tr w:rsidR="00281232" w:rsidRPr="00B72362" w14:paraId="04612D5C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5"/>
            <w:shd w:val="clear" w:color="auto" w:fill="E6E6E6"/>
            <w:vAlign w:val="center"/>
          </w:tcPr>
          <w:p w14:paraId="2DE6A553" w14:textId="77777777" w:rsidR="00281232" w:rsidRPr="00BA3893" w:rsidRDefault="00325A3A" w:rsidP="00073A96">
            <w:pPr>
              <w:pStyle w:val="SectionHeading"/>
              <w:jc w:val="left"/>
              <w:rPr>
                <w:b/>
              </w:rPr>
            </w:pPr>
            <w:r>
              <w:rPr>
                <w:b/>
              </w:rPr>
              <w:t>Essentials</w:t>
            </w:r>
          </w:p>
        </w:tc>
      </w:tr>
      <w:tr w:rsidR="000E01E7" w:rsidRPr="00B72362" w14:paraId="4AD88CE8" w14:textId="77777777" w:rsidTr="000E01E7">
        <w:trPr>
          <w:cantSplit/>
          <w:trHeight w:val="159"/>
          <w:jc w:val="center"/>
        </w:trPr>
        <w:tc>
          <w:tcPr>
            <w:tcW w:w="3256" w:type="dxa"/>
            <w:shd w:val="clear" w:color="auto" w:fill="auto"/>
          </w:tcPr>
          <w:p w14:paraId="1F15CB7C" w14:textId="77777777" w:rsidR="000E01E7" w:rsidRPr="009570A3" w:rsidRDefault="000E01E7" w:rsidP="00073A96">
            <w:r>
              <w:t>Team Type: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3685" w:type="dxa"/>
            <w:gridSpan w:val="2"/>
            <w:shd w:val="clear" w:color="auto" w:fill="auto"/>
          </w:tcPr>
          <w:p w14:paraId="222C1C34" w14:textId="77777777" w:rsidR="000E01E7" w:rsidRPr="009570A3" w:rsidRDefault="000E01E7" w:rsidP="00073A96">
            <w:r>
              <w:t>Team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1985" w:type="dxa"/>
            <w:shd w:val="clear" w:color="auto" w:fill="auto"/>
          </w:tcPr>
          <w:p w14:paraId="694C3976" w14:textId="77777777" w:rsidR="000E01E7" w:rsidRPr="009570A3" w:rsidRDefault="000E01E7" w:rsidP="00073A96">
            <w:r>
              <w:t>Active Date: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2133" w:type="dxa"/>
            <w:shd w:val="clear" w:color="auto" w:fill="auto"/>
          </w:tcPr>
          <w:p w14:paraId="1142CDA9" w14:textId="74AB836A" w:rsidR="000E01E7" w:rsidRPr="009570A3" w:rsidRDefault="000E01E7" w:rsidP="00073A96">
            <w:r>
              <w:t>Show Online?</w:t>
            </w:r>
          </w:p>
        </w:tc>
      </w:tr>
      <w:tr w:rsidR="008C7524" w:rsidRPr="00B72362" w14:paraId="26758EF1" w14:textId="77777777" w:rsidTr="008C7524">
        <w:trPr>
          <w:cantSplit/>
          <w:trHeight w:val="159"/>
          <w:jc w:val="center"/>
        </w:trPr>
        <w:tc>
          <w:tcPr>
            <w:tcW w:w="11059" w:type="dxa"/>
            <w:gridSpan w:val="5"/>
            <w:shd w:val="clear" w:color="auto" w:fill="DBE5F1" w:themeFill="accent1" w:themeFillTint="33"/>
          </w:tcPr>
          <w:p w14:paraId="70A2892E" w14:textId="77777777" w:rsidR="008C7524" w:rsidRDefault="008C7524" w:rsidP="00073A96">
            <w:r>
              <w:t>Team Members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</w:tr>
      <w:tr w:rsidR="008C7524" w:rsidRPr="00B72362" w14:paraId="520BFE10" w14:textId="77777777" w:rsidTr="008C7524">
        <w:trPr>
          <w:cantSplit/>
          <w:trHeight w:val="159"/>
          <w:jc w:val="center"/>
        </w:trPr>
        <w:tc>
          <w:tcPr>
            <w:tcW w:w="5125" w:type="dxa"/>
            <w:gridSpan w:val="2"/>
            <w:shd w:val="clear" w:color="auto" w:fill="DBE5F1" w:themeFill="accent1" w:themeFillTint="33"/>
          </w:tcPr>
          <w:p w14:paraId="06F97651" w14:textId="77777777" w:rsidR="008C7524" w:rsidRDefault="008C7524" w:rsidP="008C7524">
            <w:r>
              <w:t>Sales Associate Name</w:t>
            </w:r>
          </w:p>
        </w:tc>
        <w:tc>
          <w:tcPr>
            <w:tcW w:w="5934" w:type="dxa"/>
            <w:gridSpan w:val="3"/>
            <w:shd w:val="clear" w:color="auto" w:fill="DBE5F1" w:themeFill="accent1" w:themeFillTint="33"/>
          </w:tcPr>
          <w:p w14:paraId="2B3CAED5" w14:textId="77777777" w:rsidR="008C7524" w:rsidRDefault="008C7524" w:rsidP="008C7524">
            <w:r>
              <w:t>Team Rep (y/n)</w:t>
            </w:r>
          </w:p>
        </w:tc>
      </w:tr>
      <w:tr w:rsidR="008C7524" w:rsidRPr="00B72362" w14:paraId="7928CB65" w14:textId="77777777" w:rsidTr="008C7524">
        <w:trPr>
          <w:cantSplit/>
          <w:trHeight w:val="159"/>
          <w:jc w:val="center"/>
        </w:trPr>
        <w:tc>
          <w:tcPr>
            <w:tcW w:w="5125" w:type="dxa"/>
            <w:gridSpan w:val="2"/>
            <w:shd w:val="clear" w:color="auto" w:fill="auto"/>
          </w:tcPr>
          <w:p w14:paraId="311EA01A" w14:textId="77777777" w:rsidR="008C7524" w:rsidRDefault="008C7524" w:rsidP="008C7524"/>
        </w:tc>
        <w:tc>
          <w:tcPr>
            <w:tcW w:w="5934" w:type="dxa"/>
            <w:gridSpan w:val="3"/>
            <w:shd w:val="clear" w:color="auto" w:fill="auto"/>
          </w:tcPr>
          <w:p w14:paraId="7EF0DBAF" w14:textId="77777777" w:rsidR="008C7524" w:rsidRDefault="008C7524" w:rsidP="008C7524"/>
        </w:tc>
      </w:tr>
      <w:tr w:rsidR="008C7524" w:rsidRPr="00B72362" w14:paraId="30D84A3D" w14:textId="77777777" w:rsidTr="008C7524">
        <w:trPr>
          <w:cantSplit/>
          <w:trHeight w:val="159"/>
          <w:jc w:val="center"/>
        </w:trPr>
        <w:tc>
          <w:tcPr>
            <w:tcW w:w="5125" w:type="dxa"/>
            <w:gridSpan w:val="2"/>
            <w:shd w:val="clear" w:color="auto" w:fill="auto"/>
          </w:tcPr>
          <w:p w14:paraId="2D0FE797" w14:textId="77777777" w:rsidR="008C7524" w:rsidRDefault="008C7524" w:rsidP="008C7524"/>
        </w:tc>
        <w:tc>
          <w:tcPr>
            <w:tcW w:w="5934" w:type="dxa"/>
            <w:gridSpan w:val="3"/>
            <w:shd w:val="clear" w:color="auto" w:fill="auto"/>
          </w:tcPr>
          <w:p w14:paraId="5634561C" w14:textId="77777777" w:rsidR="008C7524" w:rsidRDefault="008C7524" w:rsidP="008C7524"/>
        </w:tc>
      </w:tr>
      <w:tr w:rsidR="008C7524" w:rsidRPr="00B72362" w14:paraId="7296F644" w14:textId="77777777" w:rsidTr="008C7524">
        <w:trPr>
          <w:cantSplit/>
          <w:trHeight w:val="159"/>
          <w:jc w:val="center"/>
        </w:trPr>
        <w:tc>
          <w:tcPr>
            <w:tcW w:w="5125" w:type="dxa"/>
            <w:gridSpan w:val="2"/>
            <w:shd w:val="clear" w:color="auto" w:fill="auto"/>
          </w:tcPr>
          <w:p w14:paraId="74A4C65F" w14:textId="77777777" w:rsidR="008C7524" w:rsidRDefault="008C7524" w:rsidP="008C7524"/>
        </w:tc>
        <w:tc>
          <w:tcPr>
            <w:tcW w:w="5934" w:type="dxa"/>
            <w:gridSpan w:val="3"/>
            <w:shd w:val="clear" w:color="auto" w:fill="auto"/>
          </w:tcPr>
          <w:p w14:paraId="705B1DE6" w14:textId="77777777" w:rsidR="008C7524" w:rsidRDefault="008C7524" w:rsidP="008C7524"/>
        </w:tc>
      </w:tr>
      <w:tr w:rsidR="008C7524" w:rsidRPr="00B72362" w14:paraId="642B3CC3" w14:textId="77777777" w:rsidTr="008C7524">
        <w:trPr>
          <w:cantSplit/>
          <w:trHeight w:val="159"/>
          <w:jc w:val="center"/>
        </w:trPr>
        <w:tc>
          <w:tcPr>
            <w:tcW w:w="5125" w:type="dxa"/>
            <w:gridSpan w:val="2"/>
            <w:shd w:val="clear" w:color="auto" w:fill="auto"/>
          </w:tcPr>
          <w:p w14:paraId="24727655" w14:textId="77777777" w:rsidR="008C7524" w:rsidRDefault="008C7524" w:rsidP="008C7524"/>
        </w:tc>
        <w:tc>
          <w:tcPr>
            <w:tcW w:w="5934" w:type="dxa"/>
            <w:gridSpan w:val="3"/>
            <w:shd w:val="clear" w:color="auto" w:fill="auto"/>
          </w:tcPr>
          <w:p w14:paraId="56325672" w14:textId="77777777" w:rsidR="008C7524" w:rsidRDefault="008C7524" w:rsidP="008C7524"/>
        </w:tc>
      </w:tr>
      <w:tr w:rsidR="008C7524" w:rsidRPr="00B72362" w14:paraId="09A7BFD9" w14:textId="77777777" w:rsidTr="008C7524">
        <w:trPr>
          <w:cantSplit/>
          <w:trHeight w:val="159"/>
          <w:jc w:val="center"/>
        </w:trPr>
        <w:tc>
          <w:tcPr>
            <w:tcW w:w="5125" w:type="dxa"/>
            <w:gridSpan w:val="2"/>
            <w:shd w:val="clear" w:color="auto" w:fill="auto"/>
          </w:tcPr>
          <w:p w14:paraId="69C6ED83" w14:textId="77777777" w:rsidR="008C7524" w:rsidRDefault="008C7524" w:rsidP="008C7524"/>
        </w:tc>
        <w:tc>
          <w:tcPr>
            <w:tcW w:w="5934" w:type="dxa"/>
            <w:gridSpan w:val="3"/>
            <w:shd w:val="clear" w:color="auto" w:fill="auto"/>
          </w:tcPr>
          <w:p w14:paraId="0F92B148" w14:textId="77777777" w:rsidR="008C7524" w:rsidRDefault="008C7524" w:rsidP="008C7524"/>
        </w:tc>
      </w:tr>
      <w:tr w:rsidR="008C7524" w:rsidRPr="00B72362" w14:paraId="5D5BA390" w14:textId="77777777" w:rsidTr="008C7524">
        <w:trPr>
          <w:cantSplit/>
          <w:trHeight w:val="159"/>
          <w:jc w:val="center"/>
        </w:trPr>
        <w:tc>
          <w:tcPr>
            <w:tcW w:w="5125" w:type="dxa"/>
            <w:gridSpan w:val="2"/>
            <w:shd w:val="clear" w:color="auto" w:fill="auto"/>
          </w:tcPr>
          <w:p w14:paraId="03778D26" w14:textId="77777777" w:rsidR="008C7524" w:rsidRDefault="008C7524" w:rsidP="008C7524"/>
        </w:tc>
        <w:tc>
          <w:tcPr>
            <w:tcW w:w="5934" w:type="dxa"/>
            <w:gridSpan w:val="3"/>
            <w:shd w:val="clear" w:color="auto" w:fill="auto"/>
          </w:tcPr>
          <w:p w14:paraId="1C6EAFD1" w14:textId="77777777" w:rsidR="008C7524" w:rsidRDefault="008C7524" w:rsidP="008C7524"/>
        </w:tc>
      </w:tr>
    </w:tbl>
    <w:p w14:paraId="1F9EC5D3" w14:textId="77777777" w:rsidR="00281232" w:rsidRDefault="00281232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5529"/>
        <w:gridCol w:w="5530"/>
      </w:tblGrid>
      <w:tr w:rsidR="008C7524" w:rsidRPr="00BA3893" w14:paraId="14575BD4" w14:textId="77777777" w:rsidTr="00A916E6">
        <w:trPr>
          <w:cantSplit/>
          <w:trHeight w:val="230"/>
          <w:jc w:val="center"/>
        </w:trPr>
        <w:tc>
          <w:tcPr>
            <w:tcW w:w="11059" w:type="dxa"/>
            <w:gridSpan w:val="2"/>
            <w:shd w:val="clear" w:color="auto" w:fill="E6E6E6"/>
            <w:vAlign w:val="center"/>
          </w:tcPr>
          <w:p w14:paraId="2917E275" w14:textId="77777777" w:rsidR="008C7524" w:rsidRPr="00BA3893" w:rsidRDefault="008C7524" w:rsidP="00A916E6">
            <w:pPr>
              <w:pStyle w:val="SectionHeading"/>
              <w:jc w:val="left"/>
              <w:rPr>
                <w:b/>
              </w:rPr>
            </w:pPr>
            <w:r>
              <w:rPr>
                <w:b/>
              </w:rPr>
              <w:t>contact details</w:t>
            </w:r>
          </w:p>
        </w:tc>
      </w:tr>
      <w:tr w:rsidR="008C7524" w:rsidRPr="009570A3" w14:paraId="1A2F7165" w14:textId="77777777" w:rsidTr="000F3285">
        <w:trPr>
          <w:cantSplit/>
          <w:trHeight w:val="159"/>
          <w:jc w:val="center"/>
        </w:trPr>
        <w:tc>
          <w:tcPr>
            <w:tcW w:w="5529" w:type="dxa"/>
            <w:shd w:val="clear" w:color="auto" w:fill="auto"/>
          </w:tcPr>
          <w:p w14:paraId="766A85C4" w14:textId="77777777" w:rsidR="008C7524" w:rsidRPr="009570A3" w:rsidRDefault="008C7524" w:rsidP="00A916E6">
            <w:r>
              <w:t>Email:</w:t>
            </w:r>
          </w:p>
        </w:tc>
        <w:tc>
          <w:tcPr>
            <w:tcW w:w="5530" w:type="dxa"/>
            <w:shd w:val="clear" w:color="auto" w:fill="auto"/>
          </w:tcPr>
          <w:p w14:paraId="6F9AA16B" w14:textId="77777777" w:rsidR="008C7524" w:rsidRPr="009570A3" w:rsidRDefault="008C7524" w:rsidP="00A916E6">
            <w:r>
              <w:t>Phone:</w:t>
            </w:r>
          </w:p>
        </w:tc>
      </w:tr>
    </w:tbl>
    <w:p w14:paraId="291DFC58" w14:textId="77777777" w:rsidR="008C7524" w:rsidRDefault="008C7524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5485"/>
        <w:gridCol w:w="5574"/>
      </w:tblGrid>
      <w:tr w:rsidR="00385C94" w:rsidRPr="00B72362" w14:paraId="3F82A3E6" w14:textId="77777777" w:rsidTr="00A916E6">
        <w:trPr>
          <w:cantSplit/>
          <w:trHeight w:val="230"/>
          <w:jc w:val="center"/>
        </w:trPr>
        <w:tc>
          <w:tcPr>
            <w:tcW w:w="11059" w:type="dxa"/>
            <w:gridSpan w:val="2"/>
            <w:shd w:val="clear" w:color="auto" w:fill="E6E6E6"/>
            <w:vAlign w:val="center"/>
          </w:tcPr>
          <w:p w14:paraId="7E668ED6" w14:textId="77777777" w:rsidR="00385C94" w:rsidRPr="00B72362" w:rsidRDefault="00385C94" w:rsidP="00A916E6">
            <w:pPr>
              <w:pStyle w:val="SectionHeading"/>
            </w:pPr>
            <w:r>
              <w:t>WEbsites</w:t>
            </w:r>
          </w:p>
        </w:tc>
      </w:tr>
      <w:tr w:rsidR="00385C94" w:rsidRPr="00B72362" w14:paraId="27931245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DBE5F1" w:themeFill="accent1" w:themeFillTint="33"/>
            <w:vAlign w:val="center"/>
          </w:tcPr>
          <w:p w14:paraId="11D687A6" w14:textId="77777777" w:rsidR="00385C94" w:rsidRPr="00B72362" w:rsidRDefault="00385C94" w:rsidP="00A916E6">
            <w:r>
              <w:t>Website Type</w:t>
            </w:r>
          </w:p>
        </w:tc>
        <w:tc>
          <w:tcPr>
            <w:tcW w:w="5574" w:type="dxa"/>
            <w:shd w:val="clear" w:color="auto" w:fill="DBE5F1" w:themeFill="accent1" w:themeFillTint="33"/>
            <w:vAlign w:val="center"/>
          </w:tcPr>
          <w:p w14:paraId="6E1E9DA7" w14:textId="77777777" w:rsidR="00385C94" w:rsidRPr="00B72362" w:rsidRDefault="00385C94" w:rsidP="00A916E6">
            <w:r>
              <w:t>URL</w:t>
            </w:r>
          </w:p>
        </w:tc>
      </w:tr>
      <w:tr w:rsidR="00385C94" w:rsidRPr="00B72362" w14:paraId="61103355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5030AB9F" w14:textId="77777777" w:rsidR="00385C94" w:rsidRDefault="00385C94" w:rsidP="00A916E6">
            <w:r>
              <w:t>Twitter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7634C255" w14:textId="77777777" w:rsidR="00385C94" w:rsidRDefault="00385C94" w:rsidP="00A916E6"/>
        </w:tc>
      </w:tr>
      <w:tr w:rsidR="00385C94" w:rsidRPr="00B72362" w14:paraId="123476C4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458E38D8" w14:textId="77777777" w:rsidR="00385C94" w:rsidRDefault="00385C94" w:rsidP="00A916E6">
            <w:r>
              <w:t>Facebook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7C277EB2" w14:textId="77777777" w:rsidR="00385C94" w:rsidRDefault="00385C94" w:rsidP="00A916E6"/>
        </w:tc>
      </w:tr>
      <w:tr w:rsidR="00385C94" w:rsidRPr="00B72362" w14:paraId="59B19E5F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01BCF9AD" w14:textId="77777777" w:rsidR="00385C94" w:rsidRDefault="00385C94" w:rsidP="00A916E6">
            <w:r>
              <w:t>Google+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49C3055D" w14:textId="77777777" w:rsidR="00385C94" w:rsidRDefault="00385C94" w:rsidP="00A916E6"/>
        </w:tc>
      </w:tr>
      <w:tr w:rsidR="00385C94" w:rsidRPr="00B72362" w14:paraId="2CAAE74C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0E158E56" w14:textId="77777777" w:rsidR="00385C94" w:rsidRDefault="00385C94" w:rsidP="00A916E6">
            <w:proofErr w:type="spellStart"/>
            <w:r>
              <w:t>Youtube</w:t>
            </w:r>
            <w:proofErr w:type="spellEnd"/>
          </w:p>
        </w:tc>
        <w:tc>
          <w:tcPr>
            <w:tcW w:w="5574" w:type="dxa"/>
            <w:shd w:val="clear" w:color="auto" w:fill="auto"/>
            <w:vAlign w:val="center"/>
          </w:tcPr>
          <w:p w14:paraId="6C023B54" w14:textId="77777777" w:rsidR="00385C94" w:rsidRDefault="00385C94" w:rsidP="00A916E6"/>
        </w:tc>
      </w:tr>
      <w:tr w:rsidR="00385C94" w:rsidRPr="00B72362" w14:paraId="5BE34FC3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33782A19" w14:textId="77777777" w:rsidR="00385C94" w:rsidRDefault="00385C94" w:rsidP="00A916E6">
            <w:r>
              <w:t>Pinterest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23F3D29B" w14:textId="77777777" w:rsidR="00385C94" w:rsidRDefault="00385C94" w:rsidP="00A916E6"/>
        </w:tc>
      </w:tr>
      <w:tr w:rsidR="00385C94" w:rsidRPr="00B72362" w14:paraId="2B419B6A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3A77C24F" w14:textId="77777777" w:rsidR="00385C94" w:rsidRDefault="00385C94" w:rsidP="00A916E6">
            <w:r>
              <w:t>Yelp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1F661BB4" w14:textId="77777777" w:rsidR="00385C94" w:rsidRDefault="00385C94" w:rsidP="00A916E6"/>
        </w:tc>
      </w:tr>
      <w:tr w:rsidR="00385C94" w:rsidRPr="00B72362" w14:paraId="43B3FC4D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0EF3EEE1" w14:textId="77777777" w:rsidR="00385C94" w:rsidRDefault="00385C94" w:rsidP="00A916E6">
            <w:r>
              <w:t>Other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3F1FD826" w14:textId="77777777" w:rsidR="00385C94" w:rsidRDefault="00385C94" w:rsidP="00A916E6"/>
        </w:tc>
      </w:tr>
    </w:tbl>
    <w:p w14:paraId="6AE2EF49" w14:textId="77777777" w:rsidR="00325A3A" w:rsidRDefault="00325A3A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660"/>
        <w:gridCol w:w="3420"/>
        <w:gridCol w:w="5979"/>
      </w:tblGrid>
      <w:tr w:rsidR="000E1607" w:rsidRPr="00B72362" w14:paraId="0953191E" w14:textId="77777777" w:rsidTr="00AA0AF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1F02B124" w14:textId="77777777" w:rsidR="000E1607" w:rsidRDefault="00385C94" w:rsidP="000E1607">
            <w:pPr>
              <w:pStyle w:val="SectionHeading"/>
            </w:pPr>
            <w:r>
              <w:t>Profile Description</w:t>
            </w:r>
          </w:p>
          <w:p w14:paraId="45528207" w14:textId="77777777" w:rsidR="00A07000" w:rsidRPr="00AA0AF6" w:rsidRDefault="00A07000" w:rsidP="00AA0AF6">
            <w:pPr>
              <w:pStyle w:val="SectionHeading"/>
              <w:rPr>
                <w:caps w:val="0"/>
                <w:sz w:val="14"/>
              </w:rPr>
            </w:pPr>
            <w:r w:rsidRPr="00A07000">
              <w:rPr>
                <w:caps w:val="0"/>
                <w:sz w:val="14"/>
              </w:rPr>
              <w:t xml:space="preserve">Available languages: </w:t>
            </w:r>
            <w:r w:rsidR="00F53DB0">
              <w:rPr>
                <w:caps w:val="0"/>
                <w:sz w:val="14"/>
              </w:rPr>
              <w:t>English, Spanish</w:t>
            </w:r>
          </w:p>
        </w:tc>
      </w:tr>
      <w:tr w:rsidR="000E1607" w:rsidRPr="00B72362" w14:paraId="198791EA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53F74DD1" w14:textId="77777777" w:rsidR="000E1607" w:rsidRPr="00B72362" w:rsidRDefault="000E1607" w:rsidP="000E1607">
            <w:r>
              <w:t>Language</w:t>
            </w:r>
          </w:p>
        </w:tc>
        <w:tc>
          <w:tcPr>
            <w:tcW w:w="342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5171346D" w14:textId="77777777" w:rsidR="000E1607" w:rsidRPr="00B72362" w:rsidRDefault="000E1607" w:rsidP="000E1607">
            <w:r>
              <w:t>Remark Type</w:t>
            </w:r>
          </w:p>
        </w:tc>
        <w:tc>
          <w:tcPr>
            <w:tcW w:w="5979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7EF509D8" w14:textId="77777777" w:rsidR="000E1607" w:rsidRPr="00B72362" w:rsidRDefault="000E1607" w:rsidP="000E1607">
            <w:r>
              <w:t>Remark</w:t>
            </w:r>
          </w:p>
        </w:tc>
      </w:tr>
      <w:tr w:rsidR="000E1607" w:rsidRPr="00B72362" w14:paraId="5A1C6B89" w14:textId="77777777" w:rsidTr="0029191A">
        <w:trPr>
          <w:cantSplit/>
          <w:trHeight w:val="231"/>
          <w:jc w:val="center"/>
        </w:trPr>
        <w:tc>
          <w:tcPr>
            <w:tcW w:w="1660" w:type="dxa"/>
            <w:shd w:val="clear" w:color="auto" w:fill="auto"/>
            <w:vAlign w:val="center"/>
          </w:tcPr>
          <w:p w14:paraId="00F58DF6" w14:textId="77777777" w:rsidR="000E1607" w:rsidRDefault="000E1607" w:rsidP="000E1607">
            <w:r>
              <w:t>English</w:t>
            </w:r>
          </w:p>
        </w:tc>
        <w:tc>
          <w:tcPr>
            <w:tcW w:w="3420" w:type="dxa"/>
            <w:shd w:val="clear" w:color="auto" w:fill="auto"/>
          </w:tcPr>
          <w:p w14:paraId="6753C293" w14:textId="77777777" w:rsidR="000E1607" w:rsidRDefault="008C7524" w:rsidP="00AA0AF6">
            <w:r>
              <w:t>Team</w:t>
            </w:r>
            <w:r w:rsidR="00AA0AF6">
              <w:t xml:space="preserve"> Profile</w:t>
            </w:r>
          </w:p>
        </w:tc>
        <w:tc>
          <w:tcPr>
            <w:tcW w:w="5979" w:type="dxa"/>
            <w:shd w:val="clear" w:color="auto" w:fill="auto"/>
            <w:vAlign w:val="center"/>
          </w:tcPr>
          <w:p w14:paraId="135C61B0" w14:textId="77777777" w:rsidR="000E1607" w:rsidRDefault="000E1607" w:rsidP="000E1607"/>
        </w:tc>
      </w:tr>
      <w:tr w:rsidR="0029191A" w:rsidRPr="00B72362" w14:paraId="277D26F7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F56555E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7E15AE84" w14:textId="77777777" w:rsidR="0029191A" w:rsidRPr="0029191A" w:rsidRDefault="00AA0AF6" w:rsidP="0029191A">
            <w:pPr>
              <w:rPr>
                <w:rFonts w:cs="Tahoma"/>
                <w:color w:val="000000"/>
                <w:spacing w:val="0"/>
              </w:rPr>
            </w:pPr>
            <w:r>
              <w:rPr>
                <w:rFonts w:cs="Tahoma"/>
                <w:color w:val="000000"/>
                <w:spacing w:val="0"/>
              </w:rPr>
              <w:t>Hobbies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0D50713" w14:textId="77777777" w:rsidR="0029191A" w:rsidRDefault="0029191A" w:rsidP="0029191A"/>
        </w:tc>
      </w:tr>
      <w:tr w:rsidR="0029191A" w:rsidRPr="00B72362" w14:paraId="492B68A4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74C9B04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20E38E4B" w14:textId="77777777" w:rsidR="0029191A" w:rsidRPr="0029191A" w:rsidRDefault="008C7524" w:rsidP="0029191A">
            <w:pPr>
              <w:rPr>
                <w:rFonts w:cs="Tahoma"/>
                <w:color w:val="000000"/>
              </w:rPr>
            </w:pPr>
            <w:r>
              <w:rPr>
                <w:rFonts w:cs="Tahoma"/>
                <w:color w:val="000000"/>
              </w:rPr>
              <w:t>Specializations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4D6A2AB" w14:textId="77777777" w:rsidR="0029191A" w:rsidRDefault="0029191A" w:rsidP="0029191A"/>
        </w:tc>
      </w:tr>
      <w:tr w:rsidR="0029191A" w:rsidRPr="00B72362" w14:paraId="7AA40660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15A3259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1C4A40D9" w14:textId="77777777" w:rsidR="0029191A" w:rsidRPr="0029191A" w:rsidRDefault="00AA0AF6" w:rsidP="0029191A">
            <w:pPr>
              <w:rPr>
                <w:rFonts w:cs="Tahoma"/>
                <w:color w:val="000000"/>
              </w:rPr>
            </w:pPr>
            <w:r>
              <w:rPr>
                <w:rFonts w:cs="Tahoma"/>
                <w:color w:val="000000"/>
              </w:rPr>
              <w:t>Other Awards &amp; Recognition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67A6875E" w14:textId="77777777" w:rsidR="0029191A" w:rsidRDefault="0029191A" w:rsidP="0029191A"/>
        </w:tc>
      </w:tr>
    </w:tbl>
    <w:p w14:paraId="4EF059B2" w14:textId="77777777" w:rsidR="00793386" w:rsidRDefault="00793386" w:rsidP="00793386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793386" w14:paraId="2ACD69E6" w14:textId="77777777" w:rsidTr="00793386">
        <w:trPr>
          <w:cantSplit/>
          <w:trHeight w:val="230"/>
          <w:jc w:val="center"/>
        </w:trPr>
        <w:tc>
          <w:tcPr>
            <w:tcW w:w="1105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75ADE23E" w14:textId="77777777" w:rsidR="00793386" w:rsidRDefault="00793386">
            <w:pPr>
              <w:pStyle w:val="SectionHeading"/>
            </w:pPr>
            <w:r>
              <w:t>ADDITIONAL INFORMATION</w:t>
            </w:r>
          </w:p>
        </w:tc>
      </w:tr>
      <w:tr w:rsidR="00793386" w14:paraId="43C12139" w14:textId="77777777" w:rsidTr="00793386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25645C52" w14:textId="77777777" w:rsidR="00793386" w:rsidRDefault="00793386">
            <w:r>
              <w:t>Attribute</w:t>
            </w:r>
          </w:p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16367F5F" w14:textId="77777777" w:rsidR="00793386" w:rsidRDefault="00793386">
            <w:r>
              <w:t>Value</w:t>
            </w:r>
          </w:p>
        </w:tc>
      </w:tr>
      <w:tr w:rsidR="00793386" w14:paraId="74F2C910" w14:textId="77777777" w:rsidTr="00793386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246D02" w14:textId="77777777" w:rsidR="00793386" w:rsidRDefault="00793386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76D5C0" w14:textId="77777777" w:rsidR="00793386" w:rsidRDefault="00793386"/>
        </w:tc>
      </w:tr>
      <w:tr w:rsidR="00793386" w14:paraId="7BF5F02B" w14:textId="77777777" w:rsidTr="00793386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18725C" w14:textId="77777777" w:rsidR="00793386" w:rsidRDefault="00793386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E7FD87" w14:textId="77777777" w:rsidR="00793386" w:rsidRDefault="00793386"/>
        </w:tc>
      </w:tr>
      <w:tr w:rsidR="00793386" w14:paraId="6E0F4BC7" w14:textId="77777777" w:rsidTr="00793386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0B9071" w14:textId="77777777" w:rsidR="00793386" w:rsidRDefault="00793386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B10B67" w14:textId="77777777" w:rsidR="00793386" w:rsidRDefault="00793386"/>
        </w:tc>
      </w:tr>
      <w:tr w:rsidR="00793386" w14:paraId="2E58CE4B" w14:textId="77777777" w:rsidTr="00793386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DAF792" w14:textId="77777777" w:rsidR="00793386" w:rsidRDefault="00793386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5873A1" w14:textId="77777777" w:rsidR="00793386" w:rsidRDefault="00793386"/>
        </w:tc>
      </w:tr>
      <w:tr w:rsidR="00793386" w14:paraId="17C0D552" w14:textId="77777777" w:rsidTr="00793386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EECED1" w14:textId="77777777" w:rsidR="00793386" w:rsidRDefault="00793386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80EAEA" w14:textId="77777777" w:rsidR="00793386" w:rsidRDefault="00793386"/>
        </w:tc>
      </w:tr>
    </w:tbl>
    <w:p w14:paraId="019579EE" w14:textId="77777777" w:rsidR="00980929" w:rsidRDefault="00980929" w:rsidP="008C7524">
      <w:bookmarkStart w:id="0" w:name="_GoBack"/>
      <w:bookmarkEnd w:id="0"/>
    </w:p>
    <w:sectPr w:rsidR="00980929" w:rsidSect="00B61506">
      <w:footerReference w:type="default" r:id="rId6"/>
      <w:pgSz w:w="12240" w:h="15840"/>
      <w:pgMar w:top="720" w:right="720" w:bottom="9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87C5FB" w14:textId="77777777" w:rsidR="00F53F63" w:rsidRDefault="00F53F63" w:rsidP="00DA7EAC">
      <w:pPr>
        <w:pStyle w:val="Heading1"/>
      </w:pPr>
      <w:r>
        <w:separator/>
      </w:r>
    </w:p>
  </w:endnote>
  <w:endnote w:type="continuationSeparator" w:id="0">
    <w:p w14:paraId="5ADD9FE8" w14:textId="77777777" w:rsidR="00F53F63" w:rsidRDefault="00F53F63" w:rsidP="00DA7EAC">
      <w:pPr>
        <w:pStyle w:val="Heading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0451790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273F49A9" w14:textId="77777777" w:rsidR="00325A3A" w:rsidRDefault="00325A3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75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75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F99B9B" w14:textId="77777777" w:rsidR="00325A3A" w:rsidRPr="00B07E13" w:rsidRDefault="00325A3A" w:rsidP="00EB52A5">
    <w:pPr>
      <w:jc w:val="center"/>
      <w:rPr>
        <w:i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B07E13">
      <w:rPr>
        <w:i/>
        <w:sz w:val="12"/>
      </w:rPr>
      <w:t>vd1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207859" w14:textId="77777777" w:rsidR="00F53F63" w:rsidRDefault="00F53F63" w:rsidP="00DA7EAC">
      <w:pPr>
        <w:pStyle w:val="Heading1"/>
      </w:pPr>
      <w:r>
        <w:separator/>
      </w:r>
    </w:p>
  </w:footnote>
  <w:footnote w:type="continuationSeparator" w:id="0">
    <w:p w14:paraId="796D056D" w14:textId="77777777" w:rsidR="00F53F63" w:rsidRDefault="00F53F63" w:rsidP="00DA7EAC">
      <w:pPr>
        <w:pStyle w:val="Heading1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F"/>
    <w:rsid w:val="00017261"/>
    <w:rsid w:val="00017DD1"/>
    <w:rsid w:val="0003237E"/>
    <w:rsid w:val="000332AD"/>
    <w:rsid w:val="00046106"/>
    <w:rsid w:val="00073A96"/>
    <w:rsid w:val="000814CB"/>
    <w:rsid w:val="000B50FB"/>
    <w:rsid w:val="000C0676"/>
    <w:rsid w:val="000C3395"/>
    <w:rsid w:val="000C4143"/>
    <w:rsid w:val="000C5303"/>
    <w:rsid w:val="000C6799"/>
    <w:rsid w:val="000D3501"/>
    <w:rsid w:val="000D6D11"/>
    <w:rsid w:val="000E01E7"/>
    <w:rsid w:val="000E1607"/>
    <w:rsid w:val="000E412F"/>
    <w:rsid w:val="000E71B7"/>
    <w:rsid w:val="000F009D"/>
    <w:rsid w:val="000F7E41"/>
    <w:rsid w:val="0010688E"/>
    <w:rsid w:val="00111750"/>
    <w:rsid w:val="0011649E"/>
    <w:rsid w:val="00122F9B"/>
    <w:rsid w:val="0014727F"/>
    <w:rsid w:val="00157689"/>
    <w:rsid w:val="00160BDF"/>
    <w:rsid w:val="0016303A"/>
    <w:rsid w:val="00163A47"/>
    <w:rsid w:val="00190AE4"/>
    <w:rsid w:val="00190F40"/>
    <w:rsid w:val="001A5DAB"/>
    <w:rsid w:val="001A6DB0"/>
    <w:rsid w:val="001A7E81"/>
    <w:rsid w:val="001D3414"/>
    <w:rsid w:val="001D40AE"/>
    <w:rsid w:val="001E6E74"/>
    <w:rsid w:val="001F0D11"/>
    <w:rsid w:val="001F79F2"/>
    <w:rsid w:val="001F7A95"/>
    <w:rsid w:val="00214D4D"/>
    <w:rsid w:val="00233830"/>
    <w:rsid w:val="00240AF1"/>
    <w:rsid w:val="00242BCF"/>
    <w:rsid w:val="0024648C"/>
    <w:rsid w:val="00246632"/>
    <w:rsid w:val="002540A6"/>
    <w:rsid w:val="002602F0"/>
    <w:rsid w:val="00266D8A"/>
    <w:rsid w:val="00281232"/>
    <w:rsid w:val="00282E1B"/>
    <w:rsid w:val="0029191A"/>
    <w:rsid w:val="002C0936"/>
    <w:rsid w:val="002C59EB"/>
    <w:rsid w:val="002D2D2D"/>
    <w:rsid w:val="00311F63"/>
    <w:rsid w:val="00325A3A"/>
    <w:rsid w:val="003626FE"/>
    <w:rsid w:val="00363F93"/>
    <w:rsid w:val="003756BA"/>
    <w:rsid w:val="00384215"/>
    <w:rsid w:val="00385C94"/>
    <w:rsid w:val="003A3340"/>
    <w:rsid w:val="003A61AB"/>
    <w:rsid w:val="003B6F9B"/>
    <w:rsid w:val="004030E8"/>
    <w:rsid w:val="00406210"/>
    <w:rsid w:val="00415F5F"/>
    <w:rsid w:val="0042038C"/>
    <w:rsid w:val="00424770"/>
    <w:rsid w:val="004254EC"/>
    <w:rsid w:val="00426FF0"/>
    <w:rsid w:val="00437F3A"/>
    <w:rsid w:val="00461DCB"/>
    <w:rsid w:val="0046276C"/>
    <w:rsid w:val="00485FA1"/>
    <w:rsid w:val="00491A66"/>
    <w:rsid w:val="004A0100"/>
    <w:rsid w:val="004A30F9"/>
    <w:rsid w:val="004B77BF"/>
    <w:rsid w:val="004D7D79"/>
    <w:rsid w:val="00524CEC"/>
    <w:rsid w:val="00531C25"/>
    <w:rsid w:val="00532E88"/>
    <w:rsid w:val="005360D4"/>
    <w:rsid w:val="0054754E"/>
    <w:rsid w:val="0056338C"/>
    <w:rsid w:val="00581627"/>
    <w:rsid w:val="0058234D"/>
    <w:rsid w:val="00585165"/>
    <w:rsid w:val="005864E3"/>
    <w:rsid w:val="005B3DA5"/>
    <w:rsid w:val="005D4280"/>
    <w:rsid w:val="005D6072"/>
    <w:rsid w:val="005F2DC6"/>
    <w:rsid w:val="006026CF"/>
    <w:rsid w:val="006356FD"/>
    <w:rsid w:val="006638AD"/>
    <w:rsid w:val="00671993"/>
    <w:rsid w:val="00673C38"/>
    <w:rsid w:val="00682713"/>
    <w:rsid w:val="006A38A0"/>
    <w:rsid w:val="006D091F"/>
    <w:rsid w:val="006D2BCA"/>
    <w:rsid w:val="006D49A2"/>
    <w:rsid w:val="006F72D2"/>
    <w:rsid w:val="00722D35"/>
    <w:rsid w:val="00722DE8"/>
    <w:rsid w:val="00733AC6"/>
    <w:rsid w:val="007344B3"/>
    <w:rsid w:val="00754572"/>
    <w:rsid w:val="00770EEA"/>
    <w:rsid w:val="00777E58"/>
    <w:rsid w:val="007825C0"/>
    <w:rsid w:val="00793386"/>
    <w:rsid w:val="007A2C44"/>
    <w:rsid w:val="007B6392"/>
    <w:rsid w:val="007E3D81"/>
    <w:rsid w:val="008114AF"/>
    <w:rsid w:val="00813C2D"/>
    <w:rsid w:val="00822C42"/>
    <w:rsid w:val="00833ACF"/>
    <w:rsid w:val="00837769"/>
    <w:rsid w:val="0084190E"/>
    <w:rsid w:val="00851EAE"/>
    <w:rsid w:val="008658E6"/>
    <w:rsid w:val="008660D2"/>
    <w:rsid w:val="00884CA6"/>
    <w:rsid w:val="00887861"/>
    <w:rsid w:val="00890AE3"/>
    <w:rsid w:val="008B4E59"/>
    <w:rsid w:val="008C42BF"/>
    <w:rsid w:val="008C7524"/>
    <w:rsid w:val="008D0181"/>
    <w:rsid w:val="008D5D0C"/>
    <w:rsid w:val="008E5C14"/>
    <w:rsid w:val="00930927"/>
    <w:rsid w:val="00932D09"/>
    <w:rsid w:val="00947EA7"/>
    <w:rsid w:val="009570A3"/>
    <w:rsid w:val="009622B2"/>
    <w:rsid w:val="00977B44"/>
    <w:rsid w:val="00980929"/>
    <w:rsid w:val="00986EB7"/>
    <w:rsid w:val="009B2A77"/>
    <w:rsid w:val="009F58BB"/>
    <w:rsid w:val="00A07000"/>
    <w:rsid w:val="00A26571"/>
    <w:rsid w:val="00A26767"/>
    <w:rsid w:val="00A33689"/>
    <w:rsid w:val="00A41E64"/>
    <w:rsid w:val="00A4373B"/>
    <w:rsid w:val="00A4441F"/>
    <w:rsid w:val="00A744A8"/>
    <w:rsid w:val="00A8054D"/>
    <w:rsid w:val="00AA0AF6"/>
    <w:rsid w:val="00AC087E"/>
    <w:rsid w:val="00AC3BD7"/>
    <w:rsid w:val="00AE1F72"/>
    <w:rsid w:val="00AF093D"/>
    <w:rsid w:val="00B04903"/>
    <w:rsid w:val="00B07E13"/>
    <w:rsid w:val="00B113ED"/>
    <w:rsid w:val="00B12708"/>
    <w:rsid w:val="00B234D0"/>
    <w:rsid w:val="00B23636"/>
    <w:rsid w:val="00B41C69"/>
    <w:rsid w:val="00B55EE9"/>
    <w:rsid w:val="00B61356"/>
    <w:rsid w:val="00B61506"/>
    <w:rsid w:val="00B719DC"/>
    <w:rsid w:val="00B72362"/>
    <w:rsid w:val="00B96D9F"/>
    <w:rsid w:val="00BA3893"/>
    <w:rsid w:val="00BE09D6"/>
    <w:rsid w:val="00C2031B"/>
    <w:rsid w:val="00C30E55"/>
    <w:rsid w:val="00C63324"/>
    <w:rsid w:val="00C710A9"/>
    <w:rsid w:val="00C72E20"/>
    <w:rsid w:val="00C81188"/>
    <w:rsid w:val="00CA0FB4"/>
    <w:rsid w:val="00CA1F23"/>
    <w:rsid w:val="00CB5E53"/>
    <w:rsid w:val="00CC423E"/>
    <w:rsid w:val="00CC4D79"/>
    <w:rsid w:val="00CC6A22"/>
    <w:rsid w:val="00CC7CB7"/>
    <w:rsid w:val="00CF5910"/>
    <w:rsid w:val="00D02133"/>
    <w:rsid w:val="00D110C7"/>
    <w:rsid w:val="00D21FCD"/>
    <w:rsid w:val="00D239F6"/>
    <w:rsid w:val="00D34CBE"/>
    <w:rsid w:val="00D461ED"/>
    <w:rsid w:val="00D53D61"/>
    <w:rsid w:val="00D65CB8"/>
    <w:rsid w:val="00D66A94"/>
    <w:rsid w:val="00D76CCB"/>
    <w:rsid w:val="00DA2465"/>
    <w:rsid w:val="00DA5F94"/>
    <w:rsid w:val="00DA7EAC"/>
    <w:rsid w:val="00DD36F5"/>
    <w:rsid w:val="00DF1BA0"/>
    <w:rsid w:val="00E17A96"/>
    <w:rsid w:val="00E33DC8"/>
    <w:rsid w:val="00E41B70"/>
    <w:rsid w:val="00E52907"/>
    <w:rsid w:val="00E630EB"/>
    <w:rsid w:val="00E67567"/>
    <w:rsid w:val="00E717E7"/>
    <w:rsid w:val="00E71ED4"/>
    <w:rsid w:val="00E735C6"/>
    <w:rsid w:val="00E75AE6"/>
    <w:rsid w:val="00E80215"/>
    <w:rsid w:val="00E86314"/>
    <w:rsid w:val="00E87C3A"/>
    <w:rsid w:val="00EA0B79"/>
    <w:rsid w:val="00EA7F19"/>
    <w:rsid w:val="00EB52A5"/>
    <w:rsid w:val="00EC6419"/>
    <w:rsid w:val="00EC655E"/>
    <w:rsid w:val="00EE33CA"/>
    <w:rsid w:val="00F04B9B"/>
    <w:rsid w:val="00F0626A"/>
    <w:rsid w:val="00F06353"/>
    <w:rsid w:val="00F149CC"/>
    <w:rsid w:val="00F32A53"/>
    <w:rsid w:val="00F46364"/>
    <w:rsid w:val="00F47791"/>
    <w:rsid w:val="00F53DB0"/>
    <w:rsid w:val="00F53F63"/>
    <w:rsid w:val="00F60351"/>
    <w:rsid w:val="00F62A9C"/>
    <w:rsid w:val="00F72F2F"/>
    <w:rsid w:val="00F73E35"/>
    <w:rsid w:val="00F74AAD"/>
    <w:rsid w:val="00FB4BF1"/>
    <w:rsid w:val="00FC0C09"/>
    <w:rsid w:val="00FC21E9"/>
    <w:rsid w:val="00FC2B85"/>
    <w:rsid w:val="00FD63B2"/>
    <w:rsid w:val="00FE37CA"/>
    <w:rsid w:val="00FF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6E43F"/>
  <w15:docId w15:val="{29DB0364-3CDA-4B2F-BEC7-6B6BB168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A7EAC"/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DA7EAC"/>
    <w:pPr>
      <w:spacing w:after="80"/>
      <w:jc w:val="center"/>
      <w:outlineLvl w:val="0"/>
    </w:pPr>
    <w:rPr>
      <w:b/>
      <w:caps/>
      <w:spacing w:val="20"/>
      <w:sz w:val="24"/>
    </w:rPr>
  </w:style>
  <w:style w:type="paragraph" w:styleId="Heading2">
    <w:name w:val="heading 2"/>
    <w:basedOn w:val="Normal"/>
    <w:next w:val="Normal"/>
    <w:qFormat/>
    <w:rsid w:val="00DA7EAC"/>
    <w:pPr>
      <w:spacing w:before="40"/>
      <w:jc w:val="center"/>
      <w:outlineLvl w:val="1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7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115" w:type="dxa"/>
        <w:bottom w:w="29" w:type="dxa"/>
        <w:right w:w="115" w:type="dxa"/>
      </w:tblCellMar>
    </w:tblPr>
  </w:style>
  <w:style w:type="paragraph" w:customStyle="1" w:styleId="SectionHeading">
    <w:name w:val="Section Heading"/>
    <w:basedOn w:val="Normal"/>
    <w:rsid w:val="00DA7EAC"/>
    <w:pPr>
      <w:jc w:val="center"/>
    </w:pPr>
    <w:rPr>
      <w:caps/>
    </w:rPr>
  </w:style>
  <w:style w:type="paragraph" w:customStyle="1" w:styleId="SignatureText">
    <w:name w:val="Signature Text"/>
    <w:basedOn w:val="Normal"/>
    <w:rsid w:val="00F06353"/>
    <w:pPr>
      <w:spacing w:before="40" w:after="80"/>
    </w:pPr>
  </w:style>
  <w:style w:type="character" w:styleId="PageNumber">
    <w:name w:val="page number"/>
    <w:basedOn w:val="DefaultParagraphFont"/>
    <w:rsid w:val="00EB52A5"/>
  </w:style>
  <w:style w:type="paragraph" w:styleId="BalloonText">
    <w:name w:val="Balloon Text"/>
    <w:basedOn w:val="Normal"/>
    <w:semiHidden/>
    <w:rsid w:val="00AF093D"/>
    <w:rPr>
      <w:rFonts w:cs="Tahoma"/>
    </w:rPr>
  </w:style>
  <w:style w:type="paragraph" w:styleId="Header">
    <w:name w:val="header"/>
    <w:basedOn w:val="Normal"/>
    <w:link w:val="HeaderChar"/>
    <w:rsid w:val="00C72E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2E20"/>
    <w:rPr>
      <w:rFonts w:ascii="Tahoma" w:hAnsi="Tahoma"/>
      <w:spacing w:val="10"/>
      <w:sz w:val="16"/>
      <w:szCs w:val="16"/>
    </w:rPr>
  </w:style>
  <w:style w:type="paragraph" w:styleId="Footer">
    <w:name w:val="footer"/>
    <w:basedOn w:val="Normal"/>
    <w:link w:val="FooterChar"/>
    <w:uiPriority w:val="99"/>
    <w:rsid w:val="00C72E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E20"/>
    <w:rPr>
      <w:rFonts w:ascii="Tahoma" w:hAnsi="Tahoma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851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clabet\AppData\Roaming\Microsoft\Templates\Credit%20applic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Credit application.dot</Template>
  <TotalTime>0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Auclair, Bethany</dc:creator>
  <cp:lastModifiedBy>Sogi, Akshata</cp:lastModifiedBy>
  <cp:revision>5</cp:revision>
  <cp:lastPrinted>2016-06-21T19:02:00Z</cp:lastPrinted>
  <dcterms:created xsi:type="dcterms:W3CDTF">2016-06-23T15:39:00Z</dcterms:created>
  <dcterms:modified xsi:type="dcterms:W3CDTF">2021-02-24T07:04:00Z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TC010184631033</vt:lpwstr>
  </property>
</Properties>
</file>