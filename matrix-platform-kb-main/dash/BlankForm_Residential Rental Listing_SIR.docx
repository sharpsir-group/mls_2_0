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439"/>
        <w:gridCol w:w="3271"/>
        <w:gridCol w:w="2950"/>
        <w:gridCol w:w="2399"/>
      </w:tblGrid>
      <w:tr w:rsidR="00B255EF" w:rsidRPr="00B72362" w14:paraId="743C24DD" w14:textId="77777777" w:rsidTr="009F75FA">
        <w:trPr>
          <w:cantSplit/>
          <w:trHeight w:val="576"/>
          <w:jc w:val="center"/>
        </w:trPr>
        <w:tc>
          <w:tcPr>
            <w:tcW w:w="11059" w:type="dxa"/>
            <w:gridSpan w:val="4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9D0A7E" w14:textId="77777777" w:rsidR="00B255EF" w:rsidRDefault="00B255EF" w:rsidP="009F75FA">
            <w:pPr>
              <w:pStyle w:val="Heading1"/>
            </w:pPr>
            <w:r>
              <w:t>Residential Rental listing</w:t>
            </w:r>
          </w:p>
          <w:p w14:paraId="3AA827AA" w14:textId="77777777" w:rsidR="00B255EF" w:rsidRDefault="00B255EF" w:rsidP="009F75FA">
            <w:pPr>
              <w:jc w:val="center"/>
            </w:pPr>
            <w:r>
              <w:t>Required Fields are noted with a red checkmark (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  <w:r w:rsidRPr="00D65CB8">
              <w:t>)</w:t>
            </w:r>
          </w:p>
          <w:p w14:paraId="60067ED2" w14:textId="77777777" w:rsidR="00B255EF" w:rsidRPr="00D65CB8" w:rsidRDefault="00B255EF" w:rsidP="009F75FA">
            <w:pPr>
              <w:jc w:val="center"/>
            </w:pPr>
          </w:p>
        </w:tc>
      </w:tr>
      <w:tr w:rsidR="00B255EF" w:rsidRPr="00B72362" w14:paraId="57352D32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E6E6E6"/>
            <w:vAlign w:val="center"/>
          </w:tcPr>
          <w:p w14:paraId="425F25AD" w14:textId="77777777" w:rsidR="00B255EF" w:rsidRPr="00BA3893" w:rsidRDefault="00B255EF" w:rsidP="009F75FA">
            <w:pPr>
              <w:pStyle w:val="SectionHeading"/>
              <w:jc w:val="left"/>
              <w:rPr>
                <w:b/>
              </w:rPr>
            </w:pPr>
            <w:r>
              <w:rPr>
                <w:b/>
              </w:rPr>
              <w:t>essentials</w:t>
            </w:r>
          </w:p>
        </w:tc>
      </w:tr>
      <w:tr w:rsidR="00B255EF" w:rsidRPr="00B72362" w14:paraId="46884D5E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E6E6E6"/>
            <w:vAlign w:val="center"/>
          </w:tcPr>
          <w:p w14:paraId="2E13BEB7" w14:textId="77777777" w:rsidR="00B255EF" w:rsidRPr="00B72362" w:rsidRDefault="00B255EF" w:rsidP="009F75FA">
            <w:pPr>
              <w:pStyle w:val="SectionHeading"/>
            </w:pPr>
            <w:r>
              <w:t>Property Subtype (</w:t>
            </w:r>
            <w:r w:rsidRPr="000F7E41">
              <w:rPr>
                <w:caps w:val="0"/>
              </w:rPr>
              <w:t>choose one</w:t>
            </w:r>
            <w:r>
              <w:t>)</w:t>
            </w:r>
            <w:r w:rsidRPr="00FC0C09">
              <w:rPr>
                <w:b/>
              </w:rPr>
              <w:t xml:space="preserve"> 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</w:tr>
      <w:tr w:rsidR="00B255EF" w:rsidRPr="00B72362" w14:paraId="5730E780" w14:textId="77777777" w:rsidTr="009F75F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760CF5A6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Apartment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6A38CDB9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Historical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20392C1E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Multi-Family Home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C5E42AE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Single Family Detached</w:t>
            </w:r>
          </w:p>
        </w:tc>
      </w:tr>
      <w:tr w:rsidR="00B255EF" w:rsidRPr="00B72362" w14:paraId="098AF97B" w14:textId="77777777" w:rsidTr="009F75F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0A2DEE9F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Co-Op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1F280A6D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Land-Agricultural (Not Zoned)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5E24C812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Other Residential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41C3786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Timeshare</w:t>
            </w:r>
          </w:p>
        </w:tc>
      </w:tr>
      <w:tr w:rsidR="00B255EF" w:rsidRPr="00B72362" w14:paraId="70F25C26" w14:textId="77777777" w:rsidTr="009F75F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3391A971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Condominium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761E3202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Land–Multi-Family Acreage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7F716E62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Private Island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3DA4A8F4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Townhouse</w:t>
            </w:r>
          </w:p>
        </w:tc>
      </w:tr>
      <w:tr w:rsidR="00B255EF" w:rsidRPr="00B72362" w14:paraId="3D782280" w14:textId="77777777" w:rsidTr="009F75F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1CC610E6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Duplex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7582FB07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Land-Single-Family Acreage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3CE53394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t xml:space="preserve">Recreational 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3FF88E4E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t>Triplex</w:t>
            </w:r>
          </w:p>
        </w:tc>
      </w:tr>
      <w:tr w:rsidR="00B255EF" w:rsidRPr="00B72362" w14:paraId="0D2AE4C5" w14:textId="77777777" w:rsidTr="009F75F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44D04C03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Farm/Ranch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0600DBD2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Mixed Use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69FDBAC3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Residential Lot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5F2C2E0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Vineyard-Res</w:t>
            </w:r>
          </w:p>
        </w:tc>
      </w:tr>
      <w:tr w:rsidR="00B255EF" w:rsidRPr="00B72362" w14:paraId="1E62FB7D" w14:textId="77777777" w:rsidTr="009F75F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4197016E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Flat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591EA4B6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Mobile/Manufactured Hm w Land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07A1CC76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Row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652D8562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Winery-Res</w:t>
            </w:r>
          </w:p>
        </w:tc>
      </w:tr>
      <w:tr w:rsidR="00B255EF" w:rsidRPr="00B72362" w14:paraId="79426D5B" w14:textId="77777777" w:rsidTr="009F75F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565699B0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F</w:t>
            </w:r>
            <w:r>
              <w:t>ourplex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5352E661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Mobile/Manufactured Home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2E5CF13B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Semi-Detached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3E9F1DAE" w14:textId="77777777" w:rsidR="00B255EF" w:rsidRPr="009570A3" w:rsidRDefault="00B255EF" w:rsidP="009F75FA"/>
        </w:tc>
      </w:tr>
      <w:tr w:rsidR="00B255EF" w:rsidRPr="00B72362" w14:paraId="30B2DA0A" w14:textId="77777777" w:rsidTr="009F75F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046A3166" w14:textId="77777777" w:rsidR="00B255EF" w:rsidRPr="009570A3" w:rsidRDefault="00B255EF" w:rsidP="009F75FA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Fractional Ownership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78F5DAE9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Multi-Family (2-4 Units)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0ADC1A14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Single Family Attached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38E12771" w14:textId="77777777" w:rsidR="00B255EF" w:rsidRPr="009570A3" w:rsidRDefault="00B255EF" w:rsidP="009F75FA">
            <w:pPr>
              <w:rPr>
                <w:rFonts w:cs="Calibri"/>
                <w:noProof/>
              </w:rPr>
            </w:pPr>
          </w:p>
        </w:tc>
      </w:tr>
    </w:tbl>
    <w:p w14:paraId="5863901E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977"/>
        <w:gridCol w:w="2150"/>
        <w:gridCol w:w="2344"/>
        <w:gridCol w:w="2370"/>
        <w:gridCol w:w="2218"/>
      </w:tblGrid>
      <w:tr w:rsidR="00B255EF" w:rsidRPr="00B72362" w14:paraId="5B4A0919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5"/>
            <w:shd w:val="clear" w:color="auto" w:fill="E6E6E6"/>
            <w:vAlign w:val="center"/>
          </w:tcPr>
          <w:p w14:paraId="7E9CAA9B" w14:textId="77777777" w:rsidR="00B255EF" w:rsidRPr="00B72362" w:rsidRDefault="00B255EF" w:rsidP="009F75FA">
            <w:pPr>
              <w:pStyle w:val="SectionHeading"/>
            </w:pPr>
            <w:r>
              <w:t>Property style (</w:t>
            </w:r>
            <w:r w:rsidRPr="000F7E41">
              <w:rPr>
                <w:caps w:val="0"/>
              </w:rPr>
              <w:t xml:space="preserve">choose </w:t>
            </w:r>
            <w:proofErr w:type="gramStart"/>
            <w:r w:rsidRPr="000F7E41">
              <w:rPr>
                <w:caps w:val="0"/>
              </w:rPr>
              <w:t>one</w:t>
            </w:r>
            <w:r>
              <w:t>)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  <w:proofErr w:type="gramEnd"/>
          </w:p>
        </w:tc>
      </w:tr>
      <w:tr w:rsidR="00B255EF" w:rsidRPr="00B72362" w14:paraId="4390E7C9" w14:textId="77777777" w:rsidTr="009F75FA">
        <w:trPr>
          <w:cantSplit/>
          <w:trHeight w:val="258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424BE99C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1 Level Ranch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754DE43A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Colonial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48398E1D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Expanded Ranch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630DD0EA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Multi</w:t>
            </w:r>
            <w:r>
              <w:t>-</w:t>
            </w:r>
            <w:r w:rsidRPr="009570A3">
              <w:t>Level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24148DCE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Spanish/Mediterranean</w:t>
            </w:r>
          </w:p>
        </w:tc>
      </w:tr>
      <w:tr w:rsidR="00B255EF" w:rsidRPr="00B72362" w14:paraId="7D87FDB2" w14:textId="77777777" w:rsidTr="009F75F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2918DC98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1.5 Story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39D36D24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Colonial-American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7F0EC136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Farmhouse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74172B3A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New Englander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7E23E97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Split Level</w:t>
            </w:r>
          </w:p>
        </w:tc>
      </w:tr>
      <w:tr w:rsidR="00B255EF" w:rsidRPr="00B72362" w14:paraId="752C420E" w14:textId="77777777" w:rsidTr="009F75F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651C8382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2 Story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11EDF728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Colonial-Dutch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712F86B4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Federal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474FAB0A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Northwest Contemporary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56617E04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Studio</w:t>
            </w:r>
          </w:p>
        </w:tc>
      </w:tr>
      <w:tr w:rsidR="00B255EF" w:rsidRPr="00B72362" w14:paraId="5AC819E1" w14:textId="77777777" w:rsidTr="009F75F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3DEF14CA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Antique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17FD4D0C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Colonial-French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6B8179A8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Georgian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612519FD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Not Applicable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6762F7C4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Traditional</w:t>
            </w:r>
          </w:p>
        </w:tc>
      </w:tr>
      <w:tr w:rsidR="00B255EF" w:rsidRPr="00B72362" w14:paraId="5948DB52" w14:textId="77777777" w:rsidTr="009F75F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4995BA5C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Art Deco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101B2B4C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Colonial-Salt Box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7D58CE35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Georgian-Greek Revival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52EBD205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Other Style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BE4F2F1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Tudor</w:t>
            </w:r>
          </w:p>
        </w:tc>
      </w:tr>
      <w:tr w:rsidR="00B255EF" w:rsidRPr="00B72362" w14:paraId="60BEC856" w14:textId="77777777" w:rsidTr="009F75F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5B12B579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Art Nouveau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77C8D73E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Contemporary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6EF66220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Georgian-Neo Classicism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7D1F6885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Palazzo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8F9C31C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Tuscan</w:t>
            </w:r>
          </w:p>
        </w:tc>
      </w:tr>
      <w:tr w:rsidR="00B255EF" w:rsidRPr="00B72362" w14:paraId="629D6C8D" w14:textId="77777777" w:rsidTr="009F75F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121869CE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Arts &amp; Crafts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4D9FC027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Cottage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049B7A7A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Georgian-Regency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5BB659C9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Penthouse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7D9F4816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Victorian</w:t>
            </w:r>
          </w:p>
        </w:tc>
      </w:tr>
      <w:tr w:rsidR="00B255EF" w:rsidRPr="00B72362" w14:paraId="2FB7BFC8" w14:textId="77777777" w:rsidTr="009F75F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4C5A411A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Bi-Level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3D806128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Cottage/Cabin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011C05CA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High-Rise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2B16CA16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Post &amp; Beam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24536E35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Victorian-Gothic Revival</w:t>
            </w:r>
          </w:p>
        </w:tc>
      </w:tr>
      <w:tr w:rsidR="00B255EF" w:rsidRPr="00B72362" w14:paraId="678F18EF" w14:textId="77777777" w:rsidTr="009F75F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374539A8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Brownstone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75C1A3A1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Cottage/Resort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20AF457C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H</w:t>
            </w:r>
            <w:r>
              <w:t>istorical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7F097265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Post-War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2876906B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Victorian-Italianate</w:t>
            </w:r>
          </w:p>
        </w:tc>
      </w:tr>
      <w:tr w:rsidR="00B255EF" w:rsidRPr="00B72362" w14:paraId="21FAF717" w14:textId="77777777" w:rsidTr="009F75F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77BC6E46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Bungalow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12DF7163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Country Home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210DA37B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Lodge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23456839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Pre-War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8BC1193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 </w:t>
            </w:r>
            <w:r w:rsidRPr="009570A3">
              <w:t>Victorian-Queen Anne</w:t>
            </w:r>
          </w:p>
        </w:tc>
      </w:tr>
      <w:tr w:rsidR="00B255EF" w:rsidRPr="00B72362" w14:paraId="3713DC93" w14:textId="77777777" w:rsidTr="009F75F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33E5FA28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Cape Cod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18BAB157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Craftsman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4D322428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Loft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17A1EC4C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Raised Ranch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9F2EA50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Victorian–Shingle</w:t>
            </w:r>
          </w:p>
        </w:tc>
      </w:tr>
      <w:tr w:rsidR="00B255EF" w:rsidRPr="00B72362" w14:paraId="7FFAAE5E" w14:textId="77777777" w:rsidTr="009F75F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1001C142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Carriage House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2E5FA9E4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Custom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27054A0D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Log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10F68D5F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Saltbox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5D9A3546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Victorian-Stick</w:t>
            </w:r>
          </w:p>
        </w:tc>
      </w:tr>
      <w:tr w:rsidR="00B255EF" w:rsidRPr="00B72362" w14:paraId="3A673BEB" w14:textId="77777777" w:rsidTr="009F75F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4F005A96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Castle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5BA011DE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Desert Living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26DA68A3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Low Country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23ECF9C7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Santa Fe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5537027C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Villa</w:t>
            </w:r>
          </w:p>
        </w:tc>
      </w:tr>
      <w:tr w:rsidR="00B255EF" w:rsidRPr="00B72362" w14:paraId="71A41DA5" w14:textId="77777777" w:rsidTr="009F75F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25727D4A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Chalet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343D4E55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Estate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2EF2F38A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Low-Rise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3975B4BF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 Shotgun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73A3E564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Western</w:t>
            </w:r>
          </w:p>
        </w:tc>
      </w:tr>
      <w:tr w:rsidR="00B255EF" w:rsidRPr="00B72362" w14:paraId="135CD3EE" w14:textId="77777777" w:rsidTr="009F75F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40122792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Chateau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1384E3C8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European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6C233E07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Modern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1F0F9299" w14:textId="77777777" w:rsidR="00B255EF" w:rsidRPr="009570A3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Southwest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377BB65" w14:textId="77777777" w:rsidR="00B255EF" w:rsidRPr="009570A3" w:rsidRDefault="00B255EF" w:rsidP="009F75FA"/>
        </w:tc>
      </w:tr>
    </w:tbl>
    <w:p w14:paraId="6B3B1AD0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246"/>
        <w:gridCol w:w="34"/>
        <w:gridCol w:w="1350"/>
        <w:gridCol w:w="3195"/>
        <w:gridCol w:w="3234"/>
      </w:tblGrid>
      <w:tr w:rsidR="000351EB" w14:paraId="07985AC7" w14:textId="77777777" w:rsidTr="000351EB">
        <w:trPr>
          <w:cantSplit/>
          <w:trHeight w:val="230"/>
          <w:jc w:val="center"/>
        </w:trPr>
        <w:tc>
          <w:tcPr>
            <w:tcW w:w="11059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  <w:hideMark/>
          </w:tcPr>
          <w:p w14:paraId="2AAB458F" w14:textId="77777777" w:rsidR="000351EB" w:rsidRDefault="000351EB">
            <w:pPr>
              <w:pStyle w:val="SectionHeading"/>
            </w:pPr>
            <w:r>
              <w:t>Location</w:t>
            </w:r>
          </w:p>
        </w:tc>
      </w:tr>
      <w:tr w:rsidR="000351EB" w14:paraId="3F6914F5" w14:textId="77777777" w:rsidTr="000351EB">
        <w:trPr>
          <w:cantSplit/>
          <w:trHeight w:val="230"/>
          <w:jc w:val="center"/>
        </w:trPr>
        <w:tc>
          <w:tcPr>
            <w:tcW w:w="328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7ADF3BA0" w14:textId="77777777" w:rsidR="000351EB" w:rsidRDefault="000351EB">
            <w:r>
              <w:t>Country:</w:t>
            </w:r>
            <w:r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7779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60FF5B94" w14:textId="77777777" w:rsidR="000351EB" w:rsidRDefault="000351EB">
            <w:r>
              <w:t>Address Line 1:</w:t>
            </w:r>
            <w:r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</w:tr>
      <w:tr w:rsidR="000351EB" w14:paraId="4A15E02B" w14:textId="77777777" w:rsidTr="000351EB">
        <w:trPr>
          <w:cantSplit/>
          <w:trHeight w:val="230"/>
          <w:jc w:val="center"/>
        </w:trPr>
        <w:tc>
          <w:tcPr>
            <w:tcW w:w="463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3D55CCD3" w14:textId="77777777" w:rsidR="000351EB" w:rsidRDefault="000351EB">
            <w:r>
              <w:t xml:space="preserve">Address Line 2: </w:t>
            </w:r>
          </w:p>
        </w:tc>
        <w:tc>
          <w:tcPr>
            <w:tcW w:w="642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1F9FA1FB" w14:textId="77777777" w:rsidR="000351EB" w:rsidRDefault="000351EB">
            <w:r>
              <w:t>Address Line 3:</w:t>
            </w:r>
          </w:p>
        </w:tc>
      </w:tr>
      <w:tr w:rsidR="000351EB" w14:paraId="28B000D0" w14:textId="77777777" w:rsidTr="000351EB">
        <w:trPr>
          <w:cantSplit/>
          <w:trHeight w:val="230"/>
          <w:jc w:val="center"/>
        </w:trPr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44459E1F" w14:textId="77777777" w:rsidR="000351EB" w:rsidRDefault="000351EB">
            <w:r>
              <w:t>City:</w:t>
            </w:r>
            <w:r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4579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3DCFF68F" w14:textId="77777777" w:rsidR="000351EB" w:rsidRDefault="000351EB">
            <w:r>
              <w:t>District/County:</w:t>
            </w:r>
          </w:p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6E32A9FB" w14:textId="77777777" w:rsidR="000351EB" w:rsidRDefault="000351EB">
            <w:r>
              <w:t>State/</w:t>
            </w:r>
            <w:proofErr w:type="gramStart"/>
            <w:r>
              <w:t>Province:</w:t>
            </w:r>
            <w:r>
              <w:rPr>
                <w:rFonts w:cs="Tahoma"/>
                <w:b/>
                <w:color w:val="FF0000"/>
                <w:vertAlign w:val="superscript"/>
              </w:rPr>
              <w:t>√</w:t>
            </w:r>
            <w:proofErr w:type="gramEnd"/>
            <w:r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</w:tr>
      <w:tr w:rsidR="000351EB" w14:paraId="6A43232E" w14:textId="77777777" w:rsidTr="000351EB">
        <w:trPr>
          <w:cantSplit/>
          <w:trHeight w:val="230"/>
          <w:jc w:val="center"/>
        </w:trPr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031C0482" w14:textId="77777777" w:rsidR="000351EB" w:rsidRDefault="000351EB">
            <w:r>
              <w:t>Zip/Postal Code:</w:t>
            </w:r>
            <w:r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4579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64E593A4" w14:textId="77777777" w:rsidR="000351EB" w:rsidRDefault="000351EB">
            <w:r>
              <w:t>Neighborhood:</w:t>
            </w:r>
          </w:p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5DDF0F" w14:textId="77777777" w:rsidR="000351EB" w:rsidRDefault="000351EB"/>
        </w:tc>
      </w:tr>
    </w:tbl>
    <w:p w14:paraId="410865D0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771"/>
        <w:gridCol w:w="1758"/>
        <w:gridCol w:w="1888"/>
        <w:gridCol w:w="3642"/>
      </w:tblGrid>
      <w:tr w:rsidR="00B255EF" w:rsidRPr="00B72362" w14:paraId="2208A7AF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E6E6E6"/>
            <w:vAlign w:val="center"/>
          </w:tcPr>
          <w:p w14:paraId="7A36C3F6" w14:textId="77777777" w:rsidR="00B255EF" w:rsidRPr="00B72362" w:rsidRDefault="00B255EF" w:rsidP="009F75FA">
            <w:pPr>
              <w:pStyle w:val="SectionHeading"/>
            </w:pPr>
            <w:r>
              <w:t>listing information</w:t>
            </w:r>
          </w:p>
        </w:tc>
      </w:tr>
      <w:tr w:rsidR="00B255EF" w:rsidRPr="00B72362" w14:paraId="049214B5" w14:textId="77777777" w:rsidTr="009F75FA">
        <w:trPr>
          <w:cantSplit/>
          <w:trHeight w:val="230"/>
          <w:jc w:val="center"/>
        </w:trPr>
        <w:tc>
          <w:tcPr>
            <w:tcW w:w="3771" w:type="dxa"/>
            <w:shd w:val="clear" w:color="auto" w:fill="auto"/>
            <w:vAlign w:val="center"/>
          </w:tcPr>
          <w:p w14:paraId="4115AD08" w14:textId="77777777" w:rsidR="00B255EF" w:rsidRPr="00B72362" w:rsidRDefault="00B255EF" w:rsidP="009F75FA">
            <w:r>
              <w:t xml:space="preserve">Listing </w:t>
            </w:r>
            <w:proofErr w:type="gramStart"/>
            <w:r>
              <w:t>Office: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  <w:proofErr w:type="gramEnd"/>
          </w:p>
        </w:tc>
        <w:tc>
          <w:tcPr>
            <w:tcW w:w="3646" w:type="dxa"/>
            <w:gridSpan w:val="2"/>
            <w:shd w:val="clear" w:color="auto" w:fill="auto"/>
            <w:vAlign w:val="center"/>
          </w:tcPr>
          <w:p w14:paraId="779BD82E" w14:textId="77777777" w:rsidR="00B255EF" w:rsidRPr="00B72362" w:rsidRDefault="00B255EF" w:rsidP="009F75FA">
            <w:r>
              <w:t>Rental Price: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30C15978" w14:textId="77777777" w:rsidR="00B255EF" w:rsidRPr="00B72362" w:rsidRDefault="00B255EF" w:rsidP="009F75FA">
            <w:r>
              <w:t>Date Available:</w:t>
            </w:r>
          </w:p>
        </w:tc>
      </w:tr>
      <w:tr w:rsidR="00B255EF" w:rsidRPr="00B72362" w14:paraId="0F38ED0B" w14:textId="77777777" w:rsidTr="009F75FA">
        <w:trPr>
          <w:cantSplit/>
          <w:trHeight w:val="230"/>
          <w:jc w:val="center"/>
        </w:trPr>
        <w:tc>
          <w:tcPr>
            <w:tcW w:w="5529" w:type="dxa"/>
            <w:gridSpan w:val="2"/>
            <w:shd w:val="clear" w:color="auto" w:fill="auto"/>
            <w:vAlign w:val="center"/>
          </w:tcPr>
          <w:p w14:paraId="73311B7F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 </w:t>
            </w:r>
            <w:r>
              <w:t>Prelisting</w:t>
            </w:r>
          </w:p>
        </w:tc>
        <w:tc>
          <w:tcPr>
            <w:tcW w:w="5530" w:type="dxa"/>
            <w:gridSpan w:val="2"/>
            <w:shd w:val="clear" w:color="auto" w:fill="auto"/>
            <w:vAlign w:val="center"/>
          </w:tcPr>
          <w:p w14:paraId="3DF8DCBC" w14:textId="77777777" w:rsidR="00B255EF" w:rsidRPr="00B72362" w:rsidRDefault="00B255EF" w:rsidP="009F75FA">
            <w:r>
              <w:t>Frequency: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</w:tr>
      <w:tr w:rsidR="00B255EF" w:rsidRPr="00B72362" w14:paraId="7609007E" w14:textId="77777777" w:rsidTr="009F75FA">
        <w:trPr>
          <w:cantSplit/>
          <w:trHeight w:val="230"/>
          <w:jc w:val="center"/>
        </w:trPr>
        <w:tc>
          <w:tcPr>
            <w:tcW w:w="5529" w:type="dxa"/>
            <w:gridSpan w:val="2"/>
            <w:shd w:val="clear" w:color="auto" w:fill="auto"/>
            <w:vAlign w:val="center"/>
          </w:tcPr>
          <w:p w14:paraId="15EA832F" w14:textId="77777777" w:rsidR="00B255EF" w:rsidRPr="00B72362" w:rsidRDefault="00B255EF" w:rsidP="009F75FA">
            <w:r>
              <w:t>List Date: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  <w:r>
              <w:t xml:space="preserve"> </w:t>
            </w:r>
          </w:p>
        </w:tc>
        <w:tc>
          <w:tcPr>
            <w:tcW w:w="5530" w:type="dxa"/>
            <w:gridSpan w:val="2"/>
            <w:shd w:val="clear" w:color="auto" w:fill="auto"/>
            <w:vAlign w:val="center"/>
          </w:tcPr>
          <w:p w14:paraId="60B760CA" w14:textId="77777777" w:rsidR="00B255EF" w:rsidRPr="00B72362" w:rsidRDefault="00B255EF" w:rsidP="009F75FA">
            <w:r>
              <w:t>Expiration Date: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</w:tr>
      <w:tr w:rsidR="00B255EF" w:rsidRPr="00B72362" w14:paraId="6BCDF307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auto"/>
            <w:vAlign w:val="center"/>
          </w:tcPr>
          <w:p w14:paraId="5264DD2E" w14:textId="77777777" w:rsidR="00B255EF" w:rsidRPr="00D239F6" w:rsidRDefault="00B255EF" w:rsidP="009F75FA">
            <w:pPr>
              <w:rPr>
                <w:sz w:val="18"/>
              </w:rPr>
            </w:pPr>
            <w:r w:rsidRPr="00D239F6">
              <w:t>Display Options</w:t>
            </w:r>
            <w:r w:rsidRPr="00D239F6">
              <w:rPr>
                <w:sz w:val="18"/>
              </w:rPr>
              <w:t xml:space="preserve">: </w:t>
            </w:r>
          </w:p>
          <w:p w14:paraId="02860DD9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t>Do not show listing online</w:t>
            </w:r>
            <w:r w:rsidRPr="009570A3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 xml:space="preserve"> </w:t>
            </w:r>
            <w:r>
              <w:rPr>
                <w:rFonts w:cs="Calibri"/>
                <w:noProof/>
              </w:rPr>
              <w:sym w:font="Wingdings" w:char="F06F"/>
            </w:r>
            <w:r>
              <w:t>Do not show rental price online</w:t>
            </w:r>
            <w:r w:rsidRPr="009570A3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t xml:space="preserve">Do not show address online </w:t>
            </w:r>
            <w:r w:rsidRPr="009570A3">
              <w:rPr>
                <w:rFonts w:cs="Tahoma"/>
              </w:rPr>
              <w:t xml:space="preserve">  </w:t>
            </w:r>
            <w:r>
              <w:rPr>
                <w:rFonts w:cs="Tahoma"/>
              </w:rP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t>Price Upon Request</w:t>
            </w:r>
            <w:r w:rsidRPr="009570A3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 xml:space="preserve"> </w:t>
            </w:r>
            <w:r w:rsidRPr="009570A3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 xml:space="preserve"> </w:t>
            </w:r>
          </w:p>
        </w:tc>
      </w:tr>
      <w:tr w:rsidR="00B255EF" w:rsidRPr="00B72362" w14:paraId="3D23571B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auto"/>
            <w:vAlign w:val="center"/>
          </w:tcPr>
          <w:p w14:paraId="56F15266" w14:textId="77777777" w:rsidR="00B255EF" w:rsidRPr="00D239F6" w:rsidRDefault="00B255EF" w:rsidP="009F75FA">
            <w:r w:rsidRPr="00D239F6">
              <w:t xml:space="preserve">Showing Options: </w:t>
            </w:r>
          </w:p>
          <w:p w14:paraId="02F2F16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t>Call to show</w:t>
            </w:r>
          </w:p>
        </w:tc>
      </w:tr>
    </w:tbl>
    <w:p w14:paraId="0FD16F1F" w14:textId="77777777" w:rsidR="00B255EF" w:rsidRDefault="00B255EF" w:rsidP="00B255EF"/>
    <w:p w14:paraId="70A0A73D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7373"/>
      </w:tblGrid>
      <w:tr w:rsidR="00B255EF" w14:paraId="5D481BFA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5E3CCB17" w14:textId="77777777" w:rsidR="00B255EF" w:rsidRDefault="00B255EF" w:rsidP="009F75FA">
            <w:pPr>
              <w:pStyle w:val="SectionHeading"/>
            </w:pPr>
            <w:r>
              <w:lastRenderedPageBreak/>
              <w:t>MLS Information</w:t>
            </w:r>
          </w:p>
        </w:tc>
      </w:tr>
      <w:tr w:rsidR="00B255EF" w14:paraId="6650B0FF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326631DE" w14:textId="77777777" w:rsidR="00B255EF" w:rsidRDefault="00B255EF" w:rsidP="009F75FA">
            <w:r>
              <w:t>MLS ID</w:t>
            </w:r>
            <w:r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1593E8A5" w14:textId="77777777" w:rsidR="00B255EF" w:rsidRDefault="00B255EF" w:rsidP="009F75FA">
            <w:r>
              <w:t>MLS NAME</w:t>
            </w:r>
          </w:p>
        </w:tc>
      </w:tr>
      <w:tr w:rsidR="00B255EF" w14:paraId="2C16E2BA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A3032C" w14:textId="77777777" w:rsidR="00B255EF" w:rsidRDefault="00B255EF" w:rsidP="009F75F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BD9556" w14:textId="77777777" w:rsidR="00B255EF" w:rsidRDefault="00B255EF" w:rsidP="009F75FA"/>
        </w:tc>
      </w:tr>
      <w:tr w:rsidR="00B255EF" w14:paraId="63EA6694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04D549" w14:textId="77777777" w:rsidR="00B255EF" w:rsidRDefault="00B255EF" w:rsidP="009F75F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771196" w14:textId="77777777" w:rsidR="00B255EF" w:rsidRDefault="00B255EF" w:rsidP="009F75FA"/>
        </w:tc>
      </w:tr>
    </w:tbl>
    <w:p w14:paraId="326E39B9" w14:textId="77777777" w:rsidR="00B255EF" w:rsidRDefault="00B255EF" w:rsidP="00B255EF"/>
    <w:p w14:paraId="49A92EA5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110"/>
        <w:gridCol w:w="2520"/>
        <w:gridCol w:w="2340"/>
        <w:gridCol w:w="4089"/>
      </w:tblGrid>
      <w:tr w:rsidR="00B255EF" w:rsidRPr="00B72362" w14:paraId="1BA4C15D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D9D9D9" w:themeFill="background1" w:themeFillShade="D9"/>
            <w:vAlign w:val="center"/>
          </w:tcPr>
          <w:p w14:paraId="7A6F51DF" w14:textId="77777777" w:rsidR="00B255EF" w:rsidRPr="00B72362" w:rsidRDefault="00B255EF" w:rsidP="009F75FA">
            <w:pPr>
              <w:pStyle w:val="SectionHeading"/>
            </w:pPr>
            <w:r>
              <w:t>Open houses</w:t>
            </w:r>
          </w:p>
        </w:tc>
      </w:tr>
      <w:tr w:rsidR="00B255EF" w:rsidRPr="00B72362" w14:paraId="785273B6" w14:textId="77777777" w:rsidTr="009F75FA">
        <w:trPr>
          <w:cantSplit/>
          <w:trHeight w:val="230"/>
          <w:jc w:val="center"/>
        </w:trPr>
        <w:tc>
          <w:tcPr>
            <w:tcW w:w="2110" w:type="dxa"/>
            <w:tcBorders>
              <w:bottom w:val="single" w:sz="2" w:space="0" w:color="999999"/>
            </w:tcBorders>
            <w:shd w:val="clear" w:color="auto" w:fill="auto"/>
          </w:tcPr>
          <w:p w14:paraId="1A9ACF40" w14:textId="77777777" w:rsidR="00B255EF" w:rsidRPr="00B72362" w:rsidRDefault="00B255EF" w:rsidP="009F75FA">
            <w:r>
              <w:t>Date:</w:t>
            </w:r>
          </w:p>
        </w:tc>
        <w:tc>
          <w:tcPr>
            <w:tcW w:w="2520" w:type="dxa"/>
            <w:tcBorders>
              <w:bottom w:val="single" w:sz="2" w:space="0" w:color="999999"/>
            </w:tcBorders>
            <w:shd w:val="clear" w:color="auto" w:fill="auto"/>
          </w:tcPr>
          <w:p w14:paraId="400D8226" w14:textId="77777777" w:rsidR="00B255EF" w:rsidRPr="00B72362" w:rsidRDefault="00B255EF" w:rsidP="009F75FA">
            <w:r>
              <w:t>Start Time:</w:t>
            </w:r>
          </w:p>
        </w:tc>
        <w:tc>
          <w:tcPr>
            <w:tcW w:w="2340" w:type="dxa"/>
            <w:tcBorders>
              <w:bottom w:val="single" w:sz="2" w:space="0" w:color="999999"/>
            </w:tcBorders>
            <w:shd w:val="clear" w:color="auto" w:fill="auto"/>
          </w:tcPr>
          <w:p w14:paraId="6146B29C" w14:textId="77777777" w:rsidR="00B255EF" w:rsidRPr="00B72362" w:rsidRDefault="00B255EF" w:rsidP="009F75FA">
            <w:r>
              <w:t>End Time:</w:t>
            </w:r>
          </w:p>
        </w:tc>
        <w:tc>
          <w:tcPr>
            <w:tcW w:w="4089" w:type="dxa"/>
            <w:tcBorders>
              <w:bottom w:val="single" w:sz="2" w:space="0" w:color="999999"/>
            </w:tcBorders>
            <w:shd w:val="clear" w:color="auto" w:fill="auto"/>
            <w:vAlign w:val="center"/>
          </w:tcPr>
          <w:p w14:paraId="703EFD76" w14:textId="5432110C" w:rsidR="00B255EF" w:rsidRDefault="00B255EF" w:rsidP="009F75F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By Appointment Only</w:t>
            </w:r>
          </w:p>
          <w:p w14:paraId="1FC4D8E5" w14:textId="520DA459" w:rsidR="00BF3F76" w:rsidRDefault="00BF3F76" w:rsidP="009F75F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Display Start and End Time on the Internet</w:t>
            </w:r>
          </w:p>
          <w:p w14:paraId="3B8E7C32" w14:textId="77777777" w:rsidR="00B255EF" w:rsidRDefault="00B255EF" w:rsidP="009F75F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Open House (In Person)</w:t>
            </w:r>
          </w:p>
          <w:p w14:paraId="643F6C65" w14:textId="77777777" w:rsidR="00B255EF" w:rsidRDefault="00B255EF" w:rsidP="009F75F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Livestream Virtual Open House</w:t>
            </w:r>
          </w:p>
          <w:p w14:paraId="702E3D8C" w14:textId="77777777" w:rsidR="00B255EF" w:rsidRDefault="00B255EF" w:rsidP="009F75F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Livestream Virtual Open House URL:</w:t>
            </w:r>
          </w:p>
          <w:p w14:paraId="38FC226A" w14:textId="77777777" w:rsidR="00B255EF" w:rsidRDefault="00B255EF" w:rsidP="009F75FA"/>
          <w:p w14:paraId="3BC10E68" w14:textId="77777777" w:rsidR="00B255EF" w:rsidRPr="00B72362" w:rsidRDefault="00B255EF" w:rsidP="009F75FA"/>
        </w:tc>
      </w:tr>
      <w:tr w:rsidR="00B255EF" w:rsidRPr="00B72362" w14:paraId="364FB73A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4"/>
            <w:tcBorders>
              <w:top w:val="single" w:sz="2" w:space="0" w:color="999999"/>
              <w:left w:val="single" w:sz="2" w:space="0" w:color="999999"/>
              <w:bottom w:val="single" w:sz="12" w:space="0" w:color="999999"/>
              <w:right w:val="single" w:sz="2" w:space="0" w:color="999999"/>
            </w:tcBorders>
            <w:shd w:val="clear" w:color="auto" w:fill="auto"/>
          </w:tcPr>
          <w:p w14:paraId="0E2DF559" w14:textId="77777777" w:rsidR="00B255EF" w:rsidRDefault="00B255EF" w:rsidP="009F75FA">
            <w:r>
              <w:t xml:space="preserve">Special Instructions (if any): </w:t>
            </w:r>
          </w:p>
          <w:p w14:paraId="1429FDEC" w14:textId="77777777" w:rsidR="00B255EF" w:rsidRDefault="00B255EF" w:rsidP="009F75FA"/>
          <w:p w14:paraId="29FF0F1E" w14:textId="77777777" w:rsidR="00B255EF" w:rsidRDefault="00B255EF" w:rsidP="009F75FA"/>
          <w:p w14:paraId="38F3B735" w14:textId="77777777" w:rsidR="00B255EF" w:rsidRDefault="00B255EF" w:rsidP="009F75FA"/>
          <w:p w14:paraId="78C846C4" w14:textId="77777777" w:rsidR="00B255EF" w:rsidRPr="00B72362" w:rsidRDefault="00B255EF" w:rsidP="009F75FA"/>
        </w:tc>
      </w:tr>
      <w:tr w:rsidR="00B255EF" w:rsidRPr="00B72362" w14:paraId="01952528" w14:textId="77777777" w:rsidTr="009F75FA">
        <w:trPr>
          <w:cantSplit/>
          <w:trHeight w:val="230"/>
          <w:jc w:val="center"/>
        </w:trPr>
        <w:tc>
          <w:tcPr>
            <w:tcW w:w="2110" w:type="dxa"/>
            <w:tcBorders>
              <w:top w:val="single" w:sz="12" w:space="0" w:color="999999"/>
            </w:tcBorders>
            <w:shd w:val="clear" w:color="auto" w:fill="auto"/>
          </w:tcPr>
          <w:p w14:paraId="2B3506CF" w14:textId="77777777" w:rsidR="00B255EF" w:rsidRPr="00B72362" w:rsidRDefault="00B255EF" w:rsidP="009F75FA">
            <w:r>
              <w:t>Date:</w:t>
            </w:r>
          </w:p>
        </w:tc>
        <w:tc>
          <w:tcPr>
            <w:tcW w:w="2520" w:type="dxa"/>
            <w:tcBorders>
              <w:top w:val="single" w:sz="12" w:space="0" w:color="999999"/>
            </w:tcBorders>
            <w:shd w:val="clear" w:color="auto" w:fill="auto"/>
          </w:tcPr>
          <w:p w14:paraId="2C530BC4" w14:textId="77777777" w:rsidR="00B255EF" w:rsidRPr="00B72362" w:rsidRDefault="00B255EF" w:rsidP="009F75FA">
            <w:r>
              <w:t>Start Time:</w:t>
            </w:r>
          </w:p>
        </w:tc>
        <w:tc>
          <w:tcPr>
            <w:tcW w:w="2340" w:type="dxa"/>
            <w:tcBorders>
              <w:top w:val="single" w:sz="12" w:space="0" w:color="999999"/>
            </w:tcBorders>
            <w:shd w:val="clear" w:color="auto" w:fill="auto"/>
          </w:tcPr>
          <w:p w14:paraId="08F72C82" w14:textId="77777777" w:rsidR="00B255EF" w:rsidRPr="00B72362" w:rsidRDefault="00B255EF" w:rsidP="009F75FA">
            <w:r>
              <w:t>End Time:</w:t>
            </w:r>
          </w:p>
        </w:tc>
        <w:tc>
          <w:tcPr>
            <w:tcW w:w="4089" w:type="dxa"/>
            <w:tcBorders>
              <w:top w:val="single" w:sz="12" w:space="0" w:color="999999"/>
            </w:tcBorders>
            <w:shd w:val="clear" w:color="auto" w:fill="auto"/>
            <w:vAlign w:val="center"/>
          </w:tcPr>
          <w:p w14:paraId="0D732396" w14:textId="18C4CE71" w:rsidR="00B255EF" w:rsidRDefault="00B255EF" w:rsidP="009F75F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By Appointment Only</w:t>
            </w:r>
          </w:p>
          <w:p w14:paraId="513094A0" w14:textId="51DE57D9" w:rsidR="00BF3F76" w:rsidRDefault="00BF3F76" w:rsidP="009F75F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Display Start and End Time on the Internet</w:t>
            </w:r>
          </w:p>
          <w:p w14:paraId="1528F95A" w14:textId="77777777" w:rsidR="00B255EF" w:rsidRDefault="00B255EF" w:rsidP="009F75F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Open House (In Person)</w:t>
            </w:r>
          </w:p>
          <w:p w14:paraId="5FF2AC96" w14:textId="77777777" w:rsidR="00B255EF" w:rsidRDefault="00B255EF" w:rsidP="009F75F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Livestream Virtual Open House</w:t>
            </w:r>
          </w:p>
          <w:p w14:paraId="7BD3EDDA" w14:textId="77777777" w:rsidR="00B255EF" w:rsidRDefault="00B255EF" w:rsidP="009F75F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Livestream Virtual Open House URL:</w:t>
            </w:r>
          </w:p>
          <w:p w14:paraId="0C58AB9A" w14:textId="77777777" w:rsidR="00B255EF" w:rsidRDefault="00B255EF" w:rsidP="009F75FA"/>
          <w:p w14:paraId="40BBD989" w14:textId="77777777" w:rsidR="00B255EF" w:rsidRPr="00B72362" w:rsidRDefault="00B255EF" w:rsidP="009F75FA"/>
        </w:tc>
      </w:tr>
      <w:tr w:rsidR="00B255EF" w:rsidRPr="00B72362" w14:paraId="31892884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auto"/>
          </w:tcPr>
          <w:p w14:paraId="51BF0E7A" w14:textId="77777777" w:rsidR="00B255EF" w:rsidRDefault="00B255EF" w:rsidP="009F75FA">
            <w:r>
              <w:t xml:space="preserve">Special Instructions (if any): </w:t>
            </w:r>
          </w:p>
          <w:p w14:paraId="299B38D6" w14:textId="77777777" w:rsidR="00B255EF" w:rsidRDefault="00B255EF" w:rsidP="009F75FA"/>
          <w:p w14:paraId="42E038DE" w14:textId="77777777" w:rsidR="00B255EF" w:rsidRDefault="00B255EF" w:rsidP="009F75FA"/>
          <w:p w14:paraId="2EF26F4C" w14:textId="77777777" w:rsidR="00B255EF" w:rsidRDefault="00B255EF" w:rsidP="009F75FA"/>
          <w:p w14:paraId="25A47780" w14:textId="77777777" w:rsidR="00B255EF" w:rsidRDefault="00B255EF" w:rsidP="009F75FA"/>
        </w:tc>
      </w:tr>
    </w:tbl>
    <w:p w14:paraId="75E42093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95"/>
        <w:gridCol w:w="76"/>
        <w:gridCol w:w="3495"/>
        <w:gridCol w:w="151"/>
        <w:gridCol w:w="1128"/>
        <w:gridCol w:w="628"/>
        <w:gridCol w:w="629"/>
        <w:gridCol w:w="628"/>
        <w:gridCol w:w="629"/>
      </w:tblGrid>
      <w:tr w:rsidR="00B255EF" w:rsidRPr="00B72362" w14:paraId="02745BCA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9"/>
            <w:shd w:val="clear" w:color="auto" w:fill="E6E6E6"/>
            <w:vAlign w:val="center"/>
          </w:tcPr>
          <w:p w14:paraId="4BC29253" w14:textId="77777777" w:rsidR="00B255EF" w:rsidRPr="00B72362" w:rsidRDefault="00B255EF" w:rsidP="009F75FA">
            <w:pPr>
              <w:pStyle w:val="SectionHeading"/>
            </w:pPr>
            <w:r>
              <w:t>Property information</w:t>
            </w:r>
          </w:p>
        </w:tc>
      </w:tr>
      <w:tr w:rsidR="00B255EF" w:rsidRPr="00B72362" w14:paraId="72A209BC" w14:textId="77777777" w:rsidTr="009F75FA">
        <w:trPr>
          <w:cantSplit/>
          <w:trHeight w:val="230"/>
          <w:jc w:val="center"/>
        </w:trPr>
        <w:tc>
          <w:tcPr>
            <w:tcW w:w="3771" w:type="dxa"/>
            <w:gridSpan w:val="2"/>
            <w:shd w:val="clear" w:color="auto" w:fill="auto"/>
            <w:vAlign w:val="center"/>
          </w:tcPr>
          <w:p w14:paraId="44F1FB7F" w14:textId="77777777" w:rsidR="00B255EF" w:rsidRPr="00B72362" w:rsidRDefault="00B255EF" w:rsidP="009F75FA">
            <w:r>
              <w:t>No. of Bedrooms: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3646" w:type="dxa"/>
            <w:gridSpan w:val="2"/>
            <w:shd w:val="clear" w:color="auto" w:fill="auto"/>
            <w:vAlign w:val="center"/>
          </w:tcPr>
          <w:p w14:paraId="124A09F0" w14:textId="77777777" w:rsidR="00B255EF" w:rsidRPr="00B72362" w:rsidRDefault="00B255EF" w:rsidP="009F75FA">
            <w:r>
              <w:t xml:space="preserve">No. of </w:t>
            </w:r>
            <w:proofErr w:type="gramStart"/>
            <w:r>
              <w:t>Three Quarter</w:t>
            </w:r>
            <w:proofErr w:type="gramEnd"/>
            <w:r>
              <w:t xml:space="preserve"> Baths:</w:t>
            </w:r>
          </w:p>
        </w:tc>
        <w:tc>
          <w:tcPr>
            <w:tcW w:w="3642" w:type="dxa"/>
            <w:gridSpan w:val="5"/>
            <w:shd w:val="clear" w:color="auto" w:fill="auto"/>
            <w:vAlign w:val="center"/>
          </w:tcPr>
          <w:p w14:paraId="3D6BFBA7" w14:textId="77777777" w:rsidR="00B255EF" w:rsidRPr="00B72362" w:rsidRDefault="00B255EF" w:rsidP="009F75FA">
            <w:r>
              <w:t>Lot Size:</w:t>
            </w:r>
          </w:p>
        </w:tc>
      </w:tr>
      <w:tr w:rsidR="00B255EF" w:rsidRPr="00B72362" w14:paraId="3C05E84F" w14:textId="77777777" w:rsidTr="009F75FA">
        <w:trPr>
          <w:cantSplit/>
          <w:trHeight w:val="230"/>
          <w:jc w:val="center"/>
        </w:trPr>
        <w:tc>
          <w:tcPr>
            <w:tcW w:w="3771" w:type="dxa"/>
            <w:gridSpan w:val="2"/>
            <w:shd w:val="clear" w:color="auto" w:fill="auto"/>
            <w:vAlign w:val="center"/>
          </w:tcPr>
          <w:p w14:paraId="4D5C69DB" w14:textId="77777777" w:rsidR="00B255EF" w:rsidRPr="00B72362" w:rsidRDefault="00B255EF" w:rsidP="009F75FA">
            <w:r>
              <w:t>No. of Full Baths:</w:t>
            </w:r>
          </w:p>
        </w:tc>
        <w:tc>
          <w:tcPr>
            <w:tcW w:w="3646" w:type="dxa"/>
            <w:gridSpan w:val="2"/>
            <w:shd w:val="clear" w:color="auto" w:fill="auto"/>
            <w:vAlign w:val="center"/>
          </w:tcPr>
          <w:p w14:paraId="6D55DA70" w14:textId="77777777" w:rsidR="00B255EF" w:rsidRPr="00B72362" w:rsidRDefault="00B255EF" w:rsidP="009F75FA">
            <w:r>
              <w:t>No. of Quarter Baths:</w:t>
            </w:r>
          </w:p>
        </w:tc>
        <w:tc>
          <w:tcPr>
            <w:tcW w:w="3642" w:type="dxa"/>
            <w:gridSpan w:val="5"/>
            <w:shd w:val="clear" w:color="auto" w:fill="auto"/>
            <w:vAlign w:val="center"/>
          </w:tcPr>
          <w:p w14:paraId="11A9D966" w14:textId="77777777" w:rsidR="00B255EF" w:rsidRPr="00B72362" w:rsidRDefault="00B255EF" w:rsidP="009F75FA">
            <w:r>
              <w:t>Property Name: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</w:tr>
      <w:tr w:rsidR="00B255EF" w:rsidRPr="00B72362" w14:paraId="0C61D6E8" w14:textId="77777777" w:rsidTr="009F75FA">
        <w:trPr>
          <w:cantSplit/>
          <w:trHeight w:val="230"/>
          <w:jc w:val="center"/>
        </w:trPr>
        <w:tc>
          <w:tcPr>
            <w:tcW w:w="3771" w:type="dxa"/>
            <w:gridSpan w:val="2"/>
            <w:shd w:val="clear" w:color="auto" w:fill="auto"/>
            <w:vAlign w:val="center"/>
          </w:tcPr>
          <w:p w14:paraId="49ADF8C3" w14:textId="77777777" w:rsidR="00B255EF" w:rsidRPr="00B72362" w:rsidRDefault="00B255EF" w:rsidP="009F75FA">
            <w:r>
              <w:t>No. of Half Baths:</w:t>
            </w:r>
          </w:p>
        </w:tc>
        <w:tc>
          <w:tcPr>
            <w:tcW w:w="3646" w:type="dxa"/>
            <w:gridSpan w:val="2"/>
            <w:shd w:val="clear" w:color="auto" w:fill="auto"/>
            <w:vAlign w:val="center"/>
          </w:tcPr>
          <w:p w14:paraId="322D376B" w14:textId="77777777" w:rsidR="00B255EF" w:rsidRPr="00B72362" w:rsidRDefault="00B255EF" w:rsidP="009F75FA">
            <w:r>
              <w:t>Building Area:</w:t>
            </w:r>
          </w:p>
        </w:tc>
        <w:tc>
          <w:tcPr>
            <w:tcW w:w="3642" w:type="dxa"/>
            <w:gridSpan w:val="5"/>
            <w:shd w:val="clear" w:color="auto" w:fill="auto"/>
            <w:vAlign w:val="center"/>
          </w:tcPr>
          <w:p w14:paraId="0BB3D0E7" w14:textId="77777777" w:rsidR="00B255EF" w:rsidRPr="00B72362" w:rsidRDefault="00B255EF" w:rsidP="009F75FA"/>
        </w:tc>
      </w:tr>
      <w:tr w:rsidR="00B255EF" w:rsidRPr="00B72362" w14:paraId="26EF2D7C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9"/>
            <w:shd w:val="clear" w:color="auto" w:fill="E6E6E6"/>
            <w:vAlign w:val="center"/>
          </w:tcPr>
          <w:p w14:paraId="207E4379" w14:textId="77777777" w:rsidR="00B255EF" w:rsidRPr="00B72362" w:rsidRDefault="00B255EF" w:rsidP="009F75FA">
            <w:pPr>
              <w:pStyle w:val="SectionHeading"/>
            </w:pPr>
            <w:r>
              <w:t>MULTI UNITS</w:t>
            </w:r>
          </w:p>
        </w:tc>
      </w:tr>
      <w:tr w:rsidR="00B255EF" w14:paraId="55172D7F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9"/>
            <w:shd w:val="clear" w:color="auto" w:fill="auto"/>
            <w:vAlign w:val="center"/>
          </w:tcPr>
          <w:p w14:paraId="40B0AE30" w14:textId="77777777" w:rsidR="00B255EF" w:rsidRDefault="00B255EF" w:rsidP="009F75FA">
            <w:pPr>
              <w:rPr>
                <w:b/>
              </w:rPr>
            </w:pPr>
            <w:r w:rsidRPr="000135E9">
              <w:t>No</w:t>
            </w:r>
            <w:r>
              <w:t>. of Units:</w:t>
            </w:r>
          </w:p>
        </w:tc>
      </w:tr>
      <w:tr w:rsidR="00B255EF" w:rsidRPr="00B45BD6" w14:paraId="2EA4057C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9"/>
            <w:shd w:val="clear" w:color="auto" w:fill="auto"/>
            <w:vAlign w:val="center"/>
          </w:tcPr>
          <w:p w14:paraId="7539349B" w14:textId="77777777" w:rsidR="00B255EF" w:rsidRPr="00B45BD6" w:rsidRDefault="00B255EF" w:rsidP="009F75FA">
            <w:pPr>
              <w:jc w:val="center"/>
            </w:pPr>
            <w:r w:rsidRPr="00B45BD6">
              <w:t>Unit Details</w:t>
            </w:r>
          </w:p>
        </w:tc>
      </w:tr>
      <w:tr w:rsidR="00B255EF" w:rsidRPr="00B72362" w14:paraId="25ADC327" w14:textId="77777777" w:rsidTr="009F75FA">
        <w:trPr>
          <w:cantSplit/>
          <w:trHeight w:val="230"/>
          <w:jc w:val="center"/>
        </w:trPr>
        <w:tc>
          <w:tcPr>
            <w:tcW w:w="3695" w:type="dxa"/>
            <w:shd w:val="clear" w:color="auto" w:fill="auto"/>
            <w:vAlign w:val="center"/>
          </w:tcPr>
          <w:p w14:paraId="65734488" w14:textId="77777777" w:rsidR="00B255EF" w:rsidRPr="00B72362" w:rsidRDefault="00B255EF" w:rsidP="009F75FA">
            <w:r>
              <w:t>Unit Name</w:t>
            </w:r>
          </w:p>
        </w:tc>
        <w:tc>
          <w:tcPr>
            <w:tcW w:w="3571" w:type="dxa"/>
            <w:gridSpan w:val="2"/>
            <w:shd w:val="clear" w:color="auto" w:fill="auto"/>
            <w:vAlign w:val="center"/>
          </w:tcPr>
          <w:p w14:paraId="1218F11F" w14:textId="77777777" w:rsidR="00B255EF" w:rsidRPr="00B72362" w:rsidRDefault="00B255EF" w:rsidP="009F75FA">
            <w:r>
              <w:t xml:space="preserve"># </w:t>
            </w:r>
            <w:proofErr w:type="gramStart"/>
            <w:r>
              <w:t>of</w:t>
            </w:r>
            <w:proofErr w:type="gramEnd"/>
            <w:r>
              <w:t xml:space="preserve"> Bedrooms</w:t>
            </w:r>
          </w:p>
        </w:tc>
        <w:tc>
          <w:tcPr>
            <w:tcW w:w="1279" w:type="dxa"/>
            <w:gridSpan w:val="2"/>
            <w:vMerge w:val="restart"/>
            <w:shd w:val="clear" w:color="auto" w:fill="auto"/>
            <w:vAlign w:val="center"/>
          </w:tcPr>
          <w:p w14:paraId="61E6F253" w14:textId="77777777" w:rsidR="00B255EF" w:rsidRPr="00B72362" w:rsidRDefault="00B255EF" w:rsidP="009F75FA">
            <w:pPr>
              <w:jc w:val="center"/>
            </w:pPr>
            <w:r>
              <w:t xml:space="preserve"># </w:t>
            </w:r>
            <w:proofErr w:type="gramStart"/>
            <w:r>
              <w:t>of</w:t>
            </w:r>
            <w:proofErr w:type="gramEnd"/>
            <w:r>
              <w:t xml:space="preserve"> Baths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3EB3F9A" w14:textId="77777777" w:rsidR="00B255EF" w:rsidRPr="00B72362" w:rsidRDefault="00B255EF" w:rsidP="009F75FA">
            <w:r>
              <w:t>Full</w:t>
            </w:r>
          </w:p>
        </w:tc>
        <w:tc>
          <w:tcPr>
            <w:tcW w:w="629" w:type="dxa"/>
            <w:shd w:val="clear" w:color="auto" w:fill="auto"/>
            <w:vAlign w:val="center"/>
          </w:tcPr>
          <w:p w14:paraId="22F3F4E7" w14:textId="77777777" w:rsidR="00B255EF" w:rsidRPr="00B72362" w:rsidRDefault="00B255EF" w:rsidP="009F75FA">
            <w:r>
              <w:t>1/2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0407026F" w14:textId="77777777" w:rsidR="00B255EF" w:rsidRPr="00B72362" w:rsidRDefault="00B255EF" w:rsidP="009F75FA">
            <w:r>
              <w:t>3/4</w:t>
            </w:r>
          </w:p>
        </w:tc>
        <w:tc>
          <w:tcPr>
            <w:tcW w:w="629" w:type="dxa"/>
            <w:shd w:val="clear" w:color="auto" w:fill="auto"/>
            <w:vAlign w:val="center"/>
          </w:tcPr>
          <w:p w14:paraId="1BF51EDD" w14:textId="77777777" w:rsidR="00B255EF" w:rsidRPr="00B72362" w:rsidRDefault="00B255EF" w:rsidP="009F75FA">
            <w:r>
              <w:t>1/4</w:t>
            </w:r>
          </w:p>
        </w:tc>
      </w:tr>
      <w:tr w:rsidR="00B255EF" w:rsidRPr="00B72362" w14:paraId="2A4B4F55" w14:textId="77777777" w:rsidTr="009F75FA">
        <w:trPr>
          <w:cantSplit/>
          <w:trHeight w:val="230"/>
          <w:jc w:val="center"/>
        </w:trPr>
        <w:tc>
          <w:tcPr>
            <w:tcW w:w="3695" w:type="dxa"/>
            <w:shd w:val="clear" w:color="auto" w:fill="auto"/>
            <w:vAlign w:val="center"/>
          </w:tcPr>
          <w:p w14:paraId="162471DB" w14:textId="77777777" w:rsidR="00B255EF" w:rsidRPr="00B72362" w:rsidRDefault="00B255EF" w:rsidP="009F75FA"/>
        </w:tc>
        <w:tc>
          <w:tcPr>
            <w:tcW w:w="3571" w:type="dxa"/>
            <w:gridSpan w:val="2"/>
            <w:shd w:val="clear" w:color="auto" w:fill="auto"/>
            <w:vAlign w:val="center"/>
          </w:tcPr>
          <w:p w14:paraId="0F30AB5D" w14:textId="77777777" w:rsidR="00B255EF" w:rsidRPr="00B72362" w:rsidRDefault="00B255EF" w:rsidP="009F75FA"/>
        </w:tc>
        <w:tc>
          <w:tcPr>
            <w:tcW w:w="1279" w:type="dxa"/>
            <w:gridSpan w:val="2"/>
            <w:vMerge/>
            <w:shd w:val="clear" w:color="auto" w:fill="auto"/>
            <w:vAlign w:val="center"/>
          </w:tcPr>
          <w:p w14:paraId="592AC93A" w14:textId="77777777" w:rsidR="00B255EF" w:rsidRPr="00B72362" w:rsidRDefault="00B255EF" w:rsidP="009F75FA"/>
        </w:tc>
        <w:tc>
          <w:tcPr>
            <w:tcW w:w="628" w:type="dxa"/>
            <w:shd w:val="clear" w:color="auto" w:fill="auto"/>
            <w:vAlign w:val="center"/>
          </w:tcPr>
          <w:p w14:paraId="5976A9FC" w14:textId="77777777" w:rsidR="00B255EF" w:rsidRPr="00B72362" w:rsidRDefault="00B255EF" w:rsidP="009F75FA"/>
        </w:tc>
        <w:tc>
          <w:tcPr>
            <w:tcW w:w="629" w:type="dxa"/>
            <w:shd w:val="clear" w:color="auto" w:fill="auto"/>
            <w:vAlign w:val="center"/>
          </w:tcPr>
          <w:p w14:paraId="38640250" w14:textId="77777777" w:rsidR="00B255EF" w:rsidRPr="00B72362" w:rsidRDefault="00B255EF" w:rsidP="009F75FA"/>
        </w:tc>
        <w:tc>
          <w:tcPr>
            <w:tcW w:w="628" w:type="dxa"/>
            <w:shd w:val="clear" w:color="auto" w:fill="auto"/>
            <w:vAlign w:val="center"/>
          </w:tcPr>
          <w:p w14:paraId="6FB981C3" w14:textId="77777777" w:rsidR="00B255EF" w:rsidRPr="00B72362" w:rsidRDefault="00B255EF" w:rsidP="009F75FA"/>
        </w:tc>
        <w:tc>
          <w:tcPr>
            <w:tcW w:w="629" w:type="dxa"/>
            <w:shd w:val="clear" w:color="auto" w:fill="auto"/>
            <w:vAlign w:val="center"/>
          </w:tcPr>
          <w:p w14:paraId="3AB419B7" w14:textId="77777777" w:rsidR="00B255EF" w:rsidRPr="00B72362" w:rsidRDefault="00B255EF" w:rsidP="009F75FA"/>
        </w:tc>
      </w:tr>
      <w:tr w:rsidR="00B255EF" w:rsidRPr="00B72362" w14:paraId="0FEED135" w14:textId="77777777" w:rsidTr="009F75FA">
        <w:trPr>
          <w:cantSplit/>
          <w:trHeight w:val="230"/>
          <w:jc w:val="center"/>
        </w:trPr>
        <w:tc>
          <w:tcPr>
            <w:tcW w:w="3695" w:type="dxa"/>
            <w:shd w:val="clear" w:color="auto" w:fill="auto"/>
            <w:vAlign w:val="center"/>
          </w:tcPr>
          <w:p w14:paraId="262F3F28" w14:textId="77777777" w:rsidR="00B255EF" w:rsidRPr="00B72362" w:rsidRDefault="00B255EF" w:rsidP="009F75FA"/>
        </w:tc>
        <w:tc>
          <w:tcPr>
            <w:tcW w:w="3571" w:type="dxa"/>
            <w:gridSpan w:val="2"/>
            <w:shd w:val="clear" w:color="auto" w:fill="auto"/>
            <w:vAlign w:val="center"/>
          </w:tcPr>
          <w:p w14:paraId="7D969BBF" w14:textId="77777777" w:rsidR="00B255EF" w:rsidRPr="00B72362" w:rsidRDefault="00B255EF" w:rsidP="009F75FA"/>
        </w:tc>
        <w:tc>
          <w:tcPr>
            <w:tcW w:w="1279" w:type="dxa"/>
            <w:gridSpan w:val="2"/>
            <w:vMerge/>
            <w:shd w:val="clear" w:color="auto" w:fill="auto"/>
            <w:vAlign w:val="center"/>
          </w:tcPr>
          <w:p w14:paraId="15E1F3C3" w14:textId="77777777" w:rsidR="00B255EF" w:rsidRPr="00B72362" w:rsidRDefault="00B255EF" w:rsidP="009F75FA"/>
        </w:tc>
        <w:tc>
          <w:tcPr>
            <w:tcW w:w="628" w:type="dxa"/>
            <w:shd w:val="clear" w:color="auto" w:fill="auto"/>
            <w:vAlign w:val="center"/>
          </w:tcPr>
          <w:p w14:paraId="18513F9B" w14:textId="77777777" w:rsidR="00B255EF" w:rsidRPr="00B72362" w:rsidRDefault="00B255EF" w:rsidP="009F75FA"/>
        </w:tc>
        <w:tc>
          <w:tcPr>
            <w:tcW w:w="629" w:type="dxa"/>
            <w:shd w:val="clear" w:color="auto" w:fill="auto"/>
            <w:vAlign w:val="center"/>
          </w:tcPr>
          <w:p w14:paraId="0001E6E4" w14:textId="77777777" w:rsidR="00B255EF" w:rsidRPr="00B72362" w:rsidRDefault="00B255EF" w:rsidP="009F75FA"/>
        </w:tc>
        <w:tc>
          <w:tcPr>
            <w:tcW w:w="628" w:type="dxa"/>
            <w:shd w:val="clear" w:color="auto" w:fill="auto"/>
            <w:vAlign w:val="center"/>
          </w:tcPr>
          <w:p w14:paraId="64037A8A" w14:textId="77777777" w:rsidR="00B255EF" w:rsidRPr="00B72362" w:rsidRDefault="00B255EF" w:rsidP="009F75FA"/>
        </w:tc>
        <w:tc>
          <w:tcPr>
            <w:tcW w:w="629" w:type="dxa"/>
            <w:shd w:val="clear" w:color="auto" w:fill="auto"/>
            <w:vAlign w:val="center"/>
          </w:tcPr>
          <w:p w14:paraId="7480E56F" w14:textId="77777777" w:rsidR="00B255EF" w:rsidRPr="00B72362" w:rsidRDefault="00B255EF" w:rsidP="009F75FA"/>
        </w:tc>
      </w:tr>
      <w:tr w:rsidR="00B255EF" w:rsidRPr="00B72362" w14:paraId="4D7C29DD" w14:textId="77777777" w:rsidTr="009F75FA">
        <w:trPr>
          <w:cantSplit/>
          <w:trHeight w:val="230"/>
          <w:jc w:val="center"/>
        </w:trPr>
        <w:tc>
          <w:tcPr>
            <w:tcW w:w="3695" w:type="dxa"/>
            <w:shd w:val="clear" w:color="auto" w:fill="auto"/>
            <w:vAlign w:val="center"/>
          </w:tcPr>
          <w:p w14:paraId="57DC97B9" w14:textId="77777777" w:rsidR="00B255EF" w:rsidRPr="00B72362" w:rsidRDefault="00B255EF" w:rsidP="009F75FA"/>
        </w:tc>
        <w:tc>
          <w:tcPr>
            <w:tcW w:w="3571" w:type="dxa"/>
            <w:gridSpan w:val="2"/>
            <w:shd w:val="clear" w:color="auto" w:fill="auto"/>
            <w:vAlign w:val="center"/>
          </w:tcPr>
          <w:p w14:paraId="44B57A42" w14:textId="77777777" w:rsidR="00B255EF" w:rsidRPr="00B72362" w:rsidRDefault="00B255EF" w:rsidP="009F75FA"/>
        </w:tc>
        <w:tc>
          <w:tcPr>
            <w:tcW w:w="1279" w:type="dxa"/>
            <w:gridSpan w:val="2"/>
            <w:vMerge/>
            <w:shd w:val="clear" w:color="auto" w:fill="auto"/>
            <w:vAlign w:val="center"/>
          </w:tcPr>
          <w:p w14:paraId="01201EF5" w14:textId="77777777" w:rsidR="00B255EF" w:rsidRPr="00B72362" w:rsidRDefault="00B255EF" w:rsidP="009F75FA"/>
        </w:tc>
        <w:tc>
          <w:tcPr>
            <w:tcW w:w="628" w:type="dxa"/>
            <w:shd w:val="clear" w:color="auto" w:fill="auto"/>
            <w:vAlign w:val="center"/>
          </w:tcPr>
          <w:p w14:paraId="48503C79" w14:textId="77777777" w:rsidR="00B255EF" w:rsidRPr="00B72362" w:rsidRDefault="00B255EF" w:rsidP="009F75FA"/>
        </w:tc>
        <w:tc>
          <w:tcPr>
            <w:tcW w:w="629" w:type="dxa"/>
            <w:shd w:val="clear" w:color="auto" w:fill="auto"/>
            <w:vAlign w:val="center"/>
          </w:tcPr>
          <w:p w14:paraId="492CD2E3" w14:textId="77777777" w:rsidR="00B255EF" w:rsidRPr="00B72362" w:rsidRDefault="00B255EF" w:rsidP="009F75FA"/>
        </w:tc>
        <w:tc>
          <w:tcPr>
            <w:tcW w:w="628" w:type="dxa"/>
            <w:shd w:val="clear" w:color="auto" w:fill="auto"/>
            <w:vAlign w:val="center"/>
          </w:tcPr>
          <w:p w14:paraId="57A3271B" w14:textId="77777777" w:rsidR="00B255EF" w:rsidRPr="00B72362" w:rsidRDefault="00B255EF" w:rsidP="009F75FA"/>
        </w:tc>
        <w:tc>
          <w:tcPr>
            <w:tcW w:w="629" w:type="dxa"/>
            <w:shd w:val="clear" w:color="auto" w:fill="auto"/>
            <w:vAlign w:val="center"/>
          </w:tcPr>
          <w:p w14:paraId="29200C14" w14:textId="77777777" w:rsidR="00B255EF" w:rsidRPr="00B72362" w:rsidRDefault="00B255EF" w:rsidP="009F75FA"/>
        </w:tc>
      </w:tr>
      <w:tr w:rsidR="006C530C" w:rsidRPr="00B72362" w14:paraId="385E456C" w14:textId="77777777" w:rsidTr="002775E8">
        <w:trPr>
          <w:cantSplit/>
          <w:trHeight w:val="230"/>
          <w:jc w:val="center"/>
        </w:trPr>
        <w:tc>
          <w:tcPr>
            <w:tcW w:w="11059" w:type="dxa"/>
            <w:gridSpan w:val="9"/>
            <w:shd w:val="clear" w:color="auto" w:fill="auto"/>
            <w:vAlign w:val="center"/>
          </w:tcPr>
          <w:p w14:paraId="44399021" w14:textId="77777777" w:rsidR="006C530C" w:rsidRDefault="006C530C" w:rsidP="006C530C">
            <w:r>
              <w:rPr>
                <w:b/>
              </w:rPr>
              <w:t>Brand Programs:</w:t>
            </w:r>
          </w:p>
          <w:p w14:paraId="3054982A" w14:textId="6F5B0858" w:rsidR="006C530C" w:rsidRPr="00B72362" w:rsidRDefault="006C530C" w:rsidP="006C530C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Property Display Feed  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 The Collection  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Icon    </w:t>
            </w:r>
          </w:p>
        </w:tc>
      </w:tr>
    </w:tbl>
    <w:p w14:paraId="2F5EF1E1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7373"/>
      </w:tblGrid>
      <w:tr w:rsidR="00B255EF" w:rsidRPr="00B72362" w14:paraId="7DA15EB6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2"/>
            <w:shd w:val="clear" w:color="auto" w:fill="D9D9D9" w:themeFill="background1" w:themeFillShade="D9"/>
            <w:vAlign w:val="center"/>
          </w:tcPr>
          <w:p w14:paraId="68722279" w14:textId="77777777" w:rsidR="00B255EF" w:rsidRPr="00B72362" w:rsidRDefault="00B255EF" w:rsidP="009F75FA">
            <w:pPr>
              <w:pStyle w:val="SectionHeading"/>
            </w:pPr>
            <w:r>
              <w:t>Sales Associate Information</w:t>
            </w:r>
          </w:p>
        </w:tc>
      </w:tr>
      <w:tr w:rsidR="00B255EF" w:rsidRPr="00B72362" w14:paraId="24FB7096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32BB5565" w14:textId="77777777" w:rsidR="00B255EF" w:rsidRPr="00B72362" w:rsidRDefault="00B255EF" w:rsidP="009F75FA">
            <w:r>
              <w:t>Sales Associate/Team ID</w:t>
            </w:r>
          </w:p>
        </w:tc>
        <w:tc>
          <w:tcPr>
            <w:tcW w:w="7373" w:type="dxa"/>
            <w:shd w:val="clear" w:color="auto" w:fill="auto"/>
            <w:vAlign w:val="center"/>
          </w:tcPr>
          <w:p w14:paraId="57C7BF1C" w14:textId="77777777" w:rsidR="00B255EF" w:rsidRPr="00B72362" w:rsidRDefault="00B255EF" w:rsidP="009F75FA">
            <w:r>
              <w:t>Sales Associate/Team Name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</w:tr>
      <w:tr w:rsidR="00B255EF" w:rsidRPr="00B72362" w14:paraId="668C52EA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5D1AF50B" w14:textId="77777777" w:rsidR="00B255EF" w:rsidRPr="00B72362" w:rsidRDefault="00B255EF" w:rsidP="009F75FA"/>
        </w:tc>
        <w:tc>
          <w:tcPr>
            <w:tcW w:w="7373" w:type="dxa"/>
            <w:shd w:val="clear" w:color="auto" w:fill="auto"/>
            <w:vAlign w:val="center"/>
          </w:tcPr>
          <w:p w14:paraId="6E379CEE" w14:textId="77777777" w:rsidR="00B255EF" w:rsidRPr="00B72362" w:rsidRDefault="00B255EF" w:rsidP="009F75FA"/>
        </w:tc>
      </w:tr>
      <w:tr w:rsidR="00B255EF" w:rsidRPr="00B72362" w14:paraId="2A1C7CAD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3055CFF9" w14:textId="77777777" w:rsidR="00B255EF" w:rsidRPr="00B72362" w:rsidRDefault="00B255EF" w:rsidP="009F75FA"/>
        </w:tc>
        <w:tc>
          <w:tcPr>
            <w:tcW w:w="7373" w:type="dxa"/>
            <w:shd w:val="clear" w:color="auto" w:fill="auto"/>
            <w:vAlign w:val="center"/>
          </w:tcPr>
          <w:p w14:paraId="67184BB0" w14:textId="77777777" w:rsidR="00B255EF" w:rsidRPr="00B72362" w:rsidRDefault="00B255EF" w:rsidP="009F75FA"/>
        </w:tc>
      </w:tr>
    </w:tbl>
    <w:p w14:paraId="21E7B53E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660"/>
        <w:gridCol w:w="3420"/>
        <w:gridCol w:w="5979"/>
      </w:tblGrid>
      <w:tr w:rsidR="00B255EF" w:rsidRPr="00B72362" w14:paraId="3E596BA8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D9D9D9" w:themeFill="background1" w:themeFillShade="D9"/>
            <w:vAlign w:val="center"/>
          </w:tcPr>
          <w:p w14:paraId="5120CE6F" w14:textId="77777777" w:rsidR="00B255EF" w:rsidRDefault="00B255EF" w:rsidP="009F75FA">
            <w:pPr>
              <w:pStyle w:val="SectionHeading"/>
            </w:pPr>
            <w:r>
              <w:t>Listing Remarks</w:t>
            </w:r>
          </w:p>
          <w:p w14:paraId="729C5A07" w14:textId="77777777" w:rsidR="00B255EF" w:rsidRPr="00A07000" w:rsidRDefault="00B255EF" w:rsidP="009F75FA">
            <w:pPr>
              <w:pStyle w:val="SectionHeading"/>
              <w:jc w:val="left"/>
              <w:rPr>
                <w:caps w:val="0"/>
                <w:sz w:val="14"/>
              </w:rPr>
            </w:pPr>
            <w:r w:rsidRPr="00A07000">
              <w:rPr>
                <w:caps w:val="0"/>
                <w:sz w:val="14"/>
              </w:rPr>
              <w:t xml:space="preserve">Available languages: </w:t>
            </w:r>
            <w:r>
              <w:rPr>
                <w:caps w:val="0"/>
                <w:sz w:val="14"/>
              </w:rPr>
              <w:t>English, Spanish</w:t>
            </w:r>
          </w:p>
          <w:p w14:paraId="7336B959" w14:textId="77777777" w:rsidR="00B255EF" w:rsidRDefault="00B255EF" w:rsidP="009F75FA">
            <w:pPr>
              <w:pStyle w:val="SectionHeading"/>
              <w:jc w:val="left"/>
              <w:rPr>
                <w:caps w:val="0"/>
              </w:rPr>
            </w:pPr>
          </w:p>
          <w:p w14:paraId="15718073" w14:textId="77777777" w:rsidR="00B255EF" w:rsidRPr="00A07000" w:rsidRDefault="00B255EF" w:rsidP="009F75FA">
            <w:pPr>
              <w:pStyle w:val="SectionHeading"/>
              <w:jc w:val="left"/>
              <w:rPr>
                <w:i/>
                <w:caps w:val="0"/>
              </w:rPr>
            </w:pPr>
            <w:r w:rsidRPr="00A07000">
              <w:rPr>
                <w:i/>
                <w:caps w:val="0"/>
                <w:color w:val="FF0000"/>
                <w:sz w:val="14"/>
              </w:rPr>
              <w:t>Property Description in English is mandatory!</w:t>
            </w:r>
          </w:p>
        </w:tc>
      </w:tr>
      <w:tr w:rsidR="00B255EF" w:rsidRPr="00B72362" w14:paraId="6592E80D" w14:textId="77777777" w:rsidTr="009F75FA">
        <w:trPr>
          <w:cantSplit/>
          <w:trHeight w:val="230"/>
          <w:jc w:val="center"/>
        </w:trPr>
        <w:tc>
          <w:tcPr>
            <w:tcW w:w="1660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0783E87F" w14:textId="77777777" w:rsidR="00B255EF" w:rsidRPr="00B72362" w:rsidRDefault="00B255EF" w:rsidP="009F75FA">
            <w:r>
              <w:t>Language</w:t>
            </w:r>
          </w:p>
        </w:tc>
        <w:tc>
          <w:tcPr>
            <w:tcW w:w="3420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6A7B0928" w14:textId="77777777" w:rsidR="00B255EF" w:rsidRPr="00B72362" w:rsidRDefault="00B255EF" w:rsidP="009F75FA">
            <w:r>
              <w:t>Remark Type</w:t>
            </w:r>
          </w:p>
        </w:tc>
        <w:tc>
          <w:tcPr>
            <w:tcW w:w="5979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0D1B2624" w14:textId="77777777" w:rsidR="00B255EF" w:rsidRPr="00B72362" w:rsidRDefault="00B255EF" w:rsidP="009F75FA">
            <w:r>
              <w:t>Remark</w:t>
            </w:r>
          </w:p>
        </w:tc>
      </w:tr>
      <w:tr w:rsidR="00B255EF" w:rsidRPr="00B72362" w14:paraId="15567E03" w14:textId="77777777" w:rsidTr="009F75FA">
        <w:trPr>
          <w:cantSplit/>
          <w:trHeight w:val="231"/>
          <w:jc w:val="center"/>
        </w:trPr>
        <w:tc>
          <w:tcPr>
            <w:tcW w:w="1660" w:type="dxa"/>
            <w:shd w:val="clear" w:color="auto" w:fill="auto"/>
            <w:vAlign w:val="center"/>
          </w:tcPr>
          <w:p w14:paraId="4FDD24AC" w14:textId="77777777" w:rsidR="00B255EF" w:rsidRDefault="00B255EF" w:rsidP="009F75FA">
            <w:r>
              <w:t>English</w:t>
            </w:r>
          </w:p>
        </w:tc>
        <w:tc>
          <w:tcPr>
            <w:tcW w:w="3420" w:type="dxa"/>
            <w:shd w:val="clear" w:color="auto" w:fill="auto"/>
          </w:tcPr>
          <w:p w14:paraId="71D4AE2D" w14:textId="77777777" w:rsidR="00B255EF" w:rsidRDefault="00B255EF" w:rsidP="009F75FA">
            <w:r>
              <w:t>Property Description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  <w:tc>
          <w:tcPr>
            <w:tcW w:w="5979" w:type="dxa"/>
            <w:shd w:val="clear" w:color="auto" w:fill="auto"/>
            <w:vAlign w:val="center"/>
          </w:tcPr>
          <w:p w14:paraId="072AF06F" w14:textId="77777777" w:rsidR="00B255EF" w:rsidRDefault="00B255EF" w:rsidP="009F75FA"/>
        </w:tc>
      </w:tr>
      <w:tr w:rsidR="00B255EF" w:rsidRPr="00B72362" w14:paraId="029587B1" w14:textId="77777777" w:rsidTr="009F75F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22CE898" w14:textId="77777777" w:rsidR="00B255EF" w:rsidRDefault="00B255EF" w:rsidP="009F75F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7FE3EF33" w14:textId="77777777" w:rsidR="00B255EF" w:rsidRPr="0029191A" w:rsidRDefault="00B255EF" w:rsidP="009F75FA">
            <w:pPr>
              <w:rPr>
                <w:rFonts w:cs="Tahoma"/>
                <w:color w:val="000000"/>
                <w:spacing w:val="0"/>
              </w:rPr>
            </w:pPr>
            <w:r w:rsidRPr="0029191A">
              <w:rPr>
                <w:rFonts w:cs="Tahoma"/>
                <w:color w:val="000000"/>
              </w:rPr>
              <w:t>Area Description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665C6B84" w14:textId="77777777" w:rsidR="00B255EF" w:rsidRDefault="00B255EF" w:rsidP="009F75FA"/>
        </w:tc>
      </w:tr>
      <w:tr w:rsidR="00B255EF" w:rsidRPr="00B72362" w14:paraId="4F53FFBF" w14:textId="77777777" w:rsidTr="009F75F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D833185" w14:textId="77777777" w:rsidR="00B255EF" w:rsidRDefault="00B255EF" w:rsidP="009F75F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6D0F9934" w14:textId="77777777" w:rsidR="00B255EF" w:rsidRPr="0029191A" w:rsidRDefault="00B255EF" w:rsidP="009F75F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Directions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0A75413A" w14:textId="77777777" w:rsidR="00B255EF" w:rsidRDefault="00B255EF" w:rsidP="009F75FA"/>
        </w:tc>
      </w:tr>
      <w:tr w:rsidR="00B255EF" w:rsidRPr="00B72362" w14:paraId="28F4B524" w14:textId="77777777" w:rsidTr="009F75F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4872CA2" w14:textId="77777777" w:rsidR="00B255EF" w:rsidRDefault="00B255EF" w:rsidP="009F75F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30C8326C" w14:textId="77777777" w:rsidR="00B255EF" w:rsidRPr="0029191A" w:rsidRDefault="00B255EF" w:rsidP="009F75F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Headline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0B431E79" w14:textId="77777777" w:rsidR="00B255EF" w:rsidRDefault="00B255EF" w:rsidP="009F75FA"/>
        </w:tc>
      </w:tr>
      <w:tr w:rsidR="00B255EF" w:rsidRPr="00B72362" w14:paraId="68245253" w14:textId="77777777" w:rsidTr="009F75F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ED5EDDC" w14:textId="77777777" w:rsidR="00B255EF" w:rsidRDefault="00B255EF" w:rsidP="009F75F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0012EB37" w14:textId="77777777" w:rsidR="00B255EF" w:rsidRPr="0029191A" w:rsidRDefault="00B255EF" w:rsidP="009F75F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1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70D64BBC" w14:textId="77777777" w:rsidR="00B255EF" w:rsidRDefault="00B255EF" w:rsidP="009F75FA"/>
        </w:tc>
      </w:tr>
      <w:tr w:rsidR="00B255EF" w:rsidRPr="00B72362" w14:paraId="25C33B66" w14:textId="77777777" w:rsidTr="009F75F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4771856" w14:textId="77777777" w:rsidR="00B255EF" w:rsidRDefault="00B255EF" w:rsidP="009F75F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77ED8171" w14:textId="77777777" w:rsidR="00B255EF" w:rsidRPr="0029191A" w:rsidRDefault="00B255EF" w:rsidP="009F75F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2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6D8BC2F6" w14:textId="77777777" w:rsidR="00B255EF" w:rsidRDefault="00B255EF" w:rsidP="009F75FA"/>
        </w:tc>
      </w:tr>
      <w:tr w:rsidR="00B255EF" w:rsidRPr="00B72362" w14:paraId="3F5A886E" w14:textId="77777777" w:rsidTr="009F75F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DCA7E69" w14:textId="77777777" w:rsidR="00B255EF" w:rsidRDefault="00B255EF" w:rsidP="009F75F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6C60717C" w14:textId="77777777" w:rsidR="00B255EF" w:rsidRPr="0029191A" w:rsidRDefault="00B255EF" w:rsidP="009F75F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3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4AEE9F1A" w14:textId="77777777" w:rsidR="00B255EF" w:rsidRDefault="00B255EF" w:rsidP="009F75FA"/>
        </w:tc>
      </w:tr>
      <w:tr w:rsidR="00B255EF" w:rsidRPr="00B72362" w14:paraId="28C9078E" w14:textId="77777777" w:rsidTr="009F75F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F30B197" w14:textId="77777777" w:rsidR="00B255EF" w:rsidRDefault="00B255EF" w:rsidP="009F75F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5A19A839" w14:textId="77777777" w:rsidR="00B255EF" w:rsidRPr="0029191A" w:rsidRDefault="00B255EF" w:rsidP="009F75F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4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25577FA8" w14:textId="77777777" w:rsidR="00B255EF" w:rsidRDefault="00B255EF" w:rsidP="009F75FA"/>
        </w:tc>
      </w:tr>
      <w:tr w:rsidR="00B255EF" w:rsidRPr="00B72362" w14:paraId="1406E7C2" w14:textId="77777777" w:rsidTr="009F75F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3339CEA" w14:textId="77777777" w:rsidR="00B255EF" w:rsidRDefault="00B255EF" w:rsidP="009F75F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2E179E0B" w14:textId="77777777" w:rsidR="00B255EF" w:rsidRPr="0029191A" w:rsidRDefault="00B255EF" w:rsidP="009F75F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5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5B16C816" w14:textId="77777777" w:rsidR="00B255EF" w:rsidRDefault="00B255EF" w:rsidP="009F75FA"/>
        </w:tc>
      </w:tr>
      <w:tr w:rsidR="00B255EF" w:rsidRPr="00B72362" w14:paraId="49362244" w14:textId="77777777" w:rsidTr="009F75F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7F5C94D" w14:textId="77777777" w:rsidR="00B255EF" w:rsidRDefault="00B255EF" w:rsidP="009F75F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5B388848" w14:textId="77777777" w:rsidR="00B255EF" w:rsidRPr="0029191A" w:rsidRDefault="00B255EF" w:rsidP="009F75F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6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22D10EEB" w14:textId="77777777" w:rsidR="00B255EF" w:rsidRDefault="00B255EF" w:rsidP="009F75FA"/>
        </w:tc>
      </w:tr>
      <w:tr w:rsidR="00B255EF" w:rsidRPr="00B72362" w14:paraId="0B99856F" w14:textId="77777777" w:rsidTr="009F75F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CCD5CD3" w14:textId="77777777" w:rsidR="00B255EF" w:rsidRDefault="00B255EF" w:rsidP="009F75F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2D6EE77D" w14:textId="77777777" w:rsidR="00B255EF" w:rsidRPr="0029191A" w:rsidRDefault="00B255EF" w:rsidP="009F75F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Location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12B38246" w14:textId="77777777" w:rsidR="00B255EF" w:rsidRDefault="00B255EF" w:rsidP="009F75FA"/>
        </w:tc>
      </w:tr>
      <w:tr w:rsidR="00B255EF" w:rsidRPr="00B72362" w14:paraId="0E01BEE2" w14:textId="77777777" w:rsidTr="009F75F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BA0AA2D" w14:textId="77777777" w:rsidR="00B255EF" w:rsidRDefault="00B255EF" w:rsidP="009F75F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7DAD3252" w14:textId="77777777" w:rsidR="00B255EF" w:rsidRPr="0029191A" w:rsidRDefault="00B255EF" w:rsidP="009F75F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Owner/Expert Quote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787079E8" w14:textId="77777777" w:rsidR="00B255EF" w:rsidRDefault="00B255EF" w:rsidP="009F75FA"/>
        </w:tc>
      </w:tr>
      <w:tr w:rsidR="00B255EF" w:rsidRPr="00B72362" w14:paraId="2F6C4385" w14:textId="77777777" w:rsidTr="009F75F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404927B" w14:textId="77777777" w:rsidR="00B255EF" w:rsidRDefault="00B255EF" w:rsidP="009F75F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6E74633B" w14:textId="77777777" w:rsidR="00B255EF" w:rsidRPr="0029191A" w:rsidRDefault="00B255EF" w:rsidP="009F75FA">
            <w:pPr>
              <w:rPr>
                <w:rFonts w:cs="Tahoma"/>
                <w:color w:val="000000"/>
                <w:spacing w:val="0"/>
              </w:rPr>
            </w:pPr>
            <w:r w:rsidRPr="0029191A">
              <w:rPr>
                <w:rFonts w:cs="Tahoma"/>
                <w:color w:val="000000"/>
              </w:rPr>
              <w:t>Transportation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020FB3AA" w14:textId="77777777" w:rsidR="00B255EF" w:rsidRDefault="00B255EF" w:rsidP="009F75FA"/>
        </w:tc>
      </w:tr>
      <w:tr w:rsidR="00B255EF" w:rsidRPr="00B72362" w14:paraId="2CCBB378" w14:textId="77777777" w:rsidTr="009F75F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7671916" w14:textId="77777777" w:rsidR="00B255EF" w:rsidRDefault="00B255EF" w:rsidP="009F75F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793A54AE" w14:textId="77777777" w:rsidR="00B255EF" w:rsidRPr="0029191A" w:rsidRDefault="00B255EF" w:rsidP="009F75F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Zoning Description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4DCF826F" w14:textId="77777777" w:rsidR="00B255EF" w:rsidRDefault="00B255EF" w:rsidP="009F75FA"/>
        </w:tc>
      </w:tr>
    </w:tbl>
    <w:p w14:paraId="1DB0BF96" w14:textId="77777777" w:rsidR="00B255EF" w:rsidRDefault="00B255EF" w:rsidP="00B255EF"/>
    <w:p w14:paraId="20B2B1CA" w14:textId="77777777" w:rsidR="00B255EF" w:rsidRDefault="00B255EF" w:rsidP="00B255EF">
      <w:r>
        <w:br w:type="page"/>
      </w:r>
    </w:p>
    <w:p w14:paraId="025B5320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3BE50942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0490A3B5" w14:textId="77777777" w:rsidR="00B255EF" w:rsidRPr="00777E58" w:rsidRDefault="00B255EF" w:rsidP="009F75FA">
            <w:pPr>
              <w:pStyle w:val="SectionHeading"/>
              <w:jc w:val="left"/>
              <w:rPr>
                <w:b/>
              </w:rPr>
            </w:pPr>
            <w:r w:rsidRPr="00777E58">
              <w:rPr>
                <w:b/>
              </w:rPr>
              <w:t>FEAtures</w:t>
            </w:r>
          </w:p>
        </w:tc>
      </w:tr>
      <w:tr w:rsidR="00B255EF" w:rsidRPr="00B72362" w14:paraId="281ADFE8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5CA103C7" w14:textId="77777777" w:rsidR="00B255EF" w:rsidRPr="00B72362" w:rsidRDefault="00B255EF" w:rsidP="009F75FA">
            <w:pPr>
              <w:pStyle w:val="SectionHeading"/>
            </w:pPr>
            <w:r>
              <w:t>Features</w:t>
            </w:r>
          </w:p>
        </w:tc>
      </w:tr>
      <w:tr w:rsidR="00B255EF" w:rsidRPr="00B72362" w14:paraId="3EE4B296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2A0C8F5D" w14:textId="77777777" w:rsidR="00B255EF" w:rsidRPr="00B72362" w:rsidRDefault="00B255EF" w:rsidP="009F75FA">
            <w:r w:rsidRPr="009570A3">
              <w:rPr>
                <w:b/>
              </w:rPr>
              <w:t>Age</w:t>
            </w:r>
            <w:r>
              <w:rPr>
                <w:b/>
              </w:rPr>
              <w:t xml:space="preserve"> of Home:</w:t>
            </w:r>
          </w:p>
        </w:tc>
      </w:tr>
      <w:tr w:rsidR="00B255EF" w:rsidRPr="00B72362" w14:paraId="6CC5F1E0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66A3E920" w14:textId="77777777" w:rsidR="00B255EF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New Construction  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9335927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11-20 Years Old  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01EFEF8F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>41-50 Years Old</w:t>
            </w:r>
          </w:p>
        </w:tc>
      </w:tr>
      <w:tr w:rsidR="00B255EF" w:rsidRPr="00B72362" w14:paraId="5AC38DED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00DD0FAC" w14:textId="77777777" w:rsidR="00B255EF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1-5 Years Old  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BAEF640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21-30 Years Old  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4229DB01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>Over 50 Years Old</w:t>
            </w:r>
          </w:p>
        </w:tc>
      </w:tr>
      <w:tr w:rsidR="00B255EF" w:rsidRPr="00B72362" w14:paraId="586BD6E1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1B28B1C3" w14:textId="77777777" w:rsidR="00B255EF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>6-10 Years Old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3385891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31-40 Years Old  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23AA542C" w14:textId="77777777" w:rsidR="00B255EF" w:rsidRPr="00B72362" w:rsidRDefault="00B255EF" w:rsidP="009F75FA"/>
        </w:tc>
      </w:tr>
    </w:tbl>
    <w:p w14:paraId="3C1F5DBD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55927969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1A5BF9FF" w14:textId="77777777" w:rsidR="00B255EF" w:rsidRPr="00B72362" w:rsidRDefault="00B255EF" w:rsidP="009F75FA">
            <w:r w:rsidRPr="009570A3">
              <w:rPr>
                <w:b/>
              </w:rPr>
              <w:t>Basement</w:t>
            </w:r>
            <w:r>
              <w:t>:</w:t>
            </w:r>
          </w:p>
        </w:tc>
      </w:tr>
      <w:tr w:rsidR="00B255EF" w:rsidRPr="00B72362" w14:paraId="21BFEAE5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6F489FD0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None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027D344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Full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22E0B657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Slab Foundation</w:t>
            </w:r>
          </w:p>
        </w:tc>
      </w:tr>
      <w:tr w:rsidR="00B255EF" w:rsidRPr="00B72362" w14:paraId="3ACD20B3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5AA30B03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Crawl Space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BEA584B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284A05CC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Unfinished</w:t>
            </w:r>
          </w:p>
        </w:tc>
      </w:tr>
      <w:tr w:rsidR="00B255EF" w:rsidRPr="00B72362" w14:paraId="526BABF9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6A6C58B4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Finished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993DDE3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Partial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18B427E8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Walk-out</w:t>
            </w:r>
          </w:p>
        </w:tc>
      </w:tr>
    </w:tbl>
    <w:p w14:paraId="07B14E3F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5CFF8254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381371BF" w14:textId="77777777" w:rsidR="00B255EF" w:rsidRPr="00B72362" w:rsidRDefault="00B255EF" w:rsidP="009F75FA">
            <w:r w:rsidRPr="009570A3">
              <w:rPr>
                <w:b/>
              </w:rPr>
              <w:t>Fireplace Count</w:t>
            </w:r>
            <w:r>
              <w:t>:</w:t>
            </w:r>
          </w:p>
        </w:tc>
      </w:tr>
      <w:tr w:rsidR="00B255EF" w:rsidRPr="00B72362" w14:paraId="57867ADC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5137B777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1 Fireplace  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1864019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3 Fireplaces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7655E030" w14:textId="77777777" w:rsidR="00B255EF" w:rsidRPr="00B72362" w:rsidRDefault="00B255EF" w:rsidP="009F75FA"/>
        </w:tc>
      </w:tr>
      <w:tr w:rsidR="00B255EF" w:rsidRPr="00B72362" w14:paraId="4496C19E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</w:tcPr>
          <w:p w14:paraId="5D2439A3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2 Fireplaces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1C41BBF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4+ Fireplaces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6B69600D" w14:textId="77777777" w:rsidR="00B255EF" w:rsidRPr="00B72362" w:rsidRDefault="00B255EF" w:rsidP="009F75FA"/>
        </w:tc>
      </w:tr>
    </w:tbl>
    <w:p w14:paraId="668E9DA4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7D632363" w14:textId="77777777" w:rsidTr="009F75FA">
        <w:trPr>
          <w:cantSplit/>
          <w:trHeight w:val="5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429537" w14:textId="77777777" w:rsidR="00B255EF" w:rsidRPr="00B72362" w:rsidRDefault="00B255EF" w:rsidP="009F75FA">
            <w:r w:rsidRPr="009570A3">
              <w:rPr>
                <w:b/>
              </w:rPr>
              <w:t>Garage Count</w:t>
            </w:r>
            <w:r>
              <w:t xml:space="preserve">: </w:t>
            </w:r>
          </w:p>
        </w:tc>
      </w:tr>
      <w:tr w:rsidR="00B255EF" w:rsidRPr="00B72362" w14:paraId="35C1949C" w14:textId="77777777" w:rsidTr="009F75FA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F5186F2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1 Car Garage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5B2E707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3 Car Garage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55CDB6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5+ Car Garage</w:t>
            </w:r>
          </w:p>
        </w:tc>
      </w:tr>
      <w:tr w:rsidR="00B255EF" w:rsidRPr="00B72362" w14:paraId="789BF650" w14:textId="77777777" w:rsidTr="009F75FA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E6F082D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2 Car Garage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998894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4 Car Garage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119749F" w14:textId="77777777" w:rsidR="00B255EF" w:rsidRPr="009570A3" w:rsidRDefault="00B255EF" w:rsidP="009F75FA">
            <w:pPr>
              <w:rPr>
                <w:b/>
              </w:rPr>
            </w:pPr>
          </w:p>
        </w:tc>
      </w:tr>
    </w:tbl>
    <w:p w14:paraId="12455353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254170BA" w14:textId="77777777" w:rsidTr="009F75F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9A5F2A" w14:textId="77777777" w:rsidR="00B255EF" w:rsidRPr="006D2BCA" w:rsidRDefault="00B255EF" w:rsidP="009F75FA">
            <w:r>
              <w:rPr>
                <w:b/>
              </w:rPr>
              <w:t>Lot Size:</w:t>
            </w:r>
          </w:p>
        </w:tc>
      </w:tr>
      <w:tr w:rsidR="00B255EF" w:rsidRPr="00B72362" w14:paraId="3AE2E46C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8E585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Under ½ Acre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1DF504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2-5 Acres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18863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20-50 Acres   </w:t>
            </w:r>
          </w:p>
        </w:tc>
      </w:tr>
      <w:tr w:rsidR="00B255EF" w:rsidRPr="00B72362" w14:paraId="65B0378D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D61CC4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1/2 -1 Acre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BE7108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5-10 Acres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A72804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50-100 Acres    </w:t>
            </w:r>
          </w:p>
        </w:tc>
      </w:tr>
      <w:tr w:rsidR="00B255EF" w:rsidRPr="00B72362" w14:paraId="2CF8DE44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44FFD8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1-2 Acres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BBF088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10-20 Acres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B7EC80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100+ Acres</w:t>
            </w:r>
          </w:p>
        </w:tc>
      </w:tr>
    </w:tbl>
    <w:p w14:paraId="6273A287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6D466F74" w14:textId="77777777" w:rsidTr="009F75FA">
        <w:trPr>
          <w:cantSplit/>
          <w:trHeight w:val="88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92F0E5B" w14:textId="77777777" w:rsidR="00B255EF" w:rsidRPr="009570A3" w:rsidRDefault="00B255EF" w:rsidP="009F75FA">
            <w:pPr>
              <w:rPr>
                <w:b/>
              </w:rPr>
            </w:pPr>
            <w:r>
              <w:rPr>
                <w:b/>
              </w:rPr>
              <w:t>Sewer:</w:t>
            </w:r>
          </w:p>
        </w:tc>
      </w:tr>
      <w:tr w:rsidR="00B255EF" w:rsidRPr="00B72362" w14:paraId="4AE542D4" w14:textId="77777777" w:rsidTr="009F75FA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22EB06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Aerobic System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4320B4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EE67A0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</w:t>
            </w:r>
          </w:p>
        </w:tc>
      </w:tr>
      <w:tr w:rsidR="00B255EF" w:rsidRPr="00B72362" w14:paraId="16C560DB" w14:textId="77777777" w:rsidTr="009F75FA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8418D6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5DA0F0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Mound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7EF68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Public</w:t>
            </w:r>
          </w:p>
        </w:tc>
      </w:tr>
      <w:tr w:rsidR="00B255EF" w:rsidRPr="00B72362" w14:paraId="7CEB4369" w14:textId="77777777" w:rsidTr="009F75FA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D217F1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Cesspool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162EE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None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1377E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Septic</w:t>
            </w:r>
          </w:p>
        </w:tc>
      </w:tr>
    </w:tbl>
    <w:p w14:paraId="68860E53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335BBC14" w14:textId="77777777" w:rsidTr="009F75F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E077AA" w14:textId="77777777" w:rsidR="00B255EF" w:rsidRPr="009570A3" w:rsidRDefault="00B255EF" w:rsidP="009F75FA">
            <w:pPr>
              <w:rPr>
                <w:b/>
              </w:rPr>
            </w:pPr>
            <w:r>
              <w:rPr>
                <w:b/>
              </w:rPr>
              <w:t>Water:</w:t>
            </w:r>
          </w:p>
        </w:tc>
      </w:tr>
      <w:tr w:rsidR="00B255EF" w:rsidRPr="00B72362" w14:paraId="1A0A91FF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14B26E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B204B6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Municipal Water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0F88B7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Spring</w:t>
            </w:r>
          </w:p>
        </w:tc>
      </w:tr>
      <w:tr w:rsidR="00B255EF" w:rsidRPr="00B72362" w14:paraId="6F85C3D9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28FA79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 Water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C1D68C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 Water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489B9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Storage Tank</w:t>
            </w:r>
          </w:p>
        </w:tc>
      </w:tr>
      <w:tr w:rsidR="00B255EF" w:rsidRPr="00B72362" w14:paraId="3AF5D81C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B74D6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 Water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22102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Water Source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DD2CC5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Well</w:t>
            </w:r>
          </w:p>
        </w:tc>
      </w:tr>
    </w:tbl>
    <w:p w14:paraId="04706DFC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4C01CE60" w14:textId="77777777" w:rsidTr="009F75F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8381EC8" w14:textId="77777777" w:rsidR="00B255EF" w:rsidRPr="009570A3" w:rsidRDefault="00B255EF" w:rsidP="009F75FA">
            <w:pPr>
              <w:rPr>
                <w:b/>
              </w:rPr>
            </w:pPr>
            <w:r>
              <w:rPr>
                <w:b/>
              </w:rPr>
              <w:t>Fireplace Description:</w:t>
            </w:r>
          </w:p>
        </w:tc>
      </w:tr>
      <w:tr w:rsidR="00B255EF" w:rsidRPr="00B72362" w14:paraId="25CF8F00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C570C0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2 Sided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75F3A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11895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Burning Stove</w:t>
            </w:r>
          </w:p>
        </w:tc>
      </w:tr>
      <w:tr w:rsidR="00B255EF" w:rsidRPr="00B72362" w14:paraId="464E543E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ADC12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Brick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D7B9F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Stone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90595BD" w14:textId="77777777" w:rsidR="00B255EF" w:rsidRDefault="00B255EF" w:rsidP="009F75FA">
            <w:pPr>
              <w:rPr>
                <w:b/>
              </w:rPr>
            </w:pPr>
          </w:p>
        </w:tc>
      </w:tr>
      <w:tr w:rsidR="00B255EF" w:rsidRPr="00B72362" w14:paraId="4BFBCB8F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602AD8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Fireplace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FC8208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Burning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B94F159" w14:textId="77777777" w:rsidR="00B255EF" w:rsidRDefault="00B255EF" w:rsidP="009F75FA">
            <w:pPr>
              <w:rPr>
                <w:b/>
              </w:rPr>
            </w:pPr>
          </w:p>
        </w:tc>
      </w:tr>
    </w:tbl>
    <w:p w14:paraId="15BCF9E7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27916C25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CBDB4D" w14:textId="77777777" w:rsidR="00B255EF" w:rsidRPr="009570A3" w:rsidRDefault="00B255EF" w:rsidP="009F75FA">
            <w:pPr>
              <w:rPr>
                <w:b/>
              </w:rPr>
            </w:pPr>
            <w:r>
              <w:rPr>
                <w:b/>
              </w:rPr>
              <w:t xml:space="preserve">Garage Description: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0A8DE48" w14:textId="77777777" w:rsidR="00B255EF" w:rsidRPr="009570A3" w:rsidRDefault="00B255EF" w:rsidP="009F75FA">
            <w:pPr>
              <w:rPr>
                <w:b/>
              </w:rPr>
            </w:pP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644AAB" w14:textId="77777777" w:rsidR="00B255EF" w:rsidRPr="009570A3" w:rsidRDefault="00B255EF" w:rsidP="009F75FA">
            <w:pPr>
              <w:rPr>
                <w:b/>
              </w:rPr>
            </w:pPr>
          </w:p>
        </w:tc>
      </w:tr>
      <w:tr w:rsidR="00B255EF" w:rsidRPr="00B72362" w14:paraId="0B76143E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0EEA21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Attached Garage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DCDB76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Detached Garage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01E33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 Garage</w:t>
            </w:r>
          </w:p>
        </w:tc>
      </w:tr>
      <w:tr w:rsidR="00B255EF" w:rsidRPr="00B72362" w14:paraId="46F50E77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F3338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Carport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C0D04A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Garage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A7789F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RV Parking</w:t>
            </w:r>
          </w:p>
        </w:tc>
      </w:tr>
      <w:tr w:rsidR="00B255EF" w:rsidRPr="00B72362" w14:paraId="0F713940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238D27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Curb Parking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8EF9E10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Golfcart Garage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B8F9C70" w14:textId="77777777" w:rsidR="00B255EF" w:rsidRDefault="00B255EF" w:rsidP="009F75FA">
            <w:pPr>
              <w:rPr>
                <w:b/>
              </w:rPr>
            </w:pPr>
          </w:p>
        </w:tc>
      </w:tr>
    </w:tbl>
    <w:p w14:paraId="05AE0772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343CA0ED" w14:textId="77777777" w:rsidTr="009F75F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06066ED" w14:textId="77777777" w:rsidR="00B255EF" w:rsidRPr="009570A3" w:rsidRDefault="00B255EF" w:rsidP="009F75FA">
            <w:pPr>
              <w:rPr>
                <w:b/>
              </w:rPr>
            </w:pPr>
            <w:r>
              <w:rPr>
                <w:b/>
              </w:rPr>
              <w:t xml:space="preserve">Amenities: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5942A8" w14:textId="77777777" w:rsidR="00B255EF" w:rsidRPr="009570A3" w:rsidRDefault="00B255EF" w:rsidP="009F75FA">
            <w:pPr>
              <w:rPr>
                <w:b/>
              </w:rPr>
            </w:pP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45ECF1F" w14:textId="77777777" w:rsidR="00B255EF" w:rsidRPr="009570A3" w:rsidRDefault="00B255EF" w:rsidP="009F75FA">
            <w:pPr>
              <w:rPr>
                <w:b/>
              </w:rPr>
            </w:pPr>
          </w:p>
        </w:tc>
      </w:tr>
      <w:tr w:rsidR="00B255EF" w:rsidRPr="00B72362" w14:paraId="631462A2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4F666C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Agricultural Easement(s)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D1F9D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Hobby Farm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69CE1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Silo</w:t>
            </w:r>
          </w:p>
        </w:tc>
      </w:tr>
      <w:tr w:rsidR="00B255EF" w:rsidRPr="00B72362" w14:paraId="7119D8DA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018BA9E" w14:textId="77777777" w:rsidR="00B255EF" w:rsidRPr="0010688E" w:rsidRDefault="00B255EF" w:rsidP="009F75FA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Bay/Beach Club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FBC0A1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Horse Facilities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BDC64F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 Resort</w:t>
            </w:r>
          </w:p>
        </w:tc>
      </w:tr>
      <w:tr w:rsidR="00B255EF" w:rsidRPr="00B72362" w14:paraId="609143C8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7A118D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Caretaker 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A42841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Horse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4D3131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Sporting Ranch</w:t>
            </w:r>
          </w:p>
        </w:tc>
      </w:tr>
      <w:tr w:rsidR="00B255EF" w:rsidRPr="00B72362" w14:paraId="5EE82120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FE2406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Cattle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5CE573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Hunting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7F5772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Stables</w:t>
            </w:r>
          </w:p>
        </w:tc>
      </w:tr>
      <w:tr w:rsidR="00B255EF" w:rsidRPr="00B72362" w14:paraId="3188784B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A4BB74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Conservation Easement(s)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5C39CF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Investment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C68F4E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Station</w:t>
            </w:r>
          </w:p>
        </w:tc>
      </w:tr>
      <w:tr w:rsidR="00B255EF" w:rsidRPr="00B72362" w14:paraId="56CD02CA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B7BB36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Elk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39F692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Live Water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9240C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Tennis Courts</w:t>
            </w:r>
          </w:p>
        </w:tc>
      </w:tr>
      <w:tr w:rsidR="00B255EF" w:rsidRPr="00B72362" w14:paraId="18AA81C1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1F0E510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lastRenderedPageBreak/>
              <w:sym w:font="Wingdings" w:char="F06F"/>
            </w:r>
            <w:r>
              <w:rPr>
                <w:rFonts w:cs="Calibri"/>
                <w:noProof/>
              </w:rPr>
              <w:t>Estate Farm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1905CF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Modular Sports Courts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A4A8A5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Timberland</w:t>
            </w:r>
          </w:p>
        </w:tc>
      </w:tr>
      <w:tr w:rsidR="00B255EF" w:rsidRPr="00B72362" w14:paraId="3D7FF057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04081AF" w14:textId="77777777" w:rsidR="00B255EF" w:rsidRPr="0010688E" w:rsidRDefault="00B255EF" w:rsidP="009F75FA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Estate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5BBF5B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Outdoor Basketball Court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CEFB00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Walk-to-ski</w:t>
            </w:r>
          </w:p>
        </w:tc>
      </w:tr>
      <w:tr w:rsidR="00B255EF" w:rsidRPr="00B72362" w14:paraId="105CAD4F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033FC10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Fly Fishing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559F670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Playground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74FEDA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Yacht Club</w:t>
            </w:r>
          </w:p>
        </w:tc>
      </w:tr>
      <w:tr w:rsidR="00B255EF" w:rsidRPr="00B72362" w14:paraId="30E7B9A3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E71656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Guest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F4CC32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Recreational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E70CEC" w14:textId="77777777" w:rsidR="00B255EF" w:rsidRDefault="00B255EF" w:rsidP="009F75FA">
            <w:pPr>
              <w:rPr>
                <w:b/>
              </w:rPr>
            </w:pPr>
          </w:p>
        </w:tc>
      </w:tr>
    </w:tbl>
    <w:p w14:paraId="44C97E74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35DC865E" w14:textId="77777777" w:rsidTr="009F75FA">
        <w:trPr>
          <w:cantSplit/>
          <w:trHeight w:val="5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104F2A0" w14:textId="77777777" w:rsidR="00B255EF" w:rsidRPr="009570A3" w:rsidRDefault="00B255EF" w:rsidP="009F75FA">
            <w:pPr>
              <w:rPr>
                <w:b/>
              </w:rPr>
            </w:pPr>
            <w:r>
              <w:rPr>
                <w:b/>
              </w:rPr>
              <w:t>Appliances:</w:t>
            </w:r>
          </w:p>
        </w:tc>
      </w:tr>
      <w:tr w:rsidR="00B255EF" w:rsidRPr="00B72362" w14:paraId="7E3ED3D3" w14:textId="77777777" w:rsidTr="009F75FA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81B9E5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Dishwasher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972F6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Garbage Disposal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1023F2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Refrigerator</w:t>
            </w:r>
          </w:p>
        </w:tc>
      </w:tr>
      <w:tr w:rsidR="00B255EF" w:rsidRPr="00B72362" w14:paraId="690978B4" w14:textId="77777777" w:rsidTr="009F75FA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51394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Double Oven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0ECA0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Microwave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069771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Trash Compactor</w:t>
            </w:r>
          </w:p>
        </w:tc>
      </w:tr>
      <w:tr w:rsidR="00B255EF" w:rsidRPr="00B72362" w14:paraId="0A442D74" w14:textId="77777777" w:rsidTr="009F75FA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686DB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Dryer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045723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Range/Oven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3BDAC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Washer</w:t>
            </w:r>
          </w:p>
        </w:tc>
      </w:tr>
    </w:tbl>
    <w:p w14:paraId="749080F9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242B6438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6B0B562" w14:textId="77777777" w:rsidR="00B255EF" w:rsidRPr="009570A3" w:rsidRDefault="00B255EF" w:rsidP="009F75FA">
            <w:pPr>
              <w:rPr>
                <w:b/>
              </w:rPr>
            </w:pPr>
            <w:r>
              <w:rPr>
                <w:b/>
              </w:rPr>
              <w:t>Area Amenities:</w:t>
            </w:r>
          </w:p>
        </w:tc>
      </w:tr>
      <w:tr w:rsidR="00B255EF" w:rsidRPr="00B72362" w14:paraId="1960F2E4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FB0763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Aquatic Activities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FB4B6FD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Hunting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DCBD8E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Casino/Gambling</w:t>
            </w:r>
          </w:p>
        </w:tc>
      </w:tr>
      <w:tr w:rsidR="00B255EF" w:rsidRPr="00B72362" w14:paraId="047E083A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752C38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Boat Dock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D233248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Pool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A4CEF1D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Deep Water Mooring   </w:t>
            </w:r>
          </w:p>
        </w:tc>
      </w:tr>
      <w:tr w:rsidR="00B255EF" w:rsidRPr="00B72362" w14:paraId="574329F7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0E40A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Boat Ramp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7D25D19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Skiing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C4A3E41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Golf   </w:t>
            </w:r>
          </w:p>
        </w:tc>
      </w:tr>
      <w:tr w:rsidR="00B255EF" w:rsidRPr="00B72362" w14:paraId="7A658505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6ADC73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Climbing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C064B2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Snowmobiling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6E3C0BA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Jogging/Biking Path   </w:t>
            </w:r>
          </w:p>
        </w:tc>
      </w:tr>
      <w:tr w:rsidR="00B255EF" w:rsidRPr="00B72362" w14:paraId="0C4E7C82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3AD0EC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Fishing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11C8271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Tennis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DC511F2" w14:textId="77777777" w:rsidR="00B255EF" w:rsidRPr="0024663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Outdoor Activities</w:t>
            </w:r>
          </w:p>
        </w:tc>
      </w:tr>
      <w:tr w:rsidR="00B255EF" w:rsidRPr="00B72362" w14:paraId="316DEA7B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0B49F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Hiking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E2242AE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Biking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64E9E5" w14:textId="77777777" w:rsidR="00B255EF" w:rsidRPr="009570A3" w:rsidRDefault="00B255EF" w:rsidP="009F75FA">
            <w:pPr>
              <w:rPr>
                <w:b/>
              </w:rPr>
            </w:pPr>
          </w:p>
        </w:tc>
      </w:tr>
      <w:tr w:rsidR="00B255EF" w:rsidRPr="00B72362" w14:paraId="1277567D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0C946E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Horse Riding/Stables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B2CE90" w14:textId="77777777" w:rsidR="00B255EF" w:rsidRPr="009570A3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Boating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AAB2354" w14:textId="77777777" w:rsidR="00B255EF" w:rsidRPr="009570A3" w:rsidRDefault="00B255EF" w:rsidP="009F75FA">
            <w:pPr>
              <w:rPr>
                <w:b/>
              </w:rPr>
            </w:pPr>
          </w:p>
        </w:tc>
      </w:tr>
    </w:tbl>
    <w:p w14:paraId="073DAE63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17C227EC" w14:textId="77777777" w:rsidTr="009F75FA">
        <w:trPr>
          <w:cantSplit/>
          <w:trHeight w:val="38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57CF8C" w14:textId="77777777" w:rsidR="00B255EF" w:rsidRPr="009570A3" w:rsidRDefault="00B255EF" w:rsidP="009F75FA">
            <w:pPr>
              <w:rPr>
                <w:b/>
              </w:rPr>
            </w:pPr>
            <w:r>
              <w:rPr>
                <w:b/>
              </w:rPr>
              <w:t>Area Description:</w:t>
            </w:r>
          </w:p>
        </w:tc>
      </w:tr>
      <w:tr w:rsidR="00B255EF" w:rsidRPr="00B72362" w14:paraId="50DF5D81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E823818" w14:textId="77777777" w:rsidR="00B255EF" w:rsidRPr="00246632" w:rsidRDefault="00B255EF" w:rsidP="009F75FA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Country Living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4AE9C6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Green Living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9B2F14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Resort</w:t>
            </w:r>
          </w:p>
        </w:tc>
      </w:tr>
      <w:tr w:rsidR="00B255EF" w:rsidRPr="00B72362" w14:paraId="5BD5A110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12EB7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Cycling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4E0FB2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Historic/Antique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60F810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Rock Beach</w:t>
            </w:r>
          </w:p>
        </w:tc>
      </w:tr>
      <w:tr w:rsidR="00B255EF" w:rsidRPr="00B72362" w14:paraId="0CF3F0B6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D90D38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Desert Living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0EDCE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Hunting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3D1FA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Sand Beach</w:t>
            </w:r>
          </w:p>
        </w:tc>
      </w:tr>
      <w:tr w:rsidR="00B255EF" w:rsidRPr="00B72362" w14:paraId="413435A7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661B9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Equestrian/Polo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93CF61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Metropolitan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B913A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Ski-in/Ski-Out</w:t>
            </w:r>
          </w:p>
        </w:tc>
      </w:tr>
      <w:tr w:rsidR="00B255EF" w:rsidRPr="00B72362" w14:paraId="25007E76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AFB19D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Fishing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E1C171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Mountain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6AEA51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Skiing</w:t>
            </w:r>
          </w:p>
        </w:tc>
      </w:tr>
      <w:tr w:rsidR="00B255EF" w:rsidRPr="00B72362" w14:paraId="713AC551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F00285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Flood Area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1889A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Beach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C6531F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Suburban</w:t>
            </w:r>
          </w:p>
        </w:tc>
      </w:tr>
      <w:tr w:rsidR="00B255EF" w:rsidRPr="00B72362" w14:paraId="23AFEE77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6B0A68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Game Farm/Safari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1F1EE8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Privacy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95958C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Wine Country</w:t>
            </w:r>
          </w:p>
        </w:tc>
      </w:tr>
    </w:tbl>
    <w:p w14:paraId="2F5BFDBC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6892C968" w14:textId="77777777" w:rsidTr="009F75FA">
        <w:trPr>
          <w:cantSplit/>
          <w:trHeight w:val="39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721D91B" w14:textId="77777777" w:rsidR="00B255EF" w:rsidRPr="009570A3" w:rsidRDefault="00B255EF" w:rsidP="009F75FA">
            <w:pPr>
              <w:rPr>
                <w:b/>
              </w:rPr>
            </w:pPr>
            <w:r>
              <w:rPr>
                <w:b/>
              </w:rPr>
              <w:t>Bath Features:</w:t>
            </w:r>
          </w:p>
        </w:tc>
      </w:tr>
      <w:tr w:rsidR="00B255EF" w:rsidRPr="00B72362" w14:paraId="5ABD35E9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2458A7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Bidet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0DF23A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Stall Shower and Tub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6848C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Tub Only</w:t>
            </w:r>
          </w:p>
        </w:tc>
      </w:tr>
      <w:tr w:rsidR="00B255EF" w:rsidRPr="00B72362" w14:paraId="3D010CFF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7CA254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Jacuzzi Tub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10400E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Steam Shower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1A2C8D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Steam Room</w:t>
            </w:r>
          </w:p>
        </w:tc>
      </w:tr>
      <w:tr w:rsidR="00B255EF" w:rsidRPr="00B72362" w14:paraId="61300BB7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C5C616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Stall Shower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F10E92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Tub and Shower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CC92F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Jetted Tub</w:t>
            </w:r>
          </w:p>
        </w:tc>
      </w:tr>
    </w:tbl>
    <w:p w14:paraId="0B3E4579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51A1580A" w14:textId="77777777" w:rsidTr="009F75F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FBEC33" w14:textId="77777777" w:rsidR="00B255EF" w:rsidRPr="009570A3" w:rsidRDefault="00B255EF" w:rsidP="009F75FA">
            <w:pPr>
              <w:rPr>
                <w:b/>
              </w:rPr>
            </w:pPr>
            <w:r>
              <w:rPr>
                <w:b/>
              </w:rPr>
              <w:t>Body of Water:</w:t>
            </w:r>
          </w:p>
        </w:tc>
      </w:tr>
      <w:tr w:rsidR="00B255EF" w:rsidRPr="00B72362" w14:paraId="324A3DD7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BB46A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C937340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FB9499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River</w:t>
            </w:r>
          </w:p>
        </w:tc>
      </w:tr>
      <w:tr w:rsidR="00B255EF" w:rsidRPr="00B72362" w14:paraId="7F0E160C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5333C4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Canal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9CE54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13F0E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Sound</w:t>
            </w:r>
          </w:p>
        </w:tc>
      </w:tr>
      <w:tr w:rsidR="00B255EF" w:rsidRPr="00B72362" w14:paraId="5B9C8506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70D0C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Inlet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065D6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Pond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39FC9A" w14:textId="77777777" w:rsidR="00B255EF" w:rsidRDefault="00B255EF" w:rsidP="009F75FA">
            <w:pPr>
              <w:rPr>
                <w:b/>
              </w:rPr>
            </w:pPr>
          </w:p>
        </w:tc>
      </w:tr>
      <w:tr w:rsidR="00B255EF" w:rsidRPr="00B72362" w14:paraId="37F1CC25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EA8124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Lagoon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0D29C4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Reservoir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C2A2F2" w14:textId="77777777" w:rsidR="00B255EF" w:rsidRDefault="00B255EF" w:rsidP="009F75FA">
            <w:pPr>
              <w:rPr>
                <w:b/>
              </w:rPr>
            </w:pPr>
          </w:p>
        </w:tc>
      </w:tr>
    </w:tbl>
    <w:p w14:paraId="5231840D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380A845C" w14:textId="77777777" w:rsidTr="009F75F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A3D40B" w14:textId="77777777" w:rsidR="00B255EF" w:rsidRPr="009570A3" w:rsidRDefault="00B255EF" w:rsidP="009F75FA">
            <w:pPr>
              <w:rPr>
                <w:b/>
              </w:rPr>
            </w:pPr>
            <w:r>
              <w:rPr>
                <w:b/>
              </w:rPr>
              <w:t>Community Type:</w:t>
            </w:r>
          </w:p>
        </w:tc>
      </w:tr>
      <w:tr w:rsidR="00B255EF" w:rsidRPr="00B72362" w14:paraId="401AEDFE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84998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55+ Community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01F32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Country Club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D9303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Golf Course</w:t>
            </w:r>
          </w:p>
        </w:tc>
      </w:tr>
      <w:tr w:rsidR="00B255EF" w:rsidRPr="00B72362" w14:paraId="7C6D26FF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28FE9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Adult Community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BCC8F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FHA Compliant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C76963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Tennis</w:t>
            </w:r>
          </w:p>
        </w:tc>
      </w:tr>
      <w:tr w:rsidR="00B255EF" w:rsidRPr="00B72362" w14:paraId="435D5B4B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27E0A3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Beach Resort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85B748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Fly-In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792BCAF" w14:textId="77777777" w:rsidR="00B255EF" w:rsidRDefault="00B255EF" w:rsidP="009F75FA">
            <w:pPr>
              <w:rPr>
                <w:b/>
              </w:rPr>
            </w:pPr>
          </w:p>
        </w:tc>
      </w:tr>
      <w:tr w:rsidR="00B255EF" w:rsidRPr="00B72362" w14:paraId="56AA54AF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F841E4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Co-Op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8AF91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Gated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083ADAC" w14:textId="77777777" w:rsidR="00B255EF" w:rsidRDefault="00B255EF" w:rsidP="009F75FA">
            <w:pPr>
              <w:rPr>
                <w:b/>
              </w:rPr>
            </w:pPr>
          </w:p>
        </w:tc>
      </w:tr>
    </w:tbl>
    <w:p w14:paraId="5F7F9610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4EA60B48" w14:textId="77777777" w:rsidTr="009F75F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CACDCF9" w14:textId="77777777" w:rsidR="00B255EF" w:rsidRPr="009570A3" w:rsidRDefault="00B255EF" w:rsidP="009F75FA">
            <w:pPr>
              <w:rPr>
                <w:b/>
              </w:rPr>
            </w:pPr>
            <w:r>
              <w:rPr>
                <w:b/>
              </w:rPr>
              <w:t xml:space="preserve">Cooling: </w:t>
            </w:r>
          </w:p>
        </w:tc>
      </w:tr>
      <w:tr w:rsidR="00B255EF" w:rsidRPr="00B72362" w14:paraId="6A096B80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0BA64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A/C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0F75C9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Humidifier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A8FD4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Window A/C</w:t>
            </w:r>
          </w:p>
        </w:tc>
      </w:tr>
      <w:tr w:rsidR="00B255EF" w:rsidRPr="00B72362" w14:paraId="6FC84202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6E099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 A/C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673DB2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 A/C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5AB181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Zoned A/C</w:t>
            </w:r>
          </w:p>
        </w:tc>
      </w:tr>
      <w:tr w:rsidR="00B255EF" w:rsidRPr="00B72362" w14:paraId="762F32B3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099392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 A/C – Electric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132020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A/C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83B7CE" w14:textId="77777777" w:rsidR="00B255EF" w:rsidRDefault="00B255EF" w:rsidP="009F75FA">
            <w:pPr>
              <w:rPr>
                <w:b/>
              </w:rPr>
            </w:pPr>
          </w:p>
        </w:tc>
      </w:tr>
      <w:tr w:rsidR="00B255EF" w:rsidRPr="00B72362" w14:paraId="36E39408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BB8E73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 A/C – Gas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F8A783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Wall Unit A/C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E323338" w14:textId="77777777" w:rsidR="00B255EF" w:rsidRDefault="00B255EF" w:rsidP="009F75FA">
            <w:pPr>
              <w:rPr>
                <w:b/>
              </w:rPr>
            </w:pPr>
          </w:p>
        </w:tc>
      </w:tr>
    </w:tbl>
    <w:p w14:paraId="53B2C295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20DC4881" w14:textId="77777777" w:rsidTr="009F75FA">
        <w:trPr>
          <w:cantSplit/>
          <w:trHeight w:val="24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BDFB981" w14:textId="77777777" w:rsidR="00B255EF" w:rsidRPr="009570A3" w:rsidRDefault="00B255EF" w:rsidP="009F75FA">
            <w:pPr>
              <w:rPr>
                <w:b/>
              </w:rPr>
            </w:pPr>
            <w:r>
              <w:rPr>
                <w:b/>
              </w:rPr>
              <w:t>Exterior:</w:t>
            </w:r>
          </w:p>
        </w:tc>
      </w:tr>
      <w:tr w:rsidR="00B255EF" w:rsidRPr="00B72362" w14:paraId="6ACDBDB4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D6510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Barn/Stable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1EE92E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Double Pane/Storm Windows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886148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Storage Shed</w:t>
            </w:r>
          </w:p>
        </w:tc>
      </w:tr>
      <w:tr w:rsidR="00B255EF" w:rsidRPr="00B72362" w14:paraId="64E8C9C6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1F3939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lastRenderedPageBreak/>
              <w:sym w:font="Wingdings" w:char="F06F"/>
            </w:r>
            <w:r>
              <w:rPr>
                <w:rFonts w:cs="Calibri"/>
                <w:noProof/>
              </w:rPr>
              <w:t>BBQ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728CD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Fire Pit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D91940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Storm Door</w:t>
            </w:r>
          </w:p>
        </w:tc>
      </w:tr>
      <w:tr w:rsidR="00B255EF" w:rsidRPr="00B72362" w14:paraId="25555651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91AD1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Boat 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CA9FE0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Gardens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082647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Storm Windows</w:t>
            </w:r>
          </w:p>
        </w:tc>
      </w:tr>
      <w:tr w:rsidR="00B255EF" w:rsidRPr="00B72362" w14:paraId="4D75C7A1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5DD2B8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Boat Ramp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0DBD80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Guest House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FBA85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Thermal Windows/Doors</w:t>
            </w:r>
          </w:p>
        </w:tc>
      </w:tr>
      <w:tr w:rsidR="00B255EF" w:rsidRPr="00B72362" w14:paraId="46424263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7843E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Carriage 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D1DBA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Helipad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7E423E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Underground Lawn Sprinkler</w:t>
            </w:r>
          </w:p>
        </w:tc>
      </w:tr>
      <w:tr w:rsidR="00B255EF" w:rsidRPr="00B72362" w14:paraId="4F0BD3A1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6F9B84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Covered Terraces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51EDC8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Out Building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BFFCA9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Water Feature</w:t>
            </w:r>
          </w:p>
        </w:tc>
      </w:tr>
      <w:tr w:rsidR="00B255EF" w:rsidRPr="00B72362" w14:paraId="72A1EEC6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C29A2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Dock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9FF19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Porte-Cochere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048653" w14:textId="77777777" w:rsidR="00B255EF" w:rsidRDefault="00B255EF" w:rsidP="009F75FA">
            <w:pPr>
              <w:rPr>
                <w:b/>
              </w:rPr>
            </w:pPr>
          </w:p>
        </w:tc>
      </w:tr>
      <w:tr w:rsidR="00B255EF" w:rsidRPr="00B72362" w14:paraId="6F15E6B7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520CD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Dock Rights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BC3E8D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Sidewalk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5C7DA7E" w14:textId="77777777" w:rsidR="00B255EF" w:rsidRDefault="00B255EF" w:rsidP="009F75FA">
            <w:pPr>
              <w:rPr>
                <w:b/>
              </w:rPr>
            </w:pPr>
          </w:p>
        </w:tc>
      </w:tr>
      <w:tr w:rsidR="00B255EF" w:rsidRPr="00B72362" w14:paraId="58B4E4DB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40FD9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Dog Run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64DF85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Sprinkler System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3D74C1" w14:textId="77777777" w:rsidR="00B255EF" w:rsidRDefault="00B255EF" w:rsidP="009F75FA">
            <w:pPr>
              <w:rPr>
                <w:b/>
              </w:rPr>
            </w:pPr>
          </w:p>
        </w:tc>
      </w:tr>
    </w:tbl>
    <w:p w14:paraId="2EBC901C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1555F643" w14:textId="77777777" w:rsidTr="009F75F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F140E4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>Exterior Description: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C531F94" w14:textId="77777777" w:rsidR="00B255EF" w:rsidRDefault="00B255EF" w:rsidP="009F75FA">
            <w:pPr>
              <w:rPr>
                <w:b/>
              </w:rPr>
            </w:pP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EF45D0" w14:textId="77777777" w:rsidR="00B255EF" w:rsidRDefault="00B255EF" w:rsidP="009F75FA">
            <w:pPr>
              <w:rPr>
                <w:b/>
              </w:rPr>
            </w:pPr>
          </w:p>
        </w:tc>
      </w:tr>
      <w:tr w:rsidR="00B255EF" w:rsidRPr="00B72362" w14:paraId="3B77207D" w14:textId="77777777" w:rsidTr="009F75F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DD5169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Brick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CFBBA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Frame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65EBCA0" w14:textId="77777777" w:rsidR="00B255EF" w:rsidRDefault="00B255EF" w:rsidP="009F75FA">
            <w:pPr>
              <w:rPr>
                <w:b/>
              </w:rPr>
            </w:pPr>
          </w:p>
        </w:tc>
      </w:tr>
      <w:tr w:rsidR="00B255EF" w:rsidRPr="00B72362" w14:paraId="6B37ABEE" w14:textId="77777777" w:rsidTr="009F75F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26377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Concrete Block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92BE60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Stone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42504D9" w14:textId="77777777" w:rsidR="00B255EF" w:rsidRDefault="00B255EF" w:rsidP="009F75FA">
            <w:pPr>
              <w:rPr>
                <w:b/>
              </w:rPr>
            </w:pPr>
          </w:p>
        </w:tc>
      </w:tr>
      <w:tr w:rsidR="00B255EF" w:rsidRPr="00B72362" w14:paraId="759DF93D" w14:textId="77777777" w:rsidTr="009F75F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CBC50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Stucco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152188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Siding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583A001" w14:textId="77777777" w:rsidR="00B255EF" w:rsidRDefault="00B255EF" w:rsidP="009F75FA">
            <w:pPr>
              <w:rPr>
                <w:b/>
              </w:rPr>
            </w:pPr>
          </w:p>
        </w:tc>
      </w:tr>
      <w:tr w:rsidR="00B255EF" w:rsidRPr="00B72362" w14:paraId="2BB8E135" w14:textId="77777777" w:rsidTr="009F75F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6F7FD0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Vinyl Siding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88722B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E.I.F.S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34B52EA" w14:textId="77777777" w:rsidR="00B255EF" w:rsidRDefault="00B255EF" w:rsidP="009F75FA">
            <w:pPr>
              <w:rPr>
                <w:b/>
              </w:rPr>
            </w:pPr>
          </w:p>
        </w:tc>
      </w:tr>
      <w:tr w:rsidR="00B255EF" w:rsidRPr="00B72362" w14:paraId="59C75D3F" w14:textId="77777777" w:rsidTr="009F75F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A46E0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Steel Frame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1D7F66" w14:textId="77777777" w:rsidR="00B255EF" w:rsidRDefault="00B255EF" w:rsidP="009F75FA">
            <w:pPr>
              <w:rPr>
                <w:b/>
              </w:rPr>
            </w:pP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7AD2DEB" w14:textId="77777777" w:rsidR="00B255EF" w:rsidRDefault="00B255EF" w:rsidP="009F75FA">
            <w:pPr>
              <w:rPr>
                <w:b/>
              </w:rPr>
            </w:pPr>
          </w:p>
        </w:tc>
      </w:tr>
    </w:tbl>
    <w:p w14:paraId="505121A9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39FC4B94" w14:textId="77777777" w:rsidTr="009F75F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854030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>Exterior Living Space:</w:t>
            </w:r>
          </w:p>
        </w:tc>
      </w:tr>
      <w:tr w:rsidR="00B255EF" w:rsidRPr="00B72362" w14:paraId="487AB223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EEC33F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Balcony/Lanai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691BA2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Outdoor Kitchen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A06CC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Screened Porch   </w:t>
            </w:r>
          </w:p>
        </w:tc>
      </w:tr>
      <w:tr w:rsidR="00B255EF" w:rsidRPr="00B72362" w14:paraId="6EA8EB8B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10D570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Courtyard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D8F2A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Outdoor Rooms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E260D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Terrace</w:t>
            </w:r>
          </w:p>
        </w:tc>
      </w:tr>
      <w:tr w:rsidR="00B255EF" w:rsidRPr="00B72362" w14:paraId="1469050C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161277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Deck 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734A0C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Patio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908DF3D" w14:textId="77777777" w:rsidR="00B255EF" w:rsidRDefault="00B255EF" w:rsidP="009F75FA">
            <w:pPr>
              <w:rPr>
                <w:b/>
              </w:rPr>
            </w:pPr>
          </w:p>
        </w:tc>
      </w:tr>
      <w:tr w:rsidR="00B255EF" w:rsidRPr="00B72362" w14:paraId="0F628DA0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BF367B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Enclosed Porch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DDABF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Porch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A1B2B8D" w14:textId="77777777" w:rsidR="00B255EF" w:rsidRDefault="00B255EF" w:rsidP="009F75FA">
            <w:pPr>
              <w:rPr>
                <w:b/>
              </w:rPr>
            </w:pPr>
          </w:p>
        </w:tc>
      </w:tr>
    </w:tbl>
    <w:p w14:paraId="52DFFEF4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432ABC41" w14:textId="77777777" w:rsidTr="009F75FA">
        <w:trPr>
          <w:cantSplit/>
          <w:trHeight w:val="39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644A995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>Fencing:</w:t>
            </w:r>
          </w:p>
        </w:tc>
      </w:tr>
      <w:tr w:rsidR="00B255EF" w:rsidRPr="00B72362" w14:paraId="7D003FE3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984DEA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Fenced Yard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95EB31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Partially Fenced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1094DF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Vinyl Fence</w:t>
            </w:r>
          </w:p>
        </w:tc>
      </w:tr>
      <w:tr w:rsidR="00B255EF" w:rsidRPr="00B72362" w14:paraId="2C62D0BC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9FD4C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Metal Fence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7B2FD7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Privacy Fence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8B2548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Fence</w:t>
            </w:r>
          </w:p>
        </w:tc>
      </w:tr>
    </w:tbl>
    <w:p w14:paraId="65EE8D84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2C7BB3EE" w14:textId="77777777" w:rsidTr="009F75FA">
        <w:trPr>
          <w:cantSplit/>
          <w:trHeight w:val="39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BB7FD43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>Flooring:</w:t>
            </w:r>
          </w:p>
        </w:tc>
      </w:tr>
      <w:tr w:rsidR="00B255EF" w:rsidRPr="00B72362" w14:paraId="13F8CFFB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0B27AF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Ceramic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A2436D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Linoleum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58992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Tile</w:t>
            </w:r>
          </w:p>
        </w:tc>
      </w:tr>
      <w:tr w:rsidR="00B255EF" w:rsidRPr="00B72362" w14:paraId="3859F3DB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4F7CF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Hardwood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37AE79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Marble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12E14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Wall to Wall Carpet</w:t>
            </w:r>
          </w:p>
        </w:tc>
      </w:tr>
      <w:tr w:rsidR="00B255EF" w:rsidRPr="00B72362" w14:paraId="5E26E2FB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ECEAD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Laminate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4F9B1C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Mixed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266613" w14:textId="77777777" w:rsidR="00B255EF" w:rsidRDefault="00B255EF" w:rsidP="009F75FA">
            <w:pPr>
              <w:rPr>
                <w:b/>
              </w:rPr>
            </w:pPr>
          </w:p>
        </w:tc>
      </w:tr>
    </w:tbl>
    <w:p w14:paraId="14DEAF99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1B589BFA" w14:textId="77777777" w:rsidTr="009F75FA">
        <w:trPr>
          <w:cantSplit/>
          <w:trHeight w:val="24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E033016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>General:</w:t>
            </w:r>
          </w:p>
        </w:tc>
      </w:tr>
      <w:tr w:rsidR="00B255EF" w:rsidRPr="00B72362" w14:paraId="54945100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164937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Built-in Vacuum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A795D2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Fenced Range Land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CF7416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Skylight</w:t>
            </w:r>
          </w:p>
        </w:tc>
      </w:tr>
      <w:tr w:rsidR="00B255EF" w:rsidRPr="00B72362" w14:paraId="1C3D018B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8F4454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Ceiling Fan(s)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121A7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Fire Alarms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78F36F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Smoke Detector</w:t>
            </w:r>
          </w:p>
        </w:tc>
      </w:tr>
      <w:tr w:rsidR="00B255EF" w:rsidRPr="00B72362" w14:paraId="3A100687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B70FA7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Clubhouse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845F10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Guard Gate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E3BE01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Stereo System</w:t>
            </w:r>
          </w:p>
        </w:tc>
      </w:tr>
      <w:tr w:rsidR="00B255EF" w:rsidRPr="00B72362" w14:paraId="4D54ECAB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D749C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Concierge Services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5361DE0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 Privileges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24F84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Storage Area</w:t>
            </w:r>
          </w:p>
        </w:tc>
      </w:tr>
      <w:tr w:rsidR="00B255EF" w:rsidRPr="00B72362" w14:paraId="04DE8CE0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E083D2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Doorman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D1EE3A0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Laundry Facilities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50F3E8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Wheel Chair Accessible</w:t>
            </w:r>
          </w:p>
        </w:tc>
      </w:tr>
      <w:tr w:rsidR="00B255EF" w:rsidRPr="00B72362" w14:paraId="50245D47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8CF19F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Elevator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C23A8C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 Airport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F0E3C1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Window Treatments</w:t>
            </w:r>
          </w:p>
        </w:tc>
      </w:tr>
      <w:tr w:rsidR="00B255EF" w:rsidRPr="00B72362" w14:paraId="420FD7BB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E1B509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Energy-saving Features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8EFD55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 Elevator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3D79F8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Workshop</w:t>
            </w:r>
          </w:p>
        </w:tc>
      </w:tr>
      <w:tr w:rsidR="00B255EF" w:rsidRPr="00B72362" w14:paraId="7F20AD56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4D40B0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Escalator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B8138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Security System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1D262B0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Direct Elevator Access</w:t>
            </w:r>
          </w:p>
        </w:tc>
      </w:tr>
    </w:tbl>
    <w:p w14:paraId="23A6AD50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3FCF96C4" w14:textId="77777777" w:rsidTr="009F75F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C53A436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>Heating – Fuel Type:</w:t>
            </w:r>
          </w:p>
        </w:tc>
      </w:tr>
      <w:tr w:rsidR="00B255EF" w:rsidRPr="00B72362" w14:paraId="13B4AC76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9D7AD4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220437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Hydro Heat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AC99DB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Propane</w:t>
            </w:r>
          </w:p>
        </w:tc>
      </w:tr>
      <w:tr w:rsidR="00B255EF" w:rsidRPr="00B72362" w14:paraId="292CF48E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548E4B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Electric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7AFCA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None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13B40A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Solar</w:t>
            </w:r>
          </w:p>
        </w:tc>
      </w:tr>
      <w:tr w:rsidR="00B255EF" w:rsidRPr="00B72362" w14:paraId="45BBFD17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CAEBEE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6DEA38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Oil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6340BF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</w:t>
            </w:r>
          </w:p>
        </w:tc>
      </w:tr>
      <w:tr w:rsidR="00B255EF" w:rsidRPr="00B72362" w14:paraId="6FAB8E3D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7E926A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Geothermal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7CE9E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126FC58" w14:textId="77777777" w:rsidR="00B255EF" w:rsidRDefault="00B255EF" w:rsidP="009F75FA">
            <w:pPr>
              <w:rPr>
                <w:b/>
              </w:rPr>
            </w:pPr>
          </w:p>
        </w:tc>
      </w:tr>
    </w:tbl>
    <w:p w14:paraId="237CA4EF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72151C08" w14:textId="77777777" w:rsidTr="009F75FA">
        <w:trPr>
          <w:cantSplit/>
          <w:trHeight w:val="25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D03884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>Heating Type:</w:t>
            </w:r>
          </w:p>
        </w:tc>
      </w:tr>
      <w:tr w:rsidR="00B255EF" w:rsidRPr="00B72362" w14:paraId="1E3BCBF4" w14:textId="77777777" w:rsidTr="009F75F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E1575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Baseboard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5DF945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Multi-Zone Heat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4BC11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Radiator</w:t>
            </w:r>
          </w:p>
        </w:tc>
      </w:tr>
      <w:tr w:rsidR="00B255EF" w:rsidRPr="00B72362" w14:paraId="457FFEBA" w14:textId="77777777" w:rsidTr="009F75F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70C0A6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Forced Air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3F73B0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 Heat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EA044E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Solar Power</w:t>
            </w:r>
          </w:p>
        </w:tc>
      </w:tr>
      <w:tr w:rsidR="00B255EF" w:rsidRPr="00B72362" w14:paraId="69397950" w14:textId="77777777" w:rsidTr="009F75F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5BF0D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Gravity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43489E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E9B5C8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Steam Heat</w:t>
            </w:r>
          </w:p>
        </w:tc>
      </w:tr>
      <w:tr w:rsidR="00B255EF" w:rsidRPr="00B72362" w14:paraId="4AEC7D03" w14:textId="77777777" w:rsidTr="009F75F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CEFDCD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Heat Pump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8F7D15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Pellet Stove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627AB89" w14:textId="77777777" w:rsidR="00B255EF" w:rsidRDefault="00B255EF" w:rsidP="009F75FA">
            <w:pPr>
              <w:rPr>
                <w:b/>
              </w:rPr>
            </w:pPr>
          </w:p>
        </w:tc>
      </w:tr>
      <w:tr w:rsidR="00B255EF" w:rsidRPr="00B72362" w14:paraId="36829038" w14:textId="77777777" w:rsidTr="009F75F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84B88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Hydro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7A8D89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Radiant Floor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38A94FD" w14:textId="77777777" w:rsidR="00B255EF" w:rsidRDefault="00B255EF" w:rsidP="009F75FA">
            <w:pPr>
              <w:rPr>
                <w:b/>
              </w:rPr>
            </w:pPr>
          </w:p>
        </w:tc>
      </w:tr>
    </w:tbl>
    <w:p w14:paraId="49E373CF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38B74943" w14:textId="77777777" w:rsidTr="009F75FA">
        <w:trPr>
          <w:cantSplit/>
          <w:trHeight w:val="24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DEA045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lastRenderedPageBreak/>
              <w:t xml:space="preserve">Interior: </w:t>
            </w:r>
          </w:p>
        </w:tc>
      </w:tr>
      <w:tr w:rsidR="00B255EF" w:rsidRPr="00B72362" w14:paraId="5C74E477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82732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Bay/Bow Window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9882A2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Fireplace in Master BR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7C71B7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Screen Room</w:t>
            </w:r>
          </w:p>
        </w:tc>
      </w:tr>
      <w:tr w:rsidR="00B255EF" w:rsidRPr="00B72362" w14:paraId="493CD6F4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B6D935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Beam – Ceilings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B9DF2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High Tech Cabling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6B2824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Track Lighting</w:t>
            </w:r>
          </w:p>
        </w:tc>
      </w:tr>
      <w:tr w:rsidR="00B255EF" w:rsidRPr="00B72362" w14:paraId="20A81033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E0F1D7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Blinds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EA3B5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In-Home Gym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F4568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Two-story Family Room</w:t>
            </w:r>
          </w:p>
        </w:tc>
      </w:tr>
      <w:tr w:rsidR="00B255EF" w:rsidRPr="00B72362" w14:paraId="752C28CC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822CD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Bowling Alley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F0057A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In-Law Suite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B2E958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Vaulted Ceilings</w:t>
            </w:r>
          </w:p>
        </w:tc>
      </w:tr>
      <w:tr w:rsidR="00B255EF" w:rsidRPr="00B72362" w14:paraId="6B036695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260D9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Cathedral Ceilings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0E396C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Indoor Basketball Court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61CD42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Walk-in Closet</w:t>
            </w:r>
          </w:p>
        </w:tc>
      </w:tr>
      <w:tr w:rsidR="00B255EF" w:rsidRPr="00B72362" w14:paraId="586AA4D9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C83457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Cedar Closets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0D7A7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Indoor Racquetball Court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721028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Wet Bar</w:t>
            </w:r>
          </w:p>
        </w:tc>
      </w:tr>
      <w:tr w:rsidR="00B255EF" w:rsidRPr="00B72362" w14:paraId="3F8C2D33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E42EE5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Dry Bar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8BDC9A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Intercom System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EE144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Wine Cellar</w:t>
            </w:r>
          </w:p>
        </w:tc>
      </w:tr>
      <w:tr w:rsidR="00B255EF" w:rsidRPr="00B72362" w14:paraId="0EC3FC0E" w14:textId="77777777" w:rsidTr="009F75F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AED5B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Exercise Area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149C5A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Laundry Chute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30F216" w14:textId="77777777" w:rsidR="00B255EF" w:rsidRDefault="00B255EF" w:rsidP="009F75FA">
            <w:pPr>
              <w:rPr>
                <w:b/>
              </w:rPr>
            </w:pPr>
          </w:p>
        </w:tc>
      </w:tr>
    </w:tbl>
    <w:p w14:paraId="0FA95232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6E3C3D3A" w14:textId="77777777" w:rsidTr="009F75F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C308F9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>Kitchen Features:</w:t>
            </w:r>
          </w:p>
        </w:tc>
      </w:tr>
      <w:tr w:rsidR="00B255EF" w:rsidRPr="00B72362" w14:paraId="1E844B12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805D52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Breakfast Bar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D009F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Country Kitchen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1B5B2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Gourmet Kitchen</w:t>
            </w:r>
          </w:p>
        </w:tc>
      </w:tr>
      <w:tr w:rsidR="00B255EF" w:rsidRPr="00B72362" w14:paraId="07FDD0BD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40C70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Butlers Pantry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20616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Designer Kitchen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45DB5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Granite Countertops</w:t>
            </w:r>
          </w:p>
        </w:tc>
      </w:tr>
      <w:tr w:rsidR="00B255EF" w:rsidRPr="00B72362" w14:paraId="008F3E3C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F3D94A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Catering Kitchen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87C10F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Eat-in Kitchen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AA3FF8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Kitchen Facilities</w:t>
            </w:r>
          </w:p>
        </w:tc>
      </w:tr>
      <w:tr w:rsidR="00B255EF" w:rsidRPr="00B72362" w14:paraId="0C5204F8" w14:textId="77777777" w:rsidTr="009F75F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5322E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Center Island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6E6D4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Galley Kitchen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9632A1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Marble Countertop</w:t>
            </w:r>
          </w:p>
        </w:tc>
      </w:tr>
    </w:tbl>
    <w:p w14:paraId="419542B2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459F472C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62C8963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 xml:space="preserve">Location: </w:t>
            </w:r>
          </w:p>
        </w:tc>
      </w:tr>
      <w:tr w:rsidR="00B255EF" w:rsidRPr="00B72362" w14:paraId="2BA13529" w14:textId="77777777" w:rsidTr="009F75FA">
        <w:trPr>
          <w:cantSplit/>
          <w:trHeight w:val="29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A7A434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Backs to Golf Course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73713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Gulf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CAA82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Ocean/Beach</w:t>
            </w:r>
          </w:p>
        </w:tc>
      </w:tr>
      <w:tr w:rsidR="00B255EF" w:rsidRPr="00B72362" w14:paraId="5A805F1A" w14:textId="77777777" w:rsidTr="009F75F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28135B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Backs to Park Land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1F5B24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Harbor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9C5F62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 Block</w:t>
            </w:r>
          </w:p>
        </w:tc>
      </w:tr>
      <w:tr w:rsidR="00B255EF" w:rsidRPr="00B72362" w14:paraId="0100E823" w14:textId="77777777" w:rsidTr="009F75F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9CD3FB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Bayside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213009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 Shopping Mall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E0A6CE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 Front</w:t>
            </w:r>
          </w:p>
        </w:tc>
      </w:tr>
      <w:tr w:rsidR="00B255EF" w:rsidRPr="00B72362" w14:paraId="5E5F6928" w14:textId="77777777" w:rsidTr="009F75F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D630C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Beach Front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190BC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Intercoastal Waterway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9E557A0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Off Water</w:t>
            </w:r>
          </w:p>
        </w:tc>
      </w:tr>
      <w:tr w:rsidR="00B255EF" w:rsidRPr="00B72362" w14:paraId="49B54933" w14:textId="77777777" w:rsidTr="009F75F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52056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Canal Front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EA6F95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Island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B786A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Riverfront</w:t>
            </w:r>
          </w:p>
        </w:tc>
      </w:tr>
      <w:tr w:rsidR="00B255EF" w:rsidRPr="00B72362" w14:paraId="27F9C483" w14:textId="77777777" w:rsidTr="009F75F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AC5FA8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Channel Front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28CE1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Lagoon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076C89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Slope Side</w:t>
            </w:r>
          </w:p>
        </w:tc>
      </w:tr>
      <w:tr w:rsidR="00B255EF" w:rsidRPr="00B72362" w14:paraId="3AFEC131" w14:textId="77777777" w:rsidTr="009F75F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3F49AE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Cul-de-Sac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E7441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Lakefront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2B2A3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Waterfront</w:t>
            </w:r>
          </w:p>
        </w:tc>
      </w:tr>
      <w:tr w:rsidR="00B255EF" w:rsidRPr="00B72362" w14:paraId="1D5E6E80" w14:textId="77777777" w:rsidTr="009F75F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46466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Fairway Frontage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507897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Marina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D31DFAB" w14:textId="77777777" w:rsidR="00B255EF" w:rsidRDefault="00B255EF" w:rsidP="009F75FA">
            <w:pPr>
              <w:rPr>
                <w:b/>
              </w:rPr>
            </w:pPr>
          </w:p>
        </w:tc>
      </w:tr>
    </w:tbl>
    <w:p w14:paraId="4AC1F400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44DF6545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BA7321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 xml:space="preserve">Lot Description: </w:t>
            </w:r>
          </w:p>
        </w:tc>
      </w:tr>
      <w:tr w:rsidR="00B255EF" w:rsidRPr="00B72362" w14:paraId="356EF96D" w14:textId="77777777" w:rsidTr="009F75F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3CEF5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Access Type– Other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1B5DBC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Irregular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8BE3E7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Pond on Lot   </w:t>
            </w:r>
          </w:p>
        </w:tc>
      </w:tr>
      <w:tr w:rsidR="00B255EF" w:rsidRPr="00B72362" w14:paraId="40ED46B1" w14:textId="77777777" w:rsidTr="009F75FA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D63AC3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Access Type- Road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3D320E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Lake on Lot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A25D9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Possible Subdivision   </w:t>
            </w:r>
          </w:p>
        </w:tc>
      </w:tr>
      <w:tr w:rsidR="00B255EF" w:rsidRPr="00B72362" w14:paraId="20A6D7C8" w14:textId="77777777" w:rsidTr="009F75FA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9BDD02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Access Type- Water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1E7A94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Level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F55263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Stream on Lot   </w:t>
            </w:r>
          </w:p>
        </w:tc>
      </w:tr>
      <w:tr w:rsidR="00B255EF" w:rsidRPr="00B72362" w14:paraId="59C66F48" w14:textId="77777777" w:rsidTr="009F75FA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BB0CD0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Corner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B74AC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New Development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ABDADEE" w14:textId="77777777" w:rsidR="00B255EF" w:rsidRPr="000C6799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Wooded</w:t>
            </w:r>
          </w:p>
        </w:tc>
      </w:tr>
      <w:tr w:rsidR="00B255EF" w:rsidRPr="00B72362" w14:paraId="7D06AE52" w14:textId="77777777" w:rsidTr="009F75FA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A805A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Flag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4EECCF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Open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839D0A9" w14:textId="77777777" w:rsidR="00B255EF" w:rsidRDefault="00B255EF" w:rsidP="009F75FA">
            <w:pPr>
              <w:rPr>
                <w:b/>
              </w:rPr>
            </w:pPr>
          </w:p>
        </w:tc>
      </w:tr>
    </w:tbl>
    <w:p w14:paraId="045A7235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434A554B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CDC1CD2" w14:textId="77777777" w:rsidR="00B255EF" w:rsidRPr="000C6799" w:rsidRDefault="00B255EF" w:rsidP="009F75FA">
            <w:pPr>
              <w:rPr>
                <w:rFonts w:cs="Calibri"/>
                <w:noProof/>
              </w:rPr>
            </w:pPr>
            <w:r w:rsidRPr="00122F9B">
              <w:rPr>
                <w:rFonts w:cs="Calibri"/>
                <w:b/>
                <w:noProof/>
              </w:rPr>
              <w:t>Other:</w:t>
            </w:r>
          </w:p>
        </w:tc>
      </w:tr>
      <w:tr w:rsidR="00B255EF" w:rsidRPr="00B72362" w14:paraId="591A0E89" w14:textId="77777777" w:rsidTr="009F75FA">
        <w:trPr>
          <w:cantSplit/>
          <w:trHeight w:val="8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5B6F025" w14:textId="77777777" w:rsidR="00B255EF" w:rsidRPr="00122F9B" w:rsidRDefault="00B255EF" w:rsidP="009F75FA">
            <w:pPr>
              <w:rPr>
                <w:rFonts w:cs="Calibri"/>
                <w:b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Association Fee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278360" w14:textId="77777777" w:rsidR="00B255EF" w:rsidRPr="00122F9B" w:rsidRDefault="00B255EF" w:rsidP="009F75FA">
            <w:pPr>
              <w:rPr>
                <w:rFonts w:cs="Calibri"/>
                <w:b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Water Softener- Rent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E7BBBC" w14:textId="77777777" w:rsidR="00B255EF" w:rsidRPr="00122F9B" w:rsidRDefault="00B255EF" w:rsidP="009F75FA">
            <w:pPr>
              <w:rPr>
                <w:rFonts w:cs="Calibri"/>
                <w:b/>
                <w:noProof/>
              </w:rPr>
            </w:pPr>
          </w:p>
        </w:tc>
      </w:tr>
      <w:tr w:rsidR="00B255EF" w:rsidRPr="00B72362" w14:paraId="1503B75D" w14:textId="77777777" w:rsidTr="009F75FA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7AC858B" w14:textId="77777777" w:rsidR="00B255EF" w:rsidRPr="00122F9B" w:rsidRDefault="00B255EF" w:rsidP="009F75FA">
            <w:pPr>
              <w:rPr>
                <w:rFonts w:cs="Calibri"/>
                <w:b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Water Softener- Own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08C154B" w14:textId="77777777" w:rsidR="00B255EF" w:rsidRPr="00406210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Whole House Water Filter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9199205" w14:textId="77777777" w:rsidR="00B255EF" w:rsidRPr="00122F9B" w:rsidRDefault="00B255EF" w:rsidP="009F75FA">
            <w:pPr>
              <w:rPr>
                <w:rFonts w:cs="Calibri"/>
                <w:b/>
                <w:noProof/>
              </w:rPr>
            </w:pPr>
          </w:p>
        </w:tc>
      </w:tr>
    </w:tbl>
    <w:p w14:paraId="4A9E33B1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3DF91336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31DD07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>Pool Description:</w:t>
            </w:r>
          </w:p>
        </w:tc>
      </w:tr>
      <w:tr w:rsidR="00B255EF" w:rsidRPr="00B72362" w14:paraId="0BD818F7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762C4E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Above Ground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32893E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Inground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BFEC47" w14:textId="77777777" w:rsidR="00B255EF" w:rsidRPr="00406210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Resistance/Spa</w:t>
            </w:r>
          </w:p>
        </w:tc>
      </w:tr>
      <w:tr w:rsidR="00B255EF" w:rsidRPr="00B72362" w14:paraId="365F9CF2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C4285E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Hot Tub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F180EB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Outdoor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8FA536E" w14:textId="77777777" w:rsidR="00B255EF" w:rsidRDefault="00B255EF" w:rsidP="009F75FA">
            <w:pPr>
              <w:rPr>
                <w:b/>
              </w:rPr>
            </w:pPr>
          </w:p>
        </w:tc>
      </w:tr>
      <w:tr w:rsidR="00B255EF" w:rsidRPr="00B72362" w14:paraId="4328966F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14BEA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Indoor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FE355E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Pool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643A96" w14:textId="77777777" w:rsidR="00B255EF" w:rsidRDefault="00B255EF" w:rsidP="009F75FA">
            <w:pPr>
              <w:rPr>
                <w:b/>
              </w:rPr>
            </w:pPr>
          </w:p>
        </w:tc>
      </w:tr>
    </w:tbl>
    <w:p w14:paraId="0720099A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3DA02F54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31D1449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>Pre-Wiring:</w:t>
            </w:r>
          </w:p>
        </w:tc>
      </w:tr>
      <w:tr w:rsidR="00B255EF" w:rsidRPr="00B72362" w14:paraId="57058671" w14:textId="77777777" w:rsidTr="009F75FA">
        <w:trPr>
          <w:cantSplit/>
          <w:trHeight w:val="8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544784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Cable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C69ED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Garage Door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C9A68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Phone Jacks   </w:t>
            </w:r>
          </w:p>
        </w:tc>
      </w:tr>
      <w:tr w:rsidR="00B255EF" w:rsidRPr="00B72362" w14:paraId="0F28E7A0" w14:textId="77777777" w:rsidTr="009F75FA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A03864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Entertainment System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4421FF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Generator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7D2057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Security System</w:t>
            </w:r>
          </w:p>
        </w:tc>
      </w:tr>
    </w:tbl>
    <w:p w14:paraId="2F4A917C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7AD4C42C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BC09E7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>Property Description:</w:t>
            </w:r>
          </w:p>
        </w:tc>
      </w:tr>
      <w:tr w:rsidR="002D4892" w:rsidRPr="00B72362" w14:paraId="27AE2A81" w14:textId="77777777" w:rsidTr="009F75FA">
        <w:trPr>
          <w:cantSplit/>
          <w:trHeight w:val="4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F76C358" w14:textId="77777777" w:rsidR="002D4892" w:rsidRDefault="002D4892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Acreage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30EE73" w14:textId="77777777" w:rsidR="002D4892" w:rsidRDefault="002D4892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Farm/Ranch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2385F55" w14:textId="5B28C166" w:rsidR="002D4892" w:rsidRDefault="002D4892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Vineyard</w:t>
            </w:r>
          </w:p>
        </w:tc>
      </w:tr>
      <w:tr w:rsidR="002D4892" w:rsidRPr="00B72362" w14:paraId="318CC893" w14:textId="77777777" w:rsidTr="009F75FA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FA15C8C" w14:textId="77777777" w:rsidR="002D4892" w:rsidRDefault="002D4892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Community Living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C683DDA" w14:textId="181FD3C9" w:rsidR="002D4892" w:rsidRDefault="002D4892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Farm Assessment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619A99D" w14:textId="4A014516" w:rsidR="002D4892" w:rsidRDefault="002D4892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Winery</w:t>
            </w:r>
          </w:p>
        </w:tc>
      </w:tr>
      <w:tr w:rsidR="002D4892" w:rsidRPr="00B72362" w14:paraId="527D4F5B" w14:textId="77777777" w:rsidTr="009F75FA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0F76F65" w14:textId="77777777" w:rsidR="002D4892" w:rsidRDefault="002D4892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Easement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F792DD0" w14:textId="3258A667" w:rsidR="002D4892" w:rsidRDefault="002D4892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Fenced Farm Acreage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6DF6046" w14:textId="2DC44405" w:rsidR="002D4892" w:rsidRDefault="002D4892" w:rsidP="009F75FA">
            <w:pPr>
              <w:rPr>
                <w:b/>
              </w:rPr>
            </w:pPr>
          </w:p>
        </w:tc>
      </w:tr>
      <w:tr w:rsidR="002D4892" w:rsidRPr="00B72362" w14:paraId="718FD243" w14:textId="77777777" w:rsidTr="009F75FA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5A4A33" w14:textId="77777777" w:rsidR="002D4892" w:rsidRDefault="002D4892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Eco-Friendly (Green)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EDD4ED6" w14:textId="62296DE5" w:rsidR="002D4892" w:rsidRDefault="002D4892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 Property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262616" w14:textId="77777777" w:rsidR="002D4892" w:rsidRDefault="002D4892" w:rsidP="009F75FA">
            <w:pPr>
              <w:rPr>
                <w:b/>
              </w:rPr>
            </w:pPr>
          </w:p>
        </w:tc>
      </w:tr>
    </w:tbl>
    <w:p w14:paraId="35823DFD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3383CBAA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090F13E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 xml:space="preserve">Road Type: </w:t>
            </w:r>
          </w:p>
        </w:tc>
      </w:tr>
      <w:tr w:rsidR="00B255EF" w:rsidRPr="00B72362" w14:paraId="53DBD124" w14:textId="77777777" w:rsidTr="009F75FA">
        <w:trPr>
          <w:cantSplit/>
          <w:trHeight w:val="59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2290110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lastRenderedPageBreak/>
              <w:sym w:font="Wingdings" w:char="F06F"/>
            </w:r>
            <w:r>
              <w:rPr>
                <w:rFonts w:cs="Calibri"/>
                <w:noProof/>
              </w:rPr>
              <w:t>4 Way Interchange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1AA78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Interchange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99519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 Road</w:t>
            </w:r>
          </w:p>
        </w:tc>
      </w:tr>
      <w:tr w:rsidR="00B255EF" w:rsidRPr="00B72362" w14:paraId="4537DAF3" w14:textId="77777777" w:rsidTr="009F75FA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F3304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City/Town Street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8F608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Interstate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77850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State Road</w:t>
            </w:r>
          </w:p>
        </w:tc>
      </w:tr>
      <w:tr w:rsidR="00B255EF" w:rsidRPr="00B72362" w14:paraId="2C7D7A3A" w14:textId="77777777" w:rsidTr="009F75FA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AD781F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County Street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A15A2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Main Thoroughfare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10BCB2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Turnpike</w:t>
            </w:r>
          </w:p>
        </w:tc>
      </w:tr>
    </w:tbl>
    <w:p w14:paraId="64C6BB7D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073A8995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713A1FF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 xml:space="preserve">Roof: </w:t>
            </w:r>
          </w:p>
        </w:tc>
      </w:tr>
      <w:tr w:rsidR="00B255EF" w:rsidRPr="00B72362" w14:paraId="19A505FC" w14:textId="77777777" w:rsidTr="009F75FA">
        <w:trPr>
          <w:cantSplit/>
          <w:trHeight w:val="4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BBCD9B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Asphalt/Fiberglass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6F9315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Composition Shingle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0E7048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Slate Roof</w:t>
            </w:r>
          </w:p>
        </w:tc>
      </w:tr>
      <w:tr w:rsidR="00B255EF" w:rsidRPr="00B72362" w14:paraId="2C340350" w14:textId="77777777" w:rsidTr="009F75FA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E359B4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Asphalt Shingle Roof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F5415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Fiberglass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1D825E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Spanish Tiles</w:t>
            </w:r>
          </w:p>
        </w:tc>
      </w:tr>
      <w:tr w:rsidR="00B255EF" w:rsidRPr="00B72362" w14:paraId="7E0EDFA2" w14:textId="77777777" w:rsidTr="009F75FA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26FE47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Cedar Shake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9C58E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Metal Roof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E0AC405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Tar &amp; Gravel</w:t>
            </w:r>
          </w:p>
        </w:tc>
      </w:tr>
      <w:tr w:rsidR="00B255EF" w:rsidRPr="00B72362" w14:paraId="70856F81" w14:textId="77777777" w:rsidTr="009F75FA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BA658B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Cement Tiles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7A7337C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Rubber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46EFA4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Shingles/Shakes</w:t>
            </w:r>
          </w:p>
        </w:tc>
      </w:tr>
    </w:tbl>
    <w:p w14:paraId="4A139AA7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20CB04CC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20DCFF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 xml:space="preserve">Rooms: </w:t>
            </w:r>
          </w:p>
        </w:tc>
      </w:tr>
      <w:tr w:rsidR="00B255EF" w:rsidRPr="00B72362" w14:paraId="343786AB" w14:textId="77777777" w:rsidTr="009F75FA">
        <w:trPr>
          <w:cantSplit/>
          <w:trHeight w:val="8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783B7C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Artist Studio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2E844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Casita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A95144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Media Room/Home Theater</w:t>
            </w:r>
          </w:p>
        </w:tc>
      </w:tr>
      <w:tr w:rsidR="00B255EF" w:rsidRPr="00B72362" w14:paraId="7A0FA8CD" w14:textId="77777777" w:rsidTr="009F75FA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36124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Billiards Room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2691F6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Library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E7009F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Staff Quarters</w:t>
            </w:r>
          </w:p>
        </w:tc>
      </w:tr>
    </w:tbl>
    <w:p w14:paraId="45CBC6E5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72FBA25F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9A13F0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 xml:space="preserve">Special Market: </w:t>
            </w:r>
          </w:p>
        </w:tc>
      </w:tr>
      <w:tr w:rsidR="00B255EF" w:rsidRPr="00B72362" w14:paraId="65F3A5A9" w14:textId="77777777" w:rsidTr="009F75FA">
        <w:trPr>
          <w:cantSplit/>
          <w:trHeight w:val="59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90FB97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College/University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710AB0B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Luxury Properties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7EA10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Resort/Lake</w:t>
            </w:r>
          </w:p>
        </w:tc>
      </w:tr>
      <w:tr w:rsidR="00B255EF" w:rsidRPr="00B72362" w14:paraId="6F43BD68" w14:textId="77777777" w:rsidTr="009F75FA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F273FB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Hospitality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FC49BA9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Military Properties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947B1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Vacation/Second Home</w:t>
            </w:r>
          </w:p>
        </w:tc>
      </w:tr>
      <w:tr w:rsidR="00B255EF" w:rsidRPr="00B72362" w14:paraId="1165F0BD" w14:textId="77777777" w:rsidTr="009F75FA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4C62FA0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International Properties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1DD5E2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New Homes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DA300E4" w14:textId="77777777" w:rsidR="00B255EF" w:rsidRDefault="00B255EF" w:rsidP="009F75FA">
            <w:pPr>
              <w:rPr>
                <w:b/>
              </w:rPr>
            </w:pPr>
          </w:p>
        </w:tc>
      </w:tr>
    </w:tbl>
    <w:p w14:paraId="0ED14832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50769501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0DCB6F39" w14:textId="77777777" w:rsidR="00B255EF" w:rsidRDefault="00B255EF" w:rsidP="009F75FA">
            <w:pPr>
              <w:rPr>
                <w:b/>
              </w:rPr>
            </w:pPr>
            <w:r>
              <w:rPr>
                <w:b/>
              </w:rPr>
              <w:t xml:space="preserve">Views: </w:t>
            </w:r>
          </w:p>
        </w:tc>
      </w:tr>
      <w:tr w:rsidR="00B255EF" w:rsidRPr="00B72362" w14:paraId="7CF5A6E2" w14:textId="77777777" w:rsidTr="009F75FA">
        <w:trPr>
          <w:cantSplit/>
          <w:trHeight w:val="44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03F232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Bay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1345633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Mountain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0FDBC3DD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Sound</w:t>
            </w:r>
          </w:p>
        </w:tc>
      </w:tr>
      <w:tr w:rsidR="00B255EF" w:rsidRPr="00B72362" w14:paraId="063DCC70" w14:textId="77777777" w:rsidTr="009F75FA">
        <w:trPr>
          <w:cantSplit/>
          <w:trHeight w:val="43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71035BE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City/Strip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3EAADC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1D19EA4A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Water</w:t>
            </w:r>
          </w:p>
        </w:tc>
      </w:tr>
      <w:tr w:rsidR="00B255EF" w:rsidRPr="00B72362" w14:paraId="7622012C" w14:textId="77777777" w:rsidTr="009F75FA">
        <w:trPr>
          <w:cantSplit/>
          <w:trHeight w:val="43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0BD896F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Golf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F245701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Pond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002A699B" w14:textId="77777777" w:rsidR="00B255EF" w:rsidRDefault="00B255EF" w:rsidP="009F75FA">
            <w:pPr>
              <w:rPr>
                <w:b/>
              </w:rPr>
            </w:pPr>
          </w:p>
        </w:tc>
      </w:tr>
      <w:tr w:rsidR="00B255EF" w:rsidRPr="00B72362" w14:paraId="6AC4A521" w14:textId="77777777" w:rsidTr="009F75FA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193F916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 &amp; Stream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4C78BD8" w14:textId="77777777" w:rsidR="00B255EF" w:rsidRDefault="00B255EF" w:rsidP="009F75F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Scenic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4CC8EB" w14:textId="77777777" w:rsidR="00B255EF" w:rsidRDefault="00B255EF" w:rsidP="009F75FA">
            <w:pPr>
              <w:rPr>
                <w:b/>
              </w:rPr>
            </w:pPr>
          </w:p>
        </w:tc>
      </w:tr>
    </w:tbl>
    <w:p w14:paraId="14FFC0F4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58551350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3299FB93" w14:textId="77777777" w:rsidR="00B255EF" w:rsidRPr="00B72362" w:rsidRDefault="00B255EF" w:rsidP="009F75FA">
            <w:pPr>
              <w:pStyle w:val="SectionHeading"/>
            </w:pPr>
            <w:r>
              <w:t>Property Details</w:t>
            </w:r>
          </w:p>
        </w:tc>
      </w:tr>
      <w:tr w:rsidR="00B255EF" w:rsidRPr="00B72362" w14:paraId="7B250911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52D2C6E4" w14:textId="77777777" w:rsidR="00B255EF" w:rsidRPr="00B72362" w:rsidRDefault="00B255EF" w:rsidP="009F75FA">
            <w:r>
              <w:t xml:space="preserve">Property Use: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Bank Owned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Other Commercial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Other Residential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Owner Occupied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Rental or Investment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Second Home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Use in a Business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Vacant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Vacation Home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Net Leased Property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Business for Sale</w:t>
            </w:r>
          </w:p>
        </w:tc>
      </w:tr>
      <w:tr w:rsidR="00B255EF" w:rsidRPr="00B72362" w14:paraId="66232E86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56D9D520" w14:textId="77777777" w:rsidR="00B255EF" w:rsidRPr="00B72362" w:rsidRDefault="00B255EF" w:rsidP="009F75FA">
            <w:r>
              <w:t xml:space="preserve"># </w:t>
            </w:r>
            <w:proofErr w:type="gramStart"/>
            <w:r>
              <w:t>of</w:t>
            </w:r>
            <w:proofErr w:type="gramEnd"/>
            <w:r>
              <w:t xml:space="preserve"> Parking Places: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DD20184" w14:textId="77777777" w:rsidR="00B255EF" w:rsidRPr="00B72362" w:rsidRDefault="00B255EF" w:rsidP="009F75FA">
            <w:r>
              <w:t>Year Built: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7C911D6F" w14:textId="77777777" w:rsidR="00B255EF" w:rsidRPr="00B72362" w:rsidRDefault="00B255EF" w:rsidP="009F75F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New Construction     </w:t>
            </w:r>
          </w:p>
        </w:tc>
      </w:tr>
      <w:tr w:rsidR="00B255EF" w:rsidRPr="00B72362" w14:paraId="1261DF9F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6EBCA69D" w14:textId="77777777" w:rsidR="00B255EF" w:rsidRDefault="00B255EF" w:rsidP="009F75FA">
            <w:r>
              <w:t>Year Renovated: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650D05E" w14:textId="77777777" w:rsidR="00B255EF" w:rsidRDefault="00B255EF" w:rsidP="009F75FA"/>
        </w:tc>
        <w:tc>
          <w:tcPr>
            <w:tcW w:w="3687" w:type="dxa"/>
            <w:shd w:val="clear" w:color="auto" w:fill="auto"/>
            <w:vAlign w:val="center"/>
          </w:tcPr>
          <w:p w14:paraId="75567F63" w14:textId="77777777" w:rsidR="00B255EF" w:rsidRPr="009570A3" w:rsidRDefault="00B255EF" w:rsidP="009F75FA">
            <w:pPr>
              <w:rPr>
                <w:rFonts w:cs="Calibri"/>
                <w:noProof/>
              </w:rPr>
            </w:pPr>
          </w:p>
        </w:tc>
      </w:tr>
    </w:tbl>
    <w:p w14:paraId="4FCC848B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1717B015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7405A1A8" w14:textId="77777777" w:rsidR="00B255EF" w:rsidRPr="00B72362" w:rsidRDefault="00B255EF" w:rsidP="009F75FA">
            <w:pPr>
              <w:pStyle w:val="SectionHeading"/>
            </w:pPr>
            <w:r>
              <w:t>Geographic location</w:t>
            </w:r>
          </w:p>
        </w:tc>
      </w:tr>
      <w:tr w:rsidR="00B255EF" w:rsidRPr="00B72362" w14:paraId="0DF273AC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02CAC776" w14:textId="77777777" w:rsidR="00B255EF" w:rsidRPr="00B72362" w:rsidRDefault="00B255EF" w:rsidP="009F75FA">
            <w:r>
              <w:t xml:space="preserve">City Region: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852A554" w14:textId="77777777" w:rsidR="00B255EF" w:rsidRPr="00B72362" w:rsidRDefault="00B255EF" w:rsidP="009F75FA">
            <w:r>
              <w:t>Continent Region: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559D487B" w14:textId="77777777" w:rsidR="00B255EF" w:rsidRPr="00B72362" w:rsidRDefault="00B255EF" w:rsidP="009F75FA">
            <w:r>
              <w:t>Property Location:</w:t>
            </w:r>
          </w:p>
        </w:tc>
      </w:tr>
      <w:tr w:rsidR="00B255EF" w:rsidRPr="00B72362" w14:paraId="08AB6BBF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94C50EC" w14:textId="77777777" w:rsidR="00B255EF" w:rsidRDefault="00B255EF" w:rsidP="009F75FA">
            <w:r>
              <w:t>State Region: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FC9337D" w14:textId="77777777" w:rsidR="00B255EF" w:rsidRDefault="00B255EF" w:rsidP="009F75FA">
            <w:r>
              <w:t>Township: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14C946BD" w14:textId="77777777" w:rsidR="00B255EF" w:rsidRPr="009570A3" w:rsidRDefault="00B255EF" w:rsidP="009F75F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Development:</w:t>
            </w:r>
          </w:p>
        </w:tc>
      </w:tr>
      <w:tr w:rsidR="00B255EF" w:rsidRPr="00B72362" w14:paraId="2789FAF2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335142DF" w14:textId="77777777" w:rsidR="00B255EF" w:rsidRDefault="00B255EF" w:rsidP="009F75FA">
            <w:r>
              <w:t>Country Region: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F7F3F99" w14:textId="77777777" w:rsidR="00B255EF" w:rsidRDefault="00B255EF" w:rsidP="009F75FA">
            <w:r>
              <w:t>Post Office: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5FB7C193" w14:textId="77777777" w:rsidR="00B255EF" w:rsidRDefault="00B255EF" w:rsidP="009F75FA">
            <w:pPr>
              <w:rPr>
                <w:rFonts w:cs="Calibri"/>
                <w:noProof/>
              </w:rPr>
            </w:pPr>
          </w:p>
        </w:tc>
      </w:tr>
    </w:tbl>
    <w:p w14:paraId="736CE7E2" w14:textId="77777777" w:rsidR="00B255EF" w:rsidRDefault="00B255EF" w:rsidP="00B255EF"/>
    <w:p w14:paraId="3408BE5E" w14:textId="77777777" w:rsidR="00B255EF" w:rsidRDefault="00B255EF" w:rsidP="00B255EF"/>
    <w:tbl>
      <w:tblPr>
        <w:tblStyle w:val="TableGrid"/>
        <w:tblW w:w="11065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4855"/>
        <w:gridCol w:w="2250"/>
        <w:gridCol w:w="3960"/>
      </w:tblGrid>
      <w:tr w:rsidR="00B255EF" w:rsidRPr="00B72362" w14:paraId="0065ACF4" w14:textId="77777777" w:rsidTr="009F75FA">
        <w:trPr>
          <w:cantSplit/>
          <w:trHeight w:val="230"/>
          <w:jc w:val="center"/>
        </w:trPr>
        <w:tc>
          <w:tcPr>
            <w:tcW w:w="11065" w:type="dxa"/>
            <w:gridSpan w:val="3"/>
            <w:shd w:val="clear" w:color="auto" w:fill="E6E6E6"/>
            <w:vAlign w:val="center"/>
          </w:tcPr>
          <w:p w14:paraId="4E7BD9F7" w14:textId="77777777" w:rsidR="00B255EF" w:rsidRPr="00B72362" w:rsidRDefault="00B255EF" w:rsidP="009F75FA">
            <w:pPr>
              <w:pStyle w:val="SectionHeading"/>
            </w:pPr>
            <w:r>
              <w:t>Rooms</w:t>
            </w:r>
          </w:p>
        </w:tc>
      </w:tr>
      <w:tr w:rsidR="00B255EF" w:rsidRPr="00B72362" w14:paraId="00D085B6" w14:textId="77777777" w:rsidTr="009F75FA">
        <w:trPr>
          <w:cantSplit/>
          <w:trHeight w:val="230"/>
          <w:jc w:val="center"/>
        </w:trPr>
        <w:tc>
          <w:tcPr>
            <w:tcW w:w="11065" w:type="dxa"/>
            <w:gridSpan w:val="3"/>
            <w:shd w:val="clear" w:color="auto" w:fill="auto"/>
            <w:vAlign w:val="center"/>
          </w:tcPr>
          <w:p w14:paraId="57A8C669" w14:textId="77777777" w:rsidR="00B255EF" w:rsidRDefault="00B255EF" w:rsidP="009F75FA">
            <w:r>
              <w:t>Number of Rooms:</w:t>
            </w:r>
          </w:p>
        </w:tc>
      </w:tr>
      <w:tr w:rsidR="00B255EF" w:rsidRPr="00B72362" w14:paraId="6091C010" w14:textId="77777777" w:rsidTr="009F75FA">
        <w:trPr>
          <w:cantSplit/>
          <w:trHeight w:val="230"/>
          <w:jc w:val="center"/>
        </w:trPr>
        <w:tc>
          <w:tcPr>
            <w:tcW w:w="4855" w:type="dxa"/>
            <w:shd w:val="clear" w:color="auto" w:fill="DBE5F1" w:themeFill="accent1" w:themeFillTint="33"/>
            <w:vAlign w:val="center"/>
          </w:tcPr>
          <w:p w14:paraId="5AA657A1" w14:textId="77777777" w:rsidR="00B255EF" w:rsidRPr="00B72362" w:rsidRDefault="00B255EF" w:rsidP="009F75FA">
            <w:r>
              <w:t>Room Name</w:t>
            </w:r>
          </w:p>
        </w:tc>
        <w:tc>
          <w:tcPr>
            <w:tcW w:w="2250" w:type="dxa"/>
            <w:shd w:val="clear" w:color="auto" w:fill="DBE5F1" w:themeFill="accent1" w:themeFillTint="33"/>
            <w:vAlign w:val="center"/>
          </w:tcPr>
          <w:p w14:paraId="3A7CA464" w14:textId="77777777" w:rsidR="00B255EF" w:rsidRPr="00B72362" w:rsidRDefault="00B255EF" w:rsidP="009F75FA">
            <w:r>
              <w:t>Length</w:t>
            </w:r>
          </w:p>
        </w:tc>
        <w:tc>
          <w:tcPr>
            <w:tcW w:w="3960" w:type="dxa"/>
            <w:shd w:val="clear" w:color="auto" w:fill="DBE5F1" w:themeFill="accent1" w:themeFillTint="33"/>
            <w:vAlign w:val="center"/>
          </w:tcPr>
          <w:p w14:paraId="5ABB5AA8" w14:textId="77777777" w:rsidR="00B255EF" w:rsidRPr="00B72362" w:rsidRDefault="00B255EF" w:rsidP="009F75FA">
            <w:r>
              <w:t>Width</w:t>
            </w:r>
          </w:p>
        </w:tc>
      </w:tr>
      <w:tr w:rsidR="00B255EF" w:rsidRPr="00B72362" w14:paraId="085EB92F" w14:textId="77777777" w:rsidTr="009F75F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52820844" w14:textId="77777777" w:rsidR="00B255EF" w:rsidRDefault="00B255EF" w:rsidP="009F75FA"/>
        </w:tc>
        <w:tc>
          <w:tcPr>
            <w:tcW w:w="2250" w:type="dxa"/>
            <w:shd w:val="clear" w:color="auto" w:fill="auto"/>
            <w:vAlign w:val="center"/>
          </w:tcPr>
          <w:p w14:paraId="61840C77" w14:textId="77777777" w:rsidR="00B255EF" w:rsidRDefault="00B255EF" w:rsidP="009F75FA"/>
        </w:tc>
        <w:tc>
          <w:tcPr>
            <w:tcW w:w="3960" w:type="dxa"/>
            <w:shd w:val="clear" w:color="auto" w:fill="auto"/>
            <w:vAlign w:val="center"/>
          </w:tcPr>
          <w:p w14:paraId="21DF236C" w14:textId="77777777" w:rsidR="00B255EF" w:rsidRDefault="00B255EF" w:rsidP="009F75FA"/>
        </w:tc>
      </w:tr>
      <w:tr w:rsidR="00B255EF" w:rsidRPr="00B72362" w14:paraId="07095D44" w14:textId="77777777" w:rsidTr="009F75F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34F2F679" w14:textId="77777777" w:rsidR="00B255EF" w:rsidRDefault="00B255EF" w:rsidP="009F75FA"/>
        </w:tc>
        <w:tc>
          <w:tcPr>
            <w:tcW w:w="2250" w:type="dxa"/>
            <w:shd w:val="clear" w:color="auto" w:fill="auto"/>
            <w:vAlign w:val="center"/>
          </w:tcPr>
          <w:p w14:paraId="67E654D9" w14:textId="77777777" w:rsidR="00B255EF" w:rsidRDefault="00B255EF" w:rsidP="009F75FA"/>
        </w:tc>
        <w:tc>
          <w:tcPr>
            <w:tcW w:w="3960" w:type="dxa"/>
            <w:shd w:val="clear" w:color="auto" w:fill="auto"/>
            <w:vAlign w:val="center"/>
          </w:tcPr>
          <w:p w14:paraId="0A520152" w14:textId="77777777" w:rsidR="00B255EF" w:rsidRDefault="00B255EF" w:rsidP="009F75FA"/>
        </w:tc>
      </w:tr>
      <w:tr w:rsidR="00B255EF" w:rsidRPr="00B72362" w14:paraId="75EA02F8" w14:textId="77777777" w:rsidTr="009F75F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0D4BAF35" w14:textId="77777777" w:rsidR="00B255EF" w:rsidRDefault="00B255EF" w:rsidP="009F75FA"/>
        </w:tc>
        <w:tc>
          <w:tcPr>
            <w:tcW w:w="2250" w:type="dxa"/>
            <w:shd w:val="clear" w:color="auto" w:fill="auto"/>
            <w:vAlign w:val="center"/>
          </w:tcPr>
          <w:p w14:paraId="2B8D2BE4" w14:textId="77777777" w:rsidR="00B255EF" w:rsidRDefault="00B255EF" w:rsidP="009F75FA"/>
        </w:tc>
        <w:tc>
          <w:tcPr>
            <w:tcW w:w="3960" w:type="dxa"/>
            <w:shd w:val="clear" w:color="auto" w:fill="auto"/>
            <w:vAlign w:val="center"/>
          </w:tcPr>
          <w:p w14:paraId="61D9A70A" w14:textId="77777777" w:rsidR="00B255EF" w:rsidRDefault="00B255EF" w:rsidP="009F75FA"/>
        </w:tc>
      </w:tr>
      <w:tr w:rsidR="00B255EF" w:rsidRPr="00B72362" w14:paraId="07CAA4E3" w14:textId="77777777" w:rsidTr="009F75F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2D80EA38" w14:textId="77777777" w:rsidR="00B255EF" w:rsidRDefault="00B255EF" w:rsidP="009F75FA"/>
        </w:tc>
        <w:tc>
          <w:tcPr>
            <w:tcW w:w="2250" w:type="dxa"/>
            <w:shd w:val="clear" w:color="auto" w:fill="auto"/>
            <w:vAlign w:val="center"/>
          </w:tcPr>
          <w:p w14:paraId="45A61F37" w14:textId="77777777" w:rsidR="00B255EF" w:rsidRDefault="00B255EF" w:rsidP="009F75FA"/>
        </w:tc>
        <w:tc>
          <w:tcPr>
            <w:tcW w:w="3960" w:type="dxa"/>
            <w:shd w:val="clear" w:color="auto" w:fill="auto"/>
            <w:vAlign w:val="center"/>
          </w:tcPr>
          <w:p w14:paraId="110855A7" w14:textId="77777777" w:rsidR="00B255EF" w:rsidRDefault="00B255EF" w:rsidP="009F75FA"/>
        </w:tc>
      </w:tr>
      <w:tr w:rsidR="00B255EF" w:rsidRPr="00B72362" w14:paraId="4DF638E0" w14:textId="77777777" w:rsidTr="009F75F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04245B4E" w14:textId="77777777" w:rsidR="00B255EF" w:rsidRDefault="00B255EF" w:rsidP="009F75FA"/>
        </w:tc>
        <w:tc>
          <w:tcPr>
            <w:tcW w:w="2250" w:type="dxa"/>
            <w:shd w:val="clear" w:color="auto" w:fill="auto"/>
            <w:vAlign w:val="center"/>
          </w:tcPr>
          <w:p w14:paraId="01CF73B7" w14:textId="77777777" w:rsidR="00B255EF" w:rsidRDefault="00B255EF" w:rsidP="009F75FA"/>
        </w:tc>
        <w:tc>
          <w:tcPr>
            <w:tcW w:w="3960" w:type="dxa"/>
            <w:shd w:val="clear" w:color="auto" w:fill="auto"/>
            <w:vAlign w:val="center"/>
          </w:tcPr>
          <w:p w14:paraId="0E96E5B0" w14:textId="77777777" w:rsidR="00B255EF" w:rsidRDefault="00B255EF" w:rsidP="009F75FA"/>
        </w:tc>
      </w:tr>
    </w:tbl>
    <w:p w14:paraId="79F0D318" w14:textId="77777777" w:rsidR="00B255EF" w:rsidRDefault="00B255EF" w:rsidP="00B255EF"/>
    <w:tbl>
      <w:tblPr>
        <w:tblStyle w:val="TableGrid"/>
        <w:tblW w:w="11065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4855"/>
        <w:gridCol w:w="2250"/>
        <w:gridCol w:w="3960"/>
      </w:tblGrid>
      <w:tr w:rsidR="00B255EF" w:rsidRPr="00B72362" w14:paraId="5F561F07" w14:textId="77777777" w:rsidTr="009F75FA">
        <w:trPr>
          <w:cantSplit/>
          <w:trHeight w:val="230"/>
          <w:jc w:val="center"/>
        </w:trPr>
        <w:tc>
          <w:tcPr>
            <w:tcW w:w="11065" w:type="dxa"/>
            <w:gridSpan w:val="3"/>
            <w:shd w:val="clear" w:color="auto" w:fill="E6E6E6"/>
            <w:vAlign w:val="center"/>
          </w:tcPr>
          <w:p w14:paraId="26DF4B3D" w14:textId="77777777" w:rsidR="00B255EF" w:rsidRPr="00B72362" w:rsidRDefault="00B255EF" w:rsidP="009F75FA">
            <w:pPr>
              <w:pStyle w:val="SectionHeading"/>
            </w:pPr>
            <w:r>
              <w:t>Floors</w:t>
            </w:r>
          </w:p>
        </w:tc>
      </w:tr>
      <w:tr w:rsidR="00B255EF" w:rsidRPr="00B72362" w14:paraId="108DFD9D" w14:textId="77777777" w:rsidTr="009F75FA">
        <w:trPr>
          <w:cantSplit/>
          <w:trHeight w:val="230"/>
          <w:jc w:val="center"/>
        </w:trPr>
        <w:tc>
          <w:tcPr>
            <w:tcW w:w="11065" w:type="dxa"/>
            <w:gridSpan w:val="3"/>
            <w:shd w:val="clear" w:color="auto" w:fill="auto"/>
            <w:vAlign w:val="center"/>
          </w:tcPr>
          <w:p w14:paraId="05F12E68" w14:textId="77777777" w:rsidR="00B255EF" w:rsidRDefault="00B255EF" w:rsidP="009F75FA">
            <w:r>
              <w:t>Number of Floors/Levels:</w:t>
            </w:r>
          </w:p>
        </w:tc>
      </w:tr>
      <w:tr w:rsidR="00B255EF" w:rsidRPr="00B72362" w14:paraId="6D62BF9C" w14:textId="77777777" w:rsidTr="009F75FA">
        <w:trPr>
          <w:cantSplit/>
          <w:trHeight w:val="230"/>
          <w:jc w:val="center"/>
        </w:trPr>
        <w:tc>
          <w:tcPr>
            <w:tcW w:w="4855" w:type="dxa"/>
            <w:shd w:val="clear" w:color="auto" w:fill="DBE5F1" w:themeFill="accent1" w:themeFillTint="33"/>
            <w:vAlign w:val="center"/>
          </w:tcPr>
          <w:p w14:paraId="32471B7F" w14:textId="77777777" w:rsidR="00B255EF" w:rsidRPr="00B72362" w:rsidRDefault="00B255EF" w:rsidP="009F75FA">
            <w:r>
              <w:t>Floor Name</w:t>
            </w:r>
          </w:p>
        </w:tc>
        <w:tc>
          <w:tcPr>
            <w:tcW w:w="2250" w:type="dxa"/>
            <w:shd w:val="clear" w:color="auto" w:fill="DBE5F1" w:themeFill="accent1" w:themeFillTint="33"/>
            <w:vAlign w:val="center"/>
          </w:tcPr>
          <w:p w14:paraId="6CF69819" w14:textId="77777777" w:rsidR="00B255EF" w:rsidRPr="00B72362" w:rsidRDefault="00B255EF" w:rsidP="009F75FA">
            <w:r>
              <w:t>Length</w:t>
            </w:r>
          </w:p>
        </w:tc>
        <w:tc>
          <w:tcPr>
            <w:tcW w:w="3960" w:type="dxa"/>
            <w:shd w:val="clear" w:color="auto" w:fill="DBE5F1" w:themeFill="accent1" w:themeFillTint="33"/>
            <w:vAlign w:val="center"/>
          </w:tcPr>
          <w:p w14:paraId="4B35E36E" w14:textId="77777777" w:rsidR="00B255EF" w:rsidRPr="00B72362" w:rsidRDefault="00B255EF" w:rsidP="009F75FA">
            <w:r>
              <w:t>Width</w:t>
            </w:r>
          </w:p>
        </w:tc>
      </w:tr>
      <w:tr w:rsidR="00B255EF" w:rsidRPr="00B72362" w14:paraId="347CCE49" w14:textId="77777777" w:rsidTr="009F75F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005DBCE9" w14:textId="77777777" w:rsidR="00B255EF" w:rsidRDefault="00B255EF" w:rsidP="009F75FA"/>
        </w:tc>
        <w:tc>
          <w:tcPr>
            <w:tcW w:w="2250" w:type="dxa"/>
            <w:shd w:val="clear" w:color="auto" w:fill="auto"/>
            <w:vAlign w:val="center"/>
          </w:tcPr>
          <w:p w14:paraId="2724E63A" w14:textId="77777777" w:rsidR="00B255EF" w:rsidRDefault="00B255EF" w:rsidP="009F75FA"/>
        </w:tc>
        <w:tc>
          <w:tcPr>
            <w:tcW w:w="3960" w:type="dxa"/>
            <w:shd w:val="clear" w:color="auto" w:fill="auto"/>
            <w:vAlign w:val="center"/>
          </w:tcPr>
          <w:p w14:paraId="4DA0FFA9" w14:textId="77777777" w:rsidR="00B255EF" w:rsidRDefault="00B255EF" w:rsidP="009F75FA"/>
        </w:tc>
      </w:tr>
      <w:tr w:rsidR="00B255EF" w:rsidRPr="00B72362" w14:paraId="4B2C9417" w14:textId="77777777" w:rsidTr="009F75F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3302A2D5" w14:textId="77777777" w:rsidR="00B255EF" w:rsidRDefault="00B255EF" w:rsidP="009F75FA"/>
        </w:tc>
        <w:tc>
          <w:tcPr>
            <w:tcW w:w="2250" w:type="dxa"/>
            <w:shd w:val="clear" w:color="auto" w:fill="auto"/>
            <w:vAlign w:val="center"/>
          </w:tcPr>
          <w:p w14:paraId="072D96D4" w14:textId="77777777" w:rsidR="00B255EF" w:rsidRDefault="00B255EF" w:rsidP="009F75FA"/>
        </w:tc>
        <w:tc>
          <w:tcPr>
            <w:tcW w:w="3960" w:type="dxa"/>
            <w:shd w:val="clear" w:color="auto" w:fill="auto"/>
            <w:vAlign w:val="center"/>
          </w:tcPr>
          <w:p w14:paraId="7B00077F" w14:textId="77777777" w:rsidR="00B255EF" w:rsidRDefault="00B255EF" w:rsidP="009F75FA"/>
        </w:tc>
      </w:tr>
      <w:tr w:rsidR="00B255EF" w:rsidRPr="00B72362" w14:paraId="72F5539D" w14:textId="77777777" w:rsidTr="009F75F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083A0110" w14:textId="77777777" w:rsidR="00B255EF" w:rsidRDefault="00B255EF" w:rsidP="009F75FA"/>
        </w:tc>
        <w:tc>
          <w:tcPr>
            <w:tcW w:w="2250" w:type="dxa"/>
            <w:shd w:val="clear" w:color="auto" w:fill="auto"/>
            <w:vAlign w:val="center"/>
          </w:tcPr>
          <w:p w14:paraId="344779F6" w14:textId="77777777" w:rsidR="00B255EF" w:rsidRDefault="00B255EF" w:rsidP="009F75FA"/>
        </w:tc>
        <w:tc>
          <w:tcPr>
            <w:tcW w:w="3960" w:type="dxa"/>
            <w:shd w:val="clear" w:color="auto" w:fill="auto"/>
            <w:vAlign w:val="center"/>
          </w:tcPr>
          <w:p w14:paraId="351EA038" w14:textId="77777777" w:rsidR="00B255EF" w:rsidRDefault="00B255EF" w:rsidP="009F75FA"/>
        </w:tc>
      </w:tr>
      <w:tr w:rsidR="00B255EF" w:rsidRPr="00B72362" w14:paraId="409AE6EE" w14:textId="77777777" w:rsidTr="009F75F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4895B4FB" w14:textId="77777777" w:rsidR="00B255EF" w:rsidRDefault="00B255EF" w:rsidP="009F75FA"/>
        </w:tc>
        <w:tc>
          <w:tcPr>
            <w:tcW w:w="2250" w:type="dxa"/>
            <w:shd w:val="clear" w:color="auto" w:fill="auto"/>
            <w:vAlign w:val="center"/>
          </w:tcPr>
          <w:p w14:paraId="324CE045" w14:textId="77777777" w:rsidR="00B255EF" w:rsidRDefault="00B255EF" w:rsidP="009F75FA"/>
        </w:tc>
        <w:tc>
          <w:tcPr>
            <w:tcW w:w="3960" w:type="dxa"/>
            <w:shd w:val="clear" w:color="auto" w:fill="auto"/>
            <w:vAlign w:val="center"/>
          </w:tcPr>
          <w:p w14:paraId="4A447DCC" w14:textId="77777777" w:rsidR="00B255EF" w:rsidRDefault="00B255EF" w:rsidP="009F75FA"/>
        </w:tc>
      </w:tr>
      <w:tr w:rsidR="00B255EF" w:rsidRPr="00B72362" w14:paraId="4113D6A5" w14:textId="77777777" w:rsidTr="009F75F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119A20EA" w14:textId="77777777" w:rsidR="00B255EF" w:rsidRDefault="00B255EF" w:rsidP="009F75FA"/>
        </w:tc>
        <w:tc>
          <w:tcPr>
            <w:tcW w:w="2250" w:type="dxa"/>
            <w:shd w:val="clear" w:color="auto" w:fill="auto"/>
            <w:vAlign w:val="center"/>
          </w:tcPr>
          <w:p w14:paraId="60ED6C6D" w14:textId="77777777" w:rsidR="00B255EF" w:rsidRDefault="00B255EF" w:rsidP="009F75FA"/>
        </w:tc>
        <w:tc>
          <w:tcPr>
            <w:tcW w:w="3960" w:type="dxa"/>
            <w:shd w:val="clear" w:color="auto" w:fill="auto"/>
            <w:vAlign w:val="center"/>
          </w:tcPr>
          <w:p w14:paraId="0F656D03" w14:textId="77777777" w:rsidR="00B255EF" w:rsidRDefault="00B255EF" w:rsidP="009F75FA"/>
        </w:tc>
      </w:tr>
    </w:tbl>
    <w:p w14:paraId="311E4784" w14:textId="77777777" w:rsidR="00B255EF" w:rsidRDefault="00B255EF" w:rsidP="00B255EF"/>
    <w:p w14:paraId="71AA690B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7FAA28B9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318CBFE3" w14:textId="77777777" w:rsidR="00B255EF" w:rsidRPr="00B72362" w:rsidRDefault="00B255EF" w:rsidP="009F75FA">
            <w:pPr>
              <w:pStyle w:val="SectionHeading"/>
            </w:pPr>
            <w:r>
              <w:t>Schools</w:t>
            </w:r>
          </w:p>
        </w:tc>
      </w:tr>
      <w:tr w:rsidR="00B255EF" w:rsidRPr="00B72362" w14:paraId="59D2E421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3DE9496D" w14:textId="77777777" w:rsidR="00B255EF" w:rsidRDefault="00B255EF" w:rsidP="009F75FA">
            <w:r>
              <w:t>Elementary School District: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9B2BD21" w14:textId="77777777" w:rsidR="00B255EF" w:rsidRDefault="00B255EF" w:rsidP="009F75FA">
            <w:r>
              <w:t>Middle School District: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190E6F5C" w14:textId="77777777" w:rsidR="00B255EF" w:rsidRDefault="00B255EF" w:rsidP="009F75FA">
            <w:r>
              <w:t>High School District:</w:t>
            </w:r>
          </w:p>
        </w:tc>
      </w:tr>
      <w:tr w:rsidR="00B255EF" w:rsidRPr="00B72362" w14:paraId="4478B91A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DBE5F1" w:themeFill="accent1" w:themeFillTint="33"/>
            <w:vAlign w:val="center"/>
          </w:tcPr>
          <w:p w14:paraId="0A869950" w14:textId="77777777" w:rsidR="00B255EF" w:rsidRPr="00B72362" w:rsidRDefault="00B255EF" w:rsidP="009F75FA">
            <w:r>
              <w:t>School Name</w:t>
            </w:r>
          </w:p>
        </w:tc>
        <w:tc>
          <w:tcPr>
            <w:tcW w:w="3686" w:type="dxa"/>
            <w:shd w:val="clear" w:color="auto" w:fill="DBE5F1" w:themeFill="accent1" w:themeFillTint="33"/>
            <w:vAlign w:val="center"/>
          </w:tcPr>
          <w:p w14:paraId="68B444F0" w14:textId="77777777" w:rsidR="00B255EF" w:rsidRPr="00B72362" w:rsidRDefault="00B255EF" w:rsidP="009F75FA">
            <w:r>
              <w:t>School Type</w:t>
            </w:r>
          </w:p>
        </w:tc>
        <w:tc>
          <w:tcPr>
            <w:tcW w:w="3687" w:type="dxa"/>
            <w:shd w:val="clear" w:color="auto" w:fill="DBE5F1" w:themeFill="accent1" w:themeFillTint="33"/>
            <w:vAlign w:val="center"/>
          </w:tcPr>
          <w:p w14:paraId="66C591D6" w14:textId="77777777" w:rsidR="00B255EF" w:rsidRPr="00B72362" w:rsidRDefault="00B255EF" w:rsidP="009F75FA">
            <w:r>
              <w:t>Distance From Property</w:t>
            </w:r>
          </w:p>
        </w:tc>
      </w:tr>
      <w:tr w:rsidR="00B255EF" w:rsidRPr="00B72362" w14:paraId="1DF9F17D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6661E5AC" w14:textId="77777777" w:rsidR="00B255EF" w:rsidRPr="00B72362" w:rsidRDefault="00B255EF" w:rsidP="009F75FA"/>
        </w:tc>
        <w:tc>
          <w:tcPr>
            <w:tcW w:w="3686" w:type="dxa"/>
            <w:shd w:val="clear" w:color="auto" w:fill="auto"/>
            <w:vAlign w:val="center"/>
          </w:tcPr>
          <w:p w14:paraId="54B4DF69" w14:textId="77777777" w:rsidR="00B255EF" w:rsidRPr="00B72362" w:rsidRDefault="00B255EF" w:rsidP="009F75FA"/>
        </w:tc>
        <w:tc>
          <w:tcPr>
            <w:tcW w:w="3687" w:type="dxa"/>
            <w:shd w:val="clear" w:color="auto" w:fill="auto"/>
            <w:vAlign w:val="center"/>
          </w:tcPr>
          <w:p w14:paraId="39EB9683" w14:textId="77777777" w:rsidR="00B255EF" w:rsidRPr="00B72362" w:rsidRDefault="00B255EF" w:rsidP="009F75FA"/>
        </w:tc>
      </w:tr>
      <w:tr w:rsidR="00B255EF" w:rsidRPr="00B72362" w14:paraId="22EB0665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18B21058" w14:textId="77777777" w:rsidR="00B255EF" w:rsidRPr="00B72362" w:rsidRDefault="00B255EF" w:rsidP="009F75FA"/>
        </w:tc>
        <w:tc>
          <w:tcPr>
            <w:tcW w:w="3686" w:type="dxa"/>
            <w:shd w:val="clear" w:color="auto" w:fill="auto"/>
            <w:vAlign w:val="center"/>
          </w:tcPr>
          <w:p w14:paraId="0229C1D6" w14:textId="77777777" w:rsidR="00B255EF" w:rsidRPr="00B72362" w:rsidRDefault="00B255EF" w:rsidP="009F75FA"/>
        </w:tc>
        <w:tc>
          <w:tcPr>
            <w:tcW w:w="3687" w:type="dxa"/>
            <w:shd w:val="clear" w:color="auto" w:fill="auto"/>
            <w:vAlign w:val="center"/>
          </w:tcPr>
          <w:p w14:paraId="16FDD542" w14:textId="77777777" w:rsidR="00B255EF" w:rsidRPr="00B72362" w:rsidRDefault="00B255EF" w:rsidP="009F75FA"/>
        </w:tc>
      </w:tr>
      <w:tr w:rsidR="00B255EF" w:rsidRPr="00B72362" w14:paraId="1A007A5C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D610AC3" w14:textId="77777777" w:rsidR="00B255EF" w:rsidRPr="00B72362" w:rsidRDefault="00B255EF" w:rsidP="009F75FA"/>
        </w:tc>
        <w:tc>
          <w:tcPr>
            <w:tcW w:w="3686" w:type="dxa"/>
            <w:shd w:val="clear" w:color="auto" w:fill="auto"/>
            <w:vAlign w:val="center"/>
          </w:tcPr>
          <w:p w14:paraId="7EE6ABE9" w14:textId="77777777" w:rsidR="00B255EF" w:rsidRPr="00B72362" w:rsidRDefault="00B255EF" w:rsidP="009F75FA"/>
        </w:tc>
        <w:tc>
          <w:tcPr>
            <w:tcW w:w="3687" w:type="dxa"/>
            <w:shd w:val="clear" w:color="auto" w:fill="auto"/>
            <w:vAlign w:val="center"/>
          </w:tcPr>
          <w:p w14:paraId="725DF803" w14:textId="77777777" w:rsidR="00B255EF" w:rsidRPr="00B72362" w:rsidRDefault="00B255EF" w:rsidP="009F75FA"/>
        </w:tc>
      </w:tr>
    </w:tbl>
    <w:p w14:paraId="1F62EB39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920"/>
        <w:gridCol w:w="630"/>
        <w:gridCol w:w="136"/>
        <w:gridCol w:w="1843"/>
        <w:gridCol w:w="811"/>
        <w:gridCol w:w="1032"/>
        <w:gridCol w:w="3687"/>
      </w:tblGrid>
      <w:tr w:rsidR="00B255EF" w:rsidRPr="00B72362" w14:paraId="1CBB2822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D9D9D9" w:themeFill="background1" w:themeFillShade="D9"/>
            <w:vAlign w:val="center"/>
          </w:tcPr>
          <w:p w14:paraId="30E6AE58" w14:textId="77777777" w:rsidR="00B255EF" w:rsidRPr="00B72362" w:rsidRDefault="00B255EF" w:rsidP="009F75FA">
            <w:pPr>
              <w:pStyle w:val="SectionHeading"/>
            </w:pPr>
            <w:r>
              <w:t>Landlord Information</w:t>
            </w:r>
          </w:p>
        </w:tc>
      </w:tr>
      <w:tr w:rsidR="00B255EF" w:rsidRPr="00B72362" w14:paraId="69193291" w14:textId="77777777" w:rsidTr="009F75FA">
        <w:trPr>
          <w:cantSplit/>
          <w:trHeight w:val="230"/>
          <w:jc w:val="center"/>
        </w:trPr>
        <w:tc>
          <w:tcPr>
            <w:tcW w:w="5529" w:type="dxa"/>
            <w:gridSpan w:val="4"/>
            <w:shd w:val="clear" w:color="auto" w:fill="auto"/>
            <w:vAlign w:val="center"/>
          </w:tcPr>
          <w:p w14:paraId="52FF62BD" w14:textId="77777777" w:rsidR="00B255EF" w:rsidRDefault="00B255EF" w:rsidP="009F75FA">
            <w:r>
              <w:t xml:space="preserve">Landlord Source: </w:t>
            </w:r>
          </w:p>
        </w:tc>
        <w:tc>
          <w:tcPr>
            <w:tcW w:w="5530" w:type="dxa"/>
            <w:gridSpan w:val="3"/>
            <w:shd w:val="clear" w:color="auto" w:fill="auto"/>
            <w:vAlign w:val="center"/>
          </w:tcPr>
          <w:p w14:paraId="2A7BC3F4" w14:textId="77777777" w:rsidR="00B255EF" w:rsidRDefault="00B255EF" w:rsidP="009F75FA">
            <w:r>
              <w:t xml:space="preserve">Landlord Lead: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t xml:space="preserve">Agent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Office</w:t>
            </w:r>
          </w:p>
        </w:tc>
      </w:tr>
      <w:tr w:rsidR="00B255EF" w:rsidRPr="00B72362" w14:paraId="09097536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auto"/>
            <w:vAlign w:val="center"/>
          </w:tcPr>
          <w:p w14:paraId="06B5D718" w14:textId="77777777" w:rsidR="00B255EF" w:rsidRPr="00B72362" w:rsidRDefault="00B255EF" w:rsidP="009F75FA">
            <w:r>
              <w:t xml:space="preserve">Landlord Type: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Person/Individual(s)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Corporation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Developer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Doing Business As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Estate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Financial Inst.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Government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Limited Liability Company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Limited Liability Limited Partnership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Limited Liability Partnership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Limited Partnership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Other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Partnership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Pension Fund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Professional Limited Liability Company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REIT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Sole Partnership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Trust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Vendor</w:t>
            </w:r>
          </w:p>
        </w:tc>
      </w:tr>
      <w:tr w:rsidR="00B255EF" w:rsidRPr="00B72362" w14:paraId="2AEFE57F" w14:textId="77777777" w:rsidTr="009F75FA">
        <w:trPr>
          <w:cantSplit/>
          <w:trHeight w:val="230"/>
          <w:jc w:val="center"/>
        </w:trPr>
        <w:tc>
          <w:tcPr>
            <w:tcW w:w="3550" w:type="dxa"/>
            <w:gridSpan w:val="2"/>
            <w:shd w:val="clear" w:color="auto" w:fill="auto"/>
          </w:tcPr>
          <w:p w14:paraId="4AE242A7" w14:textId="77777777" w:rsidR="00B255EF" w:rsidRPr="00B72362" w:rsidRDefault="00B255EF" w:rsidP="009F75FA">
            <w:r>
              <w:t>First Name 1:</w:t>
            </w:r>
          </w:p>
        </w:tc>
        <w:tc>
          <w:tcPr>
            <w:tcW w:w="7509" w:type="dxa"/>
            <w:gridSpan w:val="5"/>
            <w:shd w:val="clear" w:color="auto" w:fill="auto"/>
          </w:tcPr>
          <w:p w14:paraId="6523D6AF" w14:textId="77777777" w:rsidR="00B255EF" w:rsidRPr="00B72362" w:rsidRDefault="00B255EF" w:rsidP="009F75FA">
            <w:r>
              <w:t>Last Name 1:</w:t>
            </w:r>
          </w:p>
        </w:tc>
      </w:tr>
      <w:tr w:rsidR="00B255EF" w:rsidRPr="00B72362" w14:paraId="0EB91904" w14:textId="77777777" w:rsidTr="009F75FA">
        <w:trPr>
          <w:cantSplit/>
          <w:trHeight w:val="230"/>
          <w:jc w:val="center"/>
        </w:trPr>
        <w:tc>
          <w:tcPr>
            <w:tcW w:w="3550" w:type="dxa"/>
            <w:gridSpan w:val="2"/>
            <w:shd w:val="clear" w:color="auto" w:fill="auto"/>
          </w:tcPr>
          <w:p w14:paraId="5043FE85" w14:textId="77777777" w:rsidR="00B255EF" w:rsidRPr="00B72362" w:rsidRDefault="00B255EF" w:rsidP="009F75FA">
            <w:r>
              <w:t>First Name 2:</w:t>
            </w:r>
          </w:p>
        </w:tc>
        <w:tc>
          <w:tcPr>
            <w:tcW w:w="7509" w:type="dxa"/>
            <w:gridSpan w:val="5"/>
            <w:shd w:val="clear" w:color="auto" w:fill="auto"/>
          </w:tcPr>
          <w:p w14:paraId="5B8815CC" w14:textId="77777777" w:rsidR="00B255EF" w:rsidRPr="00B72362" w:rsidRDefault="00B255EF" w:rsidP="009F75FA">
            <w:r>
              <w:t>Last Name 2:</w:t>
            </w:r>
          </w:p>
        </w:tc>
      </w:tr>
      <w:tr w:rsidR="00B255EF" w:rsidRPr="00B72362" w14:paraId="4644B710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auto"/>
          </w:tcPr>
          <w:p w14:paraId="6E016320" w14:textId="77777777" w:rsidR="00B255EF" w:rsidRPr="00B72362" w:rsidRDefault="00B255EF" w:rsidP="009F75FA">
            <w:r>
              <w:t>Entity Name:</w:t>
            </w:r>
          </w:p>
        </w:tc>
      </w:tr>
      <w:tr w:rsidR="00B255EF" w:rsidRPr="00B72362" w14:paraId="434F3540" w14:textId="77777777" w:rsidTr="009F75FA">
        <w:trPr>
          <w:cantSplit/>
          <w:trHeight w:val="230"/>
          <w:jc w:val="center"/>
        </w:trPr>
        <w:tc>
          <w:tcPr>
            <w:tcW w:w="2920" w:type="dxa"/>
            <w:shd w:val="clear" w:color="auto" w:fill="auto"/>
            <w:vAlign w:val="center"/>
          </w:tcPr>
          <w:p w14:paraId="552FC524" w14:textId="77777777" w:rsidR="00B255EF" w:rsidRPr="00B72362" w:rsidRDefault="00B255EF" w:rsidP="009F75FA">
            <w:r>
              <w:t>Email:</w:t>
            </w:r>
          </w:p>
        </w:tc>
        <w:tc>
          <w:tcPr>
            <w:tcW w:w="3420" w:type="dxa"/>
            <w:gridSpan w:val="4"/>
            <w:shd w:val="clear" w:color="auto" w:fill="auto"/>
            <w:vAlign w:val="center"/>
          </w:tcPr>
          <w:p w14:paraId="24AAD83C" w14:textId="77777777" w:rsidR="00B255EF" w:rsidRPr="00B72362" w:rsidRDefault="00B255EF" w:rsidP="009F75FA">
            <w:r>
              <w:t>Website:</w:t>
            </w:r>
          </w:p>
        </w:tc>
        <w:tc>
          <w:tcPr>
            <w:tcW w:w="4719" w:type="dxa"/>
            <w:gridSpan w:val="2"/>
            <w:shd w:val="clear" w:color="auto" w:fill="auto"/>
            <w:vAlign w:val="center"/>
          </w:tcPr>
          <w:p w14:paraId="49364DB0" w14:textId="77777777" w:rsidR="00B255EF" w:rsidRPr="00B72362" w:rsidRDefault="00B255EF" w:rsidP="009F75FA">
            <w:r>
              <w:t>Phone:</w:t>
            </w:r>
          </w:p>
        </w:tc>
      </w:tr>
      <w:tr w:rsidR="00B255EF" w:rsidRPr="00B72362" w14:paraId="240CFC84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auto"/>
            <w:vAlign w:val="center"/>
          </w:tcPr>
          <w:p w14:paraId="50BAA9B2" w14:textId="77777777" w:rsidR="00B255EF" w:rsidRPr="009570A3" w:rsidRDefault="00B255EF" w:rsidP="009F75FA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Use Property Address (if checked, the address fields below are not required.)</w:t>
            </w:r>
          </w:p>
        </w:tc>
      </w:tr>
      <w:tr w:rsidR="00B255EF" w:rsidRPr="00B72362" w14:paraId="6AE072C6" w14:textId="77777777" w:rsidTr="009F75FA">
        <w:trPr>
          <w:cantSplit/>
          <w:trHeight w:val="230"/>
          <w:jc w:val="center"/>
        </w:trPr>
        <w:tc>
          <w:tcPr>
            <w:tcW w:w="3686" w:type="dxa"/>
            <w:gridSpan w:val="3"/>
            <w:shd w:val="clear" w:color="auto" w:fill="auto"/>
            <w:vAlign w:val="center"/>
          </w:tcPr>
          <w:p w14:paraId="2140082E" w14:textId="77777777" w:rsidR="00B255EF" w:rsidRPr="00B72362" w:rsidRDefault="00B255EF" w:rsidP="009F75FA">
            <w:r>
              <w:t>Address Line 1: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30869757" w14:textId="77777777" w:rsidR="00B255EF" w:rsidRPr="00B72362" w:rsidRDefault="00B255EF" w:rsidP="009F75FA">
            <w:r>
              <w:t>Address Line 2: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3668BB26" w14:textId="77777777" w:rsidR="00B255EF" w:rsidRPr="00B72362" w:rsidRDefault="00B255EF" w:rsidP="009F75FA">
            <w:r>
              <w:t>Address Line 3:</w:t>
            </w:r>
          </w:p>
        </w:tc>
      </w:tr>
      <w:tr w:rsidR="00B255EF" w:rsidRPr="00B72362" w14:paraId="085EE68E" w14:textId="77777777" w:rsidTr="009F75FA">
        <w:trPr>
          <w:cantSplit/>
          <w:trHeight w:val="230"/>
          <w:jc w:val="center"/>
        </w:trPr>
        <w:tc>
          <w:tcPr>
            <w:tcW w:w="3686" w:type="dxa"/>
            <w:gridSpan w:val="3"/>
            <w:shd w:val="clear" w:color="auto" w:fill="auto"/>
            <w:vAlign w:val="center"/>
          </w:tcPr>
          <w:p w14:paraId="3FA00B31" w14:textId="77777777" w:rsidR="00B255EF" w:rsidRPr="00B72362" w:rsidRDefault="00B255EF" w:rsidP="009F75FA">
            <w:r>
              <w:t>City: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79DA3AFA" w14:textId="77777777" w:rsidR="00B255EF" w:rsidRPr="00B72362" w:rsidRDefault="00B255EF" w:rsidP="009F75FA">
            <w:r>
              <w:t>State/Province: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44158367" w14:textId="77777777" w:rsidR="00B255EF" w:rsidRPr="00B72362" w:rsidRDefault="00B255EF" w:rsidP="009F75FA">
            <w:r>
              <w:t>Zip/Postal Code:</w:t>
            </w:r>
          </w:p>
        </w:tc>
      </w:tr>
    </w:tbl>
    <w:p w14:paraId="3BBF8AC9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22AB7DEC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B8CCE4" w:themeFill="accent1" w:themeFillTint="66"/>
            <w:vAlign w:val="center"/>
          </w:tcPr>
          <w:p w14:paraId="3E3C1983" w14:textId="77777777" w:rsidR="00B255EF" w:rsidRDefault="00B255EF" w:rsidP="009F75FA">
            <w:pPr>
              <w:pStyle w:val="SectionHeading"/>
            </w:pPr>
            <w:r>
              <w:t>Additional details</w:t>
            </w:r>
          </w:p>
        </w:tc>
      </w:tr>
      <w:tr w:rsidR="00B255EF" w:rsidRPr="00B72362" w14:paraId="3A4BFE3F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280A9D94" w14:textId="77777777" w:rsidR="00B255EF" w:rsidRPr="00B72362" w:rsidRDefault="00B255EF" w:rsidP="009F75FA">
            <w:pPr>
              <w:pStyle w:val="SectionHeading"/>
            </w:pPr>
            <w:r>
              <w:t>Contact Details</w:t>
            </w:r>
          </w:p>
        </w:tc>
      </w:tr>
      <w:tr w:rsidR="00B255EF" w:rsidRPr="00B72362" w14:paraId="2511AE5D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10659BAB" w14:textId="77777777" w:rsidR="00B255EF" w:rsidRPr="000E71B7" w:rsidRDefault="00B255EF" w:rsidP="009F75FA">
            <w:pPr>
              <w:rPr>
                <w:b/>
              </w:rPr>
            </w:pPr>
            <w:r>
              <w:t>Contact: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  <w:r>
              <w:t xml:space="preserve">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Developer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Municipal Tax Office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Owner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Property Manager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Tenant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Utility</w:t>
            </w:r>
          </w:p>
        </w:tc>
      </w:tr>
      <w:tr w:rsidR="00B255EF" w:rsidRPr="00B72362" w14:paraId="0469B18B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325AE4F3" w14:textId="77777777" w:rsidR="00B255EF" w:rsidRPr="00B72362" w:rsidRDefault="00B255EF" w:rsidP="009F75FA">
            <w:r>
              <w:t xml:space="preserve">First Name: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40E1CD6" w14:textId="77777777" w:rsidR="00B255EF" w:rsidRPr="00B72362" w:rsidRDefault="00B255EF" w:rsidP="009F75FA">
            <w:r>
              <w:t>Last Name: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0C75206D" w14:textId="77777777" w:rsidR="00B255EF" w:rsidRPr="00B72362" w:rsidRDefault="00B255EF" w:rsidP="009F75FA">
            <w:r>
              <w:t>Entity Name:</w:t>
            </w:r>
          </w:p>
        </w:tc>
      </w:tr>
      <w:tr w:rsidR="00B255EF" w:rsidRPr="00B72362" w14:paraId="1E7D0CFC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65CCE0F5" w14:textId="77777777" w:rsidR="00B255EF" w:rsidRPr="00B72362" w:rsidRDefault="00B255EF" w:rsidP="009F75FA">
            <w:r>
              <w:t>Email: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FDF116F" w14:textId="77777777" w:rsidR="00B255EF" w:rsidRPr="00B72362" w:rsidRDefault="00B255EF" w:rsidP="009F75FA">
            <w:r>
              <w:t>Phone: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2BACC7E3" w14:textId="77777777" w:rsidR="00B255EF" w:rsidRPr="00B72362" w:rsidRDefault="00B255EF" w:rsidP="009F75FA">
            <w:r>
              <w:t>Website Name:</w:t>
            </w:r>
          </w:p>
        </w:tc>
      </w:tr>
      <w:tr w:rsidR="00B255EF" w:rsidRPr="00B72362" w14:paraId="376367E6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3E67D7E5" w14:textId="77777777" w:rsidR="00B255EF" w:rsidRPr="00B72362" w:rsidRDefault="00B255EF" w:rsidP="009F75FA">
            <w:r>
              <w:t>Address Line 1: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0D23672" w14:textId="77777777" w:rsidR="00B255EF" w:rsidRPr="00B72362" w:rsidRDefault="00B255EF" w:rsidP="009F75FA">
            <w:r>
              <w:t>Address Line 2: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0B7F8D7B" w14:textId="77777777" w:rsidR="00B255EF" w:rsidRPr="00B72362" w:rsidRDefault="00B255EF" w:rsidP="009F75FA">
            <w:r>
              <w:t>Address Line 3:</w:t>
            </w:r>
          </w:p>
        </w:tc>
      </w:tr>
      <w:tr w:rsidR="00B255EF" w:rsidRPr="00B72362" w14:paraId="0A911EC6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B95AF94" w14:textId="77777777" w:rsidR="00B255EF" w:rsidRPr="00B72362" w:rsidRDefault="00B255EF" w:rsidP="009F75FA">
            <w:r>
              <w:t>City: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87DB67B" w14:textId="77777777" w:rsidR="00B255EF" w:rsidRPr="00B72362" w:rsidRDefault="00B255EF" w:rsidP="009F75FA">
            <w:r>
              <w:t>State/Province: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49CE4DF2" w14:textId="77777777" w:rsidR="00B255EF" w:rsidRPr="00B72362" w:rsidRDefault="00B255EF" w:rsidP="009F75FA">
            <w:r>
              <w:t>Zip/Postal Code: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</w:tr>
    </w:tbl>
    <w:p w14:paraId="7C564DF2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1059"/>
      </w:tblGrid>
      <w:tr w:rsidR="00B255EF" w:rsidRPr="00B72362" w14:paraId="12C1FB12" w14:textId="77777777" w:rsidTr="009F75FA">
        <w:trPr>
          <w:cantSplit/>
          <w:trHeight w:val="230"/>
          <w:jc w:val="center"/>
        </w:trPr>
        <w:tc>
          <w:tcPr>
            <w:tcW w:w="11059" w:type="dxa"/>
            <w:shd w:val="clear" w:color="auto" w:fill="D9D9D9" w:themeFill="background1" w:themeFillShade="D9"/>
            <w:vAlign w:val="center"/>
          </w:tcPr>
          <w:p w14:paraId="15F929B6" w14:textId="77777777" w:rsidR="00B255EF" w:rsidRPr="00C72E20" w:rsidRDefault="00B255EF" w:rsidP="009F75FA">
            <w:pPr>
              <w:pStyle w:val="SectionHeading"/>
            </w:pPr>
            <w:r>
              <w:t>internal notes</w:t>
            </w:r>
          </w:p>
        </w:tc>
      </w:tr>
      <w:tr w:rsidR="00B255EF" w:rsidRPr="00B72362" w14:paraId="6D4FB8AB" w14:textId="77777777" w:rsidTr="009F75FA">
        <w:trPr>
          <w:cantSplit/>
          <w:trHeight w:val="2490"/>
          <w:jc w:val="center"/>
        </w:trPr>
        <w:tc>
          <w:tcPr>
            <w:tcW w:w="11059" w:type="dxa"/>
            <w:shd w:val="clear" w:color="auto" w:fill="FFFFFF" w:themeFill="background1"/>
            <w:vAlign w:val="center"/>
          </w:tcPr>
          <w:p w14:paraId="36C98DBF" w14:textId="77777777" w:rsidR="00B255EF" w:rsidRPr="00F73E35" w:rsidRDefault="00B255EF" w:rsidP="009F75FA">
            <w:pPr>
              <w:rPr>
                <w:rFonts w:cs="Calibri"/>
                <w:noProof/>
              </w:rPr>
            </w:pPr>
          </w:p>
        </w:tc>
      </w:tr>
    </w:tbl>
    <w:p w14:paraId="266C619F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7569F82B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D9D9D9" w:themeFill="background1" w:themeFillShade="D9"/>
            <w:vAlign w:val="center"/>
          </w:tcPr>
          <w:p w14:paraId="26E9E103" w14:textId="77777777" w:rsidR="00B255EF" w:rsidRPr="00B72362" w:rsidRDefault="00B255EF" w:rsidP="009F75FA">
            <w:pPr>
              <w:pStyle w:val="SectionHeading"/>
            </w:pPr>
            <w:r>
              <w:t>Rental requirements</w:t>
            </w:r>
          </w:p>
        </w:tc>
      </w:tr>
      <w:tr w:rsidR="00B255EF" w:rsidRPr="00B72362" w14:paraId="7607134F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FFFFFF" w:themeFill="background1"/>
            <w:vAlign w:val="center"/>
          </w:tcPr>
          <w:p w14:paraId="7D627FC8" w14:textId="77777777" w:rsidR="00B255EF" w:rsidRPr="00B72362" w:rsidRDefault="00B255EF" w:rsidP="009F75FA">
            <w:r>
              <w:t>Lease Term: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46CD06BB" w14:textId="77777777" w:rsidR="00B255EF" w:rsidRPr="00B72362" w:rsidRDefault="00B255EF" w:rsidP="009F75FA"/>
        </w:tc>
        <w:tc>
          <w:tcPr>
            <w:tcW w:w="3687" w:type="dxa"/>
            <w:shd w:val="clear" w:color="auto" w:fill="FFFFFF" w:themeFill="background1"/>
            <w:vAlign w:val="center"/>
          </w:tcPr>
          <w:p w14:paraId="4287FD24" w14:textId="77777777" w:rsidR="00B255EF" w:rsidRPr="00B72362" w:rsidRDefault="00B255EF" w:rsidP="009F75FA"/>
        </w:tc>
      </w:tr>
      <w:tr w:rsidR="00B255EF" w:rsidRPr="00B72362" w14:paraId="339CA387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087CB79C" w14:textId="77777777" w:rsidR="00B255EF" w:rsidRDefault="00B255EF" w:rsidP="009F75FA">
            <w:r>
              <w:t xml:space="preserve">Requirements: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Employment Verification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Lease Options Available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Pet Security Deposit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Lease Renewal Option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1 Month Security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1.5 Month Security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Flat Security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Credit Check Required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Flood Insurance Required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Rental Insurance Required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Repair Insurance Required</w:t>
            </w:r>
          </w:p>
        </w:tc>
      </w:tr>
      <w:tr w:rsidR="00B255EF" w:rsidRPr="00B72362" w14:paraId="279A81F9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1B3A534D" w14:textId="77777777" w:rsidR="00B255EF" w:rsidRDefault="00B255EF" w:rsidP="009F75FA">
            <w:r>
              <w:lastRenderedPageBreak/>
              <w:t>Restrictions:</w:t>
            </w:r>
            <w:r w:rsidRPr="009570A3">
              <w:rPr>
                <w:rFonts w:cs="Calibri"/>
                <w:noProof/>
              </w:rP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Dogs Allowed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Cats Allowed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No Smoking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Rent Excludes Utilities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 Pets</w:t>
            </w:r>
          </w:p>
        </w:tc>
      </w:tr>
      <w:tr w:rsidR="00B255EF" w:rsidRPr="00B72362" w14:paraId="53624B16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6D78EE7E" w14:textId="77777777" w:rsidR="00B255EF" w:rsidRDefault="00B255EF" w:rsidP="009F75FA">
            <w:r>
              <w:t>Rent Includes:</w:t>
            </w:r>
            <w:r w:rsidRPr="009570A3">
              <w:rPr>
                <w:rFonts w:cs="Calibri"/>
                <w:noProof/>
              </w:rP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Gas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Lawn Maintenance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Sewer Fee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Association Fee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Heat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Pool Maintenance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Snow Removal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Cable TV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Hot Water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Oil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Trash Removal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Electric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Common Area Maintenance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Repairs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Water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Storage Available</w:t>
            </w:r>
          </w:p>
        </w:tc>
      </w:tr>
    </w:tbl>
    <w:p w14:paraId="7CE779CF" w14:textId="77777777" w:rsidR="00B255EF" w:rsidRDefault="00B255EF" w:rsidP="00B255EF"/>
    <w:p w14:paraId="5738ECD7" w14:textId="77777777" w:rsidR="00B255EF" w:rsidRDefault="00B255EF" w:rsidP="00B255EF"/>
    <w:p w14:paraId="3DE2CAA6" w14:textId="77777777" w:rsidR="00B255EF" w:rsidRDefault="00B255EF" w:rsidP="00B255EF"/>
    <w:p w14:paraId="40851447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B255EF" w:rsidRPr="00B72362" w14:paraId="41D88868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D9D9D9" w:themeFill="background1" w:themeFillShade="D9"/>
            <w:vAlign w:val="center"/>
          </w:tcPr>
          <w:p w14:paraId="4C67B6B1" w14:textId="77777777" w:rsidR="00B255EF" w:rsidRPr="00B72362" w:rsidRDefault="00B255EF" w:rsidP="009F75FA">
            <w:pPr>
              <w:pStyle w:val="SectionHeading"/>
            </w:pPr>
            <w:r>
              <w:t>Property fees</w:t>
            </w:r>
          </w:p>
        </w:tc>
      </w:tr>
      <w:tr w:rsidR="00B255EF" w:rsidRPr="00B72362" w14:paraId="3F6707A4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DBE5F1" w:themeFill="accent1" w:themeFillTint="33"/>
            <w:vAlign w:val="center"/>
          </w:tcPr>
          <w:p w14:paraId="2AF5CB09" w14:textId="77777777" w:rsidR="00B255EF" w:rsidRPr="00B72362" w:rsidRDefault="00B255EF" w:rsidP="009F75FA">
            <w:r>
              <w:t>Fee Type</w:t>
            </w:r>
          </w:p>
        </w:tc>
        <w:tc>
          <w:tcPr>
            <w:tcW w:w="3686" w:type="dxa"/>
            <w:shd w:val="clear" w:color="auto" w:fill="DBE5F1" w:themeFill="accent1" w:themeFillTint="33"/>
            <w:vAlign w:val="center"/>
          </w:tcPr>
          <w:p w14:paraId="327AD629" w14:textId="77777777" w:rsidR="00B255EF" w:rsidRPr="00B72362" w:rsidRDefault="00B255EF" w:rsidP="009F75FA">
            <w:r>
              <w:t>Fee Amount</w:t>
            </w:r>
          </w:p>
        </w:tc>
        <w:tc>
          <w:tcPr>
            <w:tcW w:w="3687" w:type="dxa"/>
            <w:shd w:val="clear" w:color="auto" w:fill="DBE5F1" w:themeFill="accent1" w:themeFillTint="33"/>
            <w:vAlign w:val="center"/>
          </w:tcPr>
          <w:p w14:paraId="2D76BE15" w14:textId="77777777" w:rsidR="00B255EF" w:rsidRPr="00B72362" w:rsidRDefault="00B255EF" w:rsidP="009F75FA">
            <w:r>
              <w:t>Frequency</w:t>
            </w:r>
          </w:p>
        </w:tc>
      </w:tr>
      <w:tr w:rsidR="00B255EF" w:rsidRPr="00B72362" w14:paraId="41E1331C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6E9CFA83" w14:textId="77777777" w:rsidR="00B255EF" w:rsidRDefault="00B255EF" w:rsidP="009F75FA"/>
        </w:tc>
        <w:tc>
          <w:tcPr>
            <w:tcW w:w="3686" w:type="dxa"/>
            <w:shd w:val="clear" w:color="auto" w:fill="auto"/>
            <w:vAlign w:val="center"/>
          </w:tcPr>
          <w:p w14:paraId="17436EED" w14:textId="77777777" w:rsidR="00B255EF" w:rsidRDefault="00B255EF" w:rsidP="009F75FA"/>
        </w:tc>
        <w:tc>
          <w:tcPr>
            <w:tcW w:w="3687" w:type="dxa"/>
            <w:shd w:val="clear" w:color="auto" w:fill="auto"/>
            <w:vAlign w:val="center"/>
          </w:tcPr>
          <w:p w14:paraId="11032CFA" w14:textId="77777777" w:rsidR="00B255EF" w:rsidRDefault="00B255EF" w:rsidP="009F75FA"/>
        </w:tc>
      </w:tr>
      <w:tr w:rsidR="00B255EF" w:rsidRPr="00B72362" w14:paraId="7C7D02D7" w14:textId="77777777" w:rsidTr="009F75F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7728D2A" w14:textId="77777777" w:rsidR="00B255EF" w:rsidRDefault="00B255EF" w:rsidP="009F75FA"/>
        </w:tc>
        <w:tc>
          <w:tcPr>
            <w:tcW w:w="3686" w:type="dxa"/>
            <w:shd w:val="clear" w:color="auto" w:fill="auto"/>
            <w:vAlign w:val="center"/>
          </w:tcPr>
          <w:p w14:paraId="009E75DA" w14:textId="77777777" w:rsidR="00B255EF" w:rsidRDefault="00B255EF" w:rsidP="009F75FA"/>
        </w:tc>
        <w:tc>
          <w:tcPr>
            <w:tcW w:w="3687" w:type="dxa"/>
            <w:shd w:val="clear" w:color="auto" w:fill="auto"/>
            <w:vAlign w:val="center"/>
          </w:tcPr>
          <w:p w14:paraId="5A1BEDC2" w14:textId="77777777" w:rsidR="00B255EF" w:rsidRDefault="00B255EF" w:rsidP="009F75FA"/>
        </w:tc>
      </w:tr>
    </w:tbl>
    <w:p w14:paraId="62E2F5D4" w14:textId="77777777" w:rsidR="00B255EF" w:rsidRDefault="00B255EF" w:rsidP="00B255E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7373"/>
      </w:tblGrid>
      <w:tr w:rsidR="00B255EF" w14:paraId="19CD5082" w14:textId="77777777" w:rsidTr="009F75FA">
        <w:trPr>
          <w:cantSplit/>
          <w:trHeight w:val="230"/>
          <w:jc w:val="center"/>
        </w:trPr>
        <w:tc>
          <w:tcPr>
            <w:tcW w:w="1105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37FDAC72" w14:textId="77777777" w:rsidR="00B255EF" w:rsidRDefault="00B255EF" w:rsidP="009F75FA">
            <w:pPr>
              <w:pStyle w:val="SectionHeading"/>
            </w:pPr>
            <w:r>
              <w:t>ADDITIONAL INFORMATION</w:t>
            </w:r>
          </w:p>
        </w:tc>
      </w:tr>
      <w:tr w:rsidR="00B255EF" w14:paraId="2C22437C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 w:themeFill="accent1" w:themeFillTint="33"/>
            <w:vAlign w:val="center"/>
            <w:hideMark/>
          </w:tcPr>
          <w:p w14:paraId="74963C74" w14:textId="77777777" w:rsidR="00B255EF" w:rsidRDefault="00B255EF" w:rsidP="009F75FA">
            <w:r>
              <w:t>Attribute</w:t>
            </w:r>
          </w:p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 w:themeFill="accent1" w:themeFillTint="33"/>
            <w:vAlign w:val="center"/>
            <w:hideMark/>
          </w:tcPr>
          <w:p w14:paraId="429A14F1" w14:textId="77777777" w:rsidR="00B255EF" w:rsidRDefault="00B255EF" w:rsidP="009F75FA">
            <w:r>
              <w:t>Value</w:t>
            </w:r>
          </w:p>
        </w:tc>
      </w:tr>
      <w:tr w:rsidR="00B255EF" w14:paraId="78DC5A73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83AF09" w14:textId="77777777" w:rsidR="00B255EF" w:rsidRDefault="00B255EF" w:rsidP="009F75F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DEAE96" w14:textId="77777777" w:rsidR="00B255EF" w:rsidRDefault="00B255EF" w:rsidP="009F75FA"/>
        </w:tc>
      </w:tr>
      <w:tr w:rsidR="00B255EF" w14:paraId="43240590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86E331" w14:textId="77777777" w:rsidR="00B255EF" w:rsidRDefault="00B255EF" w:rsidP="009F75F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C69A8E" w14:textId="77777777" w:rsidR="00B255EF" w:rsidRDefault="00B255EF" w:rsidP="009F75FA"/>
        </w:tc>
      </w:tr>
      <w:tr w:rsidR="00B255EF" w14:paraId="11BFCF38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F64632" w14:textId="77777777" w:rsidR="00B255EF" w:rsidRDefault="00B255EF" w:rsidP="009F75F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EFC0B0" w14:textId="77777777" w:rsidR="00B255EF" w:rsidRDefault="00B255EF" w:rsidP="009F75FA"/>
        </w:tc>
      </w:tr>
      <w:tr w:rsidR="00B255EF" w14:paraId="0BC3A152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7D626D" w14:textId="77777777" w:rsidR="00B255EF" w:rsidRDefault="00B255EF" w:rsidP="009F75F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35A33A" w14:textId="77777777" w:rsidR="00B255EF" w:rsidRDefault="00B255EF" w:rsidP="009F75FA"/>
        </w:tc>
      </w:tr>
      <w:tr w:rsidR="00B255EF" w14:paraId="24DCC519" w14:textId="77777777" w:rsidTr="009F75F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107192" w14:textId="77777777" w:rsidR="00B255EF" w:rsidRDefault="00B255EF" w:rsidP="009F75F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E1E360" w14:textId="77777777" w:rsidR="00B255EF" w:rsidRDefault="00B255EF" w:rsidP="009F75FA"/>
        </w:tc>
      </w:tr>
    </w:tbl>
    <w:p w14:paraId="44822739" w14:textId="77777777" w:rsidR="00B255EF" w:rsidRPr="00B72362" w:rsidRDefault="00B255EF" w:rsidP="00B255EF"/>
    <w:p w14:paraId="2F5EE7C5" w14:textId="77777777" w:rsidR="00415F5F" w:rsidRPr="00B255EF" w:rsidRDefault="00415F5F" w:rsidP="00B255EF"/>
    <w:sectPr w:rsidR="00415F5F" w:rsidRPr="00B255EF" w:rsidSect="00B615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99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2DAAC" w14:textId="77777777" w:rsidR="00EC6D07" w:rsidRDefault="00EC6D07" w:rsidP="00DA7EAC">
      <w:pPr>
        <w:pStyle w:val="Heading1"/>
      </w:pPr>
      <w:r>
        <w:separator/>
      </w:r>
    </w:p>
  </w:endnote>
  <w:endnote w:type="continuationSeparator" w:id="0">
    <w:p w14:paraId="4E75F48C" w14:textId="77777777" w:rsidR="00EC6D07" w:rsidRDefault="00EC6D07" w:rsidP="00DA7EAC">
      <w:pPr>
        <w:pStyle w:val="Heading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FA60E" w14:textId="77777777" w:rsidR="003A2C9C" w:rsidRDefault="003A2C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451790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5CFDD819" w14:textId="77777777" w:rsidR="000C6799" w:rsidRDefault="000C679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487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4872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580DED" w14:textId="77777777" w:rsidR="000C6799" w:rsidRPr="00B07E13" w:rsidRDefault="00B07E13" w:rsidP="00EB52A5">
    <w:pPr>
      <w:jc w:val="center"/>
      <w:rPr>
        <w:i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B07E13">
      <w:rPr>
        <w:i/>
        <w:sz w:val="12"/>
      </w:rPr>
      <w:t>vd1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A4C8E" w14:textId="77777777" w:rsidR="003A2C9C" w:rsidRDefault="003A2C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6710B" w14:textId="77777777" w:rsidR="00EC6D07" w:rsidRDefault="00EC6D07" w:rsidP="00DA7EAC">
      <w:pPr>
        <w:pStyle w:val="Heading1"/>
      </w:pPr>
      <w:r>
        <w:separator/>
      </w:r>
    </w:p>
  </w:footnote>
  <w:footnote w:type="continuationSeparator" w:id="0">
    <w:p w14:paraId="3BF8F325" w14:textId="77777777" w:rsidR="00EC6D07" w:rsidRDefault="00EC6D07" w:rsidP="00DA7EAC">
      <w:pPr>
        <w:pStyle w:val="Heading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18AEF" w14:textId="77777777" w:rsidR="003A2C9C" w:rsidRDefault="003A2C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80304" w14:textId="77777777" w:rsidR="003A2C9C" w:rsidRDefault="003A2C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B868A" w14:textId="77777777" w:rsidR="003A2C9C" w:rsidRDefault="003A2C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F"/>
    <w:rsid w:val="00017261"/>
    <w:rsid w:val="00017DD1"/>
    <w:rsid w:val="0003237E"/>
    <w:rsid w:val="000332AD"/>
    <w:rsid w:val="000351EB"/>
    <w:rsid w:val="00046106"/>
    <w:rsid w:val="000814CB"/>
    <w:rsid w:val="000B50FB"/>
    <w:rsid w:val="000C0676"/>
    <w:rsid w:val="000C3395"/>
    <w:rsid w:val="000C4143"/>
    <w:rsid w:val="000C5303"/>
    <w:rsid w:val="000C6799"/>
    <w:rsid w:val="000D3501"/>
    <w:rsid w:val="000D6D11"/>
    <w:rsid w:val="000E1607"/>
    <w:rsid w:val="000E412F"/>
    <w:rsid w:val="000E71B7"/>
    <w:rsid w:val="000F009D"/>
    <w:rsid w:val="000F7E41"/>
    <w:rsid w:val="0010688E"/>
    <w:rsid w:val="0011649E"/>
    <w:rsid w:val="00122F9B"/>
    <w:rsid w:val="0014727F"/>
    <w:rsid w:val="00160BDF"/>
    <w:rsid w:val="0016303A"/>
    <w:rsid w:val="00163A47"/>
    <w:rsid w:val="00190AE4"/>
    <w:rsid w:val="00190F40"/>
    <w:rsid w:val="001A5DAB"/>
    <w:rsid w:val="001A6DB0"/>
    <w:rsid w:val="001A7E81"/>
    <w:rsid w:val="001D3414"/>
    <w:rsid w:val="001D40AE"/>
    <w:rsid w:val="001D60BE"/>
    <w:rsid w:val="001E19C8"/>
    <w:rsid w:val="001E6E74"/>
    <w:rsid w:val="001F27FA"/>
    <w:rsid w:val="001F79F2"/>
    <w:rsid w:val="001F7A95"/>
    <w:rsid w:val="00214D4D"/>
    <w:rsid w:val="002224D9"/>
    <w:rsid w:val="00233830"/>
    <w:rsid w:val="00240AF1"/>
    <w:rsid w:val="00242BCF"/>
    <w:rsid w:val="0024648C"/>
    <w:rsid w:val="00246632"/>
    <w:rsid w:val="002540A6"/>
    <w:rsid w:val="002602F0"/>
    <w:rsid w:val="00266D8A"/>
    <w:rsid w:val="00281F94"/>
    <w:rsid w:val="0029191A"/>
    <w:rsid w:val="002C0936"/>
    <w:rsid w:val="002C59EB"/>
    <w:rsid w:val="002D2D2D"/>
    <w:rsid w:val="002D4892"/>
    <w:rsid w:val="002F2632"/>
    <w:rsid w:val="00311F63"/>
    <w:rsid w:val="0034176B"/>
    <w:rsid w:val="003626FE"/>
    <w:rsid w:val="00363F93"/>
    <w:rsid w:val="003756BA"/>
    <w:rsid w:val="00384215"/>
    <w:rsid w:val="003A2C9C"/>
    <w:rsid w:val="003A3340"/>
    <w:rsid w:val="00400967"/>
    <w:rsid w:val="004030E8"/>
    <w:rsid w:val="00406210"/>
    <w:rsid w:val="00415F5F"/>
    <w:rsid w:val="00417B78"/>
    <w:rsid w:val="0042038C"/>
    <w:rsid w:val="00424770"/>
    <w:rsid w:val="004254EC"/>
    <w:rsid w:val="00426FF0"/>
    <w:rsid w:val="00437F3A"/>
    <w:rsid w:val="00457C2C"/>
    <w:rsid w:val="00461DCB"/>
    <w:rsid w:val="0046276C"/>
    <w:rsid w:val="004743E4"/>
    <w:rsid w:val="00485FA1"/>
    <w:rsid w:val="00491A66"/>
    <w:rsid w:val="004A30F9"/>
    <w:rsid w:val="004B77BF"/>
    <w:rsid w:val="004C068D"/>
    <w:rsid w:val="004D7D79"/>
    <w:rsid w:val="00524CEC"/>
    <w:rsid w:val="00531C25"/>
    <w:rsid w:val="00532E88"/>
    <w:rsid w:val="005360D4"/>
    <w:rsid w:val="0054754E"/>
    <w:rsid w:val="0056338C"/>
    <w:rsid w:val="00581627"/>
    <w:rsid w:val="0058234D"/>
    <w:rsid w:val="00585165"/>
    <w:rsid w:val="005864E3"/>
    <w:rsid w:val="005A6778"/>
    <w:rsid w:val="005B3DA5"/>
    <w:rsid w:val="005D4280"/>
    <w:rsid w:val="005D6072"/>
    <w:rsid w:val="005F2DC6"/>
    <w:rsid w:val="006026CF"/>
    <w:rsid w:val="00604614"/>
    <w:rsid w:val="006356FD"/>
    <w:rsid w:val="006638AD"/>
    <w:rsid w:val="00671993"/>
    <w:rsid w:val="00673C38"/>
    <w:rsid w:val="00682713"/>
    <w:rsid w:val="00695AF3"/>
    <w:rsid w:val="006A38A0"/>
    <w:rsid w:val="006C530C"/>
    <w:rsid w:val="006D091F"/>
    <w:rsid w:val="006D2BCA"/>
    <w:rsid w:val="006F27E2"/>
    <w:rsid w:val="006F72D2"/>
    <w:rsid w:val="00722D35"/>
    <w:rsid w:val="00722DE8"/>
    <w:rsid w:val="00733AC6"/>
    <w:rsid w:val="007344B3"/>
    <w:rsid w:val="00754572"/>
    <w:rsid w:val="00770EEA"/>
    <w:rsid w:val="00777E58"/>
    <w:rsid w:val="007825C0"/>
    <w:rsid w:val="007A2C44"/>
    <w:rsid w:val="007B6392"/>
    <w:rsid w:val="007E3D81"/>
    <w:rsid w:val="007F1797"/>
    <w:rsid w:val="00813C2D"/>
    <w:rsid w:val="00822C42"/>
    <w:rsid w:val="00837769"/>
    <w:rsid w:val="0084190E"/>
    <w:rsid w:val="00851EAE"/>
    <w:rsid w:val="008658E6"/>
    <w:rsid w:val="00884CA6"/>
    <w:rsid w:val="00887861"/>
    <w:rsid w:val="00890AE3"/>
    <w:rsid w:val="008B4E59"/>
    <w:rsid w:val="008C42BF"/>
    <w:rsid w:val="008D0181"/>
    <w:rsid w:val="008D5D0C"/>
    <w:rsid w:val="008E5C14"/>
    <w:rsid w:val="00930927"/>
    <w:rsid w:val="00932D09"/>
    <w:rsid w:val="00947EA7"/>
    <w:rsid w:val="009570A3"/>
    <w:rsid w:val="009622B2"/>
    <w:rsid w:val="00973C4A"/>
    <w:rsid w:val="00977B44"/>
    <w:rsid w:val="00986EB7"/>
    <w:rsid w:val="009B2A77"/>
    <w:rsid w:val="009D1007"/>
    <w:rsid w:val="009D77D7"/>
    <w:rsid w:val="009F2716"/>
    <w:rsid w:val="009F58BB"/>
    <w:rsid w:val="00A07000"/>
    <w:rsid w:val="00A26767"/>
    <w:rsid w:val="00A33689"/>
    <w:rsid w:val="00A41E64"/>
    <w:rsid w:val="00A4373B"/>
    <w:rsid w:val="00A4441F"/>
    <w:rsid w:val="00A744A8"/>
    <w:rsid w:val="00A8054D"/>
    <w:rsid w:val="00AC087E"/>
    <w:rsid w:val="00AC3BD7"/>
    <w:rsid w:val="00AE1F72"/>
    <w:rsid w:val="00AF093D"/>
    <w:rsid w:val="00B04903"/>
    <w:rsid w:val="00B07E13"/>
    <w:rsid w:val="00B113ED"/>
    <w:rsid w:val="00B12708"/>
    <w:rsid w:val="00B13224"/>
    <w:rsid w:val="00B234D0"/>
    <w:rsid w:val="00B23636"/>
    <w:rsid w:val="00B255EF"/>
    <w:rsid w:val="00B33663"/>
    <w:rsid w:val="00B41C69"/>
    <w:rsid w:val="00B55EE9"/>
    <w:rsid w:val="00B61506"/>
    <w:rsid w:val="00B72362"/>
    <w:rsid w:val="00B96D9F"/>
    <w:rsid w:val="00BA3893"/>
    <w:rsid w:val="00BE09D6"/>
    <w:rsid w:val="00BF1530"/>
    <w:rsid w:val="00BF3F76"/>
    <w:rsid w:val="00C2031B"/>
    <w:rsid w:val="00C30E55"/>
    <w:rsid w:val="00C63324"/>
    <w:rsid w:val="00C710A9"/>
    <w:rsid w:val="00C72E20"/>
    <w:rsid w:val="00C81188"/>
    <w:rsid w:val="00CA0FB4"/>
    <w:rsid w:val="00CA1F23"/>
    <w:rsid w:val="00CB5E53"/>
    <w:rsid w:val="00CC423E"/>
    <w:rsid w:val="00CC4D79"/>
    <w:rsid w:val="00CC6A22"/>
    <w:rsid w:val="00CC7CB7"/>
    <w:rsid w:val="00CD6F39"/>
    <w:rsid w:val="00D02133"/>
    <w:rsid w:val="00D110C7"/>
    <w:rsid w:val="00D21FCD"/>
    <w:rsid w:val="00D239F6"/>
    <w:rsid w:val="00D34CBE"/>
    <w:rsid w:val="00D461ED"/>
    <w:rsid w:val="00D53D61"/>
    <w:rsid w:val="00D65CB8"/>
    <w:rsid w:val="00D66A94"/>
    <w:rsid w:val="00D76CCB"/>
    <w:rsid w:val="00DA2465"/>
    <w:rsid w:val="00DA5F94"/>
    <w:rsid w:val="00DA7EAC"/>
    <w:rsid w:val="00DD36F5"/>
    <w:rsid w:val="00DF1BA0"/>
    <w:rsid w:val="00E17A96"/>
    <w:rsid w:val="00E33DC8"/>
    <w:rsid w:val="00E41B70"/>
    <w:rsid w:val="00E52907"/>
    <w:rsid w:val="00E54872"/>
    <w:rsid w:val="00E630EB"/>
    <w:rsid w:val="00E71ED4"/>
    <w:rsid w:val="00E735C6"/>
    <w:rsid w:val="00E75AE6"/>
    <w:rsid w:val="00E80215"/>
    <w:rsid w:val="00E86314"/>
    <w:rsid w:val="00E87C3A"/>
    <w:rsid w:val="00EA0B79"/>
    <w:rsid w:val="00EA7F19"/>
    <w:rsid w:val="00EB52A5"/>
    <w:rsid w:val="00EC6419"/>
    <w:rsid w:val="00EC655E"/>
    <w:rsid w:val="00EC6D07"/>
    <w:rsid w:val="00EE33CA"/>
    <w:rsid w:val="00F04B9B"/>
    <w:rsid w:val="00F0626A"/>
    <w:rsid w:val="00F06353"/>
    <w:rsid w:val="00F149CC"/>
    <w:rsid w:val="00F3134B"/>
    <w:rsid w:val="00F32A53"/>
    <w:rsid w:val="00F46364"/>
    <w:rsid w:val="00F47791"/>
    <w:rsid w:val="00F53DB0"/>
    <w:rsid w:val="00F60351"/>
    <w:rsid w:val="00F62A9C"/>
    <w:rsid w:val="00F73E35"/>
    <w:rsid w:val="00F74AAD"/>
    <w:rsid w:val="00FB4BF1"/>
    <w:rsid w:val="00FC0C09"/>
    <w:rsid w:val="00FC21E9"/>
    <w:rsid w:val="00FC2B85"/>
    <w:rsid w:val="00FD63B2"/>
    <w:rsid w:val="00FE10BC"/>
    <w:rsid w:val="00FE37CA"/>
    <w:rsid w:val="00FE5474"/>
    <w:rsid w:val="00FF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00B7D"/>
  <w15:docId w15:val="{29DB0364-3CDA-4B2F-BEC7-6B6BB1686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7EAC"/>
    <w:rPr>
      <w:rFonts w:ascii="Tahoma" w:hAnsi="Tahoma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DA7EAC"/>
    <w:pPr>
      <w:spacing w:after="80"/>
      <w:jc w:val="center"/>
      <w:outlineLvl w:val="0"/>
    </w:pPr>
    <w:rPr>
      <w:b/>
      <w:caps/>
      <w:spacing w:val="20"/>
      <w:sz w:val="24"/>
    </w:rPr>
  </w:style>
  <w:style w:type="paragraph" w:styleId="Heading2">
    <w:name w:val="heading 2"/>
    <w:basedOn w:val="Normal"/>
    <w:next w:val="Normal"/>
    <w:qFormat/>
    <w:rsid w:val="00DA7EAC"/>
    <w:pPr>
      <w:spacing w:before="40"/>
      <w:jc w:val="center"/>
      <w:outlineLvl w:val="1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7E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9" w:type="dxa"/>
        <w:left w:w="115" w:type="dxa"/>
        <w:bottom w:w="29" w:type="dxa"/>
        <w:right w:w="115" w:type="dxa"/>
      </w:tblCellMar>
    </w:tblPr>
  </w:style>
  <w:style w:type="paragraph" w:customStyle="1" w:styleId="SectionHeading">
    <w:name w:val="Section Heading"/>
    <w:basedOn w:val="Normal"/>
    <w:rsid w:val="00DA7EAC"/>
    <w:pPr>
      <w:jc w:val="center"/>
    </w:pPr>
    <w:rPr>
      <w:caps/>
    </w:rPr>
  </w:style>
  <w:style w:type="paragraph" w:customStyle="1" w:styleId="SignatureText">
    <w:name w:val="Signature Text"/>
    <w:basedOn w:val="Normal"/>
    <w:rsid w:val="00F06353"/>
    <w:pPr>
      <w:spacing w:before="40" w:after="80"/>
    </w:pPr>
  </w:style>
  <w:style w:type="character" w:styleId="PageNumber">
    <w:name w:val="page number"/>
    <w:basedOn w:val="DefaultParagraphFont"/>
    <w:rsid w:val="00EB52A5"/>
  </w:style>
  <w:style w:type="paragraph" w:styleId="BalloonText">
    <w:name w:val="Balloon Text"/>
    <w:basedOn w:val="Normal"/>
    <w:semiHidden/>
    <w:rsid w:val="00AF093D"/>
    <w:rPr>
      <w:rFonts w:cs="Tahoma"/>
    </w:rPr>
  </w:style>
  <w:style w:type="paragraph" w:styleId="Header">
    <w:name w:val="header"/>
    <w:basedOn w:val="Normal"/>
    <w:link w:val="HeaderChar"/>
    <w:rsid w:val="00C72E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2E20"/>
    <w:rPr>
      <w:rFonts w:ascii="Tahoma" w:hAnsi="Tahoma"/>
      <w:spacing w:val="10"/>
      <w:sz w:val="16"/>
      <w:szCs w:val="16"/>
    </w:rPr>
  </w:style>
  <w:style w:type="paragraph" w:styleId="Footer">
    <w:name w:val="footer"/>
    <w:basedOn w:val="Normal"/>
    <w:link w:val="FooterChar"/>
    <w:uiPriority w:val="99"/>
    <w:rsid w:val="00C72E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E20"/>
    <w:rPr>
      <w:rFonts w:ascii="Tahoma" w:hAnsi="Tahoma"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851E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9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uclabet\AppData\Roaming\Microsoft\Templates\Credit%20applic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Credit application</Template>
  <TotalTime>10</TotalTime>
  <Pages>10</Pages>
  <Words>1927</Words>
  <Characters>10985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Auclair, Bethany</dc:creator>
  <cp:lastModifiedBy>Sarathkumar Rajamani</cp:lastModifiedBy>
  <cp:revision>15</cp:revision>
  <cp:lastPrinted>2016-06-21T19:02:00Z</cp:lastPrinted>
  <dcterms:created xsi:type="dcterms:W3CDTF">2018-07-30T10:24:00Z</dcterms:created>
  <dcterms:modified xsi:type="dcterms:W3CDTF">2022-06-20T10:47:00Z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TC010184631033</vt:lpwstr>
  </property>
</Properties>
</file>