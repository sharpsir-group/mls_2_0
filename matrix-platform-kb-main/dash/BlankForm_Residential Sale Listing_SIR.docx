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439"/>
        <w:gridCol w:w="3271"/>
        <w:gridCol w:w="2950"/>
        <w:gridCol w:w="2399"/>
      </w:tblGrid>
      <w:tr w:rsidR="00F80BA3" w:rsidRPr="00B72362" w14:paraId="74D54A7F" w14:textId="77777777" w:rsidTr="00261E1A">
        <w:trPr>
          <w:cantSplit/>
          <w:trHeight w:val="576"/>
          <w:jc w:val="center"/>
        </w:trPr>
        <w:tc>
          <w:tcPr>
            <w:tcW w:w="11059" w:type="dxa"/>
            <w:gridSpan w:val="4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93BF08" w14:textId="77777777" w:rsidR="00F80BA3" w:rsidRDefault="00F80BA3" w:rsidP="00261E1A">
            <w:pPr>
              <w:pStyle w:val="Heading1"/>
            </w:pPr>
            <w:r>
              <w:t>Residential Sale listing</w:t>
            </w:r>
          </w:p>
          <w:p w14:paraId="52147417" w14:textId="77777777" w:rsidR="00F80BA3" w:rsidRDefault="00F80BA3" w:rsidP="00261E1A">
            <w:pPr>
              <w:jc w:val="center"/>
            </w:pPr>
            <w:r>
              <w:t>Required Fields are noted with a red checkmark (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 w:rsidRPr="00D65CB8">
              <w:t>)</w:t>
            </w:r>
          </w:p>
          <w:p w14:paraId="75B67C8E" w14:textId="77777777" w:rsidR="00F80BA3" w:rsidRPr="00D65CB8" w:rsidRDefault="00F80BA3" w:rsidP="00261E1A">
            <w:pPr>
              <w:jc w:val="center"/>
            </w:pPr>
          </w:p>
        </w:tc>
      </w:tr>
      <w:tr w:rsidR="00F80BA3" w:rsidRPr="00B72362" w14:paraId="1BCD0DFB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3597CE2B" w14:textId="77777777" w:rsidR="00F80BA3" w:rsidRPr="00BA3893" w:rsidRDefault="00F80BA3" w:rsidP="00261E1A">
            <w:pPr>
              <w:pStyle w:val="SectionHeading"/>
              <w:jc w:val="left"/>
              <w:rPr>
                <w:b/>
              </w:rPr>
            </w:pPr>
            <w:r>
              <w:rPr>
                <w:b/>
              </w:rPr>
              <w:t>essentials</w:t>
            </w:r>
          </w:p>
        </w:tc>
      </w:tr>
      <w:tr w:rsidR="00F80BA3" w:rsidRPr="00B72362" w14:paraId="611E64F3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249E1F2A" w14:textId="77777777" w:rsidR="00F80BA3" w:rsidRPr="00B72362" w:rsidRDefault="00F80BA3" w:rsidP="00261E1A">
            <w:pPr>
              <w:pStyle w:val="SectionHeading"/>
            </w:pPr>
            <w:r>
              <w:t>Property Subtype (</w:t>
            </w:r>
            <w:r w:rsidRPr="000F7E41">
              <w:rPr>
                <w:caps w:val="0"/>
              </w:rPr>
              <w:t>choose one</w:t>
            </w:r>
            <w:r>
              <w:t>)</w:t>
            </w:r>
            <w:r w:rsidRPr="00FC0C09">
              <w:rPr>
                <w:b/>
              </w:rPr>
              <w:t xml:space="preserve"> 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F80BA3" w:rsidRPr="00B72362" w14:paraId="542BB627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66139E2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Apartment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19A85E19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Historical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B2EA39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Multi-Family Home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746049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Single Family Detached</w:t>
            </w:r>
          </w:p>
        </w:tc>
      </w:tr>
      <w:tr w:rsidR="00F80BA3" w:rsidRPr="00B72362" w14:paraId="1D5E381C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2BF7DC2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Co-Op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5EC5597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Land-Agricultural (Not Zoned)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54055AB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Other Residential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6C769C7C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Timeshare</w:t>
            </w:r>
          </w:p>
        </w:tc>
      </w:tr>
      <w:tr w:rsidR="00F80BA3" w:rsidRPr="00B72362" w14:paraId="64EE5209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429B55C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Condominium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5C367155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Land–Multi-Family Acreage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2FA6B301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Private Island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292E0123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Townhouse</w:t>
            </w:r>
          </w:p>
        </w:tc>
      </w:tr>
      <w:tr w:rsidR="00F80BA3" w:rsidRPr="00B72362" w14:paraId="53A4EF8E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25CE178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Duplex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6E6A9F30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Land-Single-Family Acreage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B69F744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Recreational 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7B3FA4D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t>Triplex</w:t>
            </w:r>
          </w:p>
        </w:tc>
      </w:tr>
      <w:tr w:rsidR="00F80BA3" w:rsidRPr="00B72362" w14:paraId="353C8226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7986EDD4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Farm/Ranch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485ED6A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Mixed Use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95D8939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Residential Lot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146657A1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Vineyard-Res</w:t>
            </w:r>
          </w:p>
        </w:tc>
      </w:tr>
      <w:tr w:rsidR="00F80BA3" w:rsidRPr="00B72362" w14:paraId="7F37659C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6D59AA4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Flat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23E6EBD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Mobile/Manufactured Hm w Land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6CF19268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Row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0A8A85B0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Winery-Res</w:t>
            </w:r>
          </w:p>
        </w:tc>
      </w:tr>
      <w:tr w:rsidR="00F80BA3" w:rsidRPr="00B72362" w14:paraId="087051CB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0B42061D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</w:t>
            </w:r>
            <w:r>
              <w:t>ourplex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7EF1447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Mobile/Manufactured Home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08DDC4A9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Semi-Detached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3ECE3913" w14:textId="77777777" w:rsidR="00F80BA3" w:rsidRPr="009570A3" w:rsidRDefault="00F80BA3" w:rsidP="00261E1A"/>
        </w:tc>
      </w:tr>
      <w:tr w:rsidR="00F80BA3" w:rsidRPr="00B72362" w14:paraId="1DB4F478" w14:textId="77777777" w:rsidTr="00261E1A">
        <w:trPr>
          <w:cantSplit/>
          <w:trHeight w:val="230"/>
          <w:jc w:val="center"/>
        </w:trPr>
        <w:tc>
          <w:tcPr>
            <w:tcW w:w="2439" w:type="dxa"/>
            <w:shd w:val="clear" w:color="auto" w:fill="auto"/>
            <w:vAlign w:val="center"/>
          </w:tcPr>
          <w:p w14:paraId="57FE7B96" w14:textId="77777777" w:rsidR="00F80BA3" w:rsidRPr="009570A3" w:rsidRDefault="00F80BA3" w:rsidP="00261E1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Fractional Ownership</w:t>
            </w:r>
          </w:p>
        </w:tc>
        <w:tc>
          <w:tcPr>
            <w:tcW w:w="3271" w:type="dxa"/>
            <w:shd w:val="clear" w:color="auto" w:fill="auto"/>
            <w:vAlign w:val="center"/>
          </w:tcPr>
          <w:p w14:paraId="58D8151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Multi-Family (2-4 Units)</w:t>
            </w:r>
          </w:p>
        </w:tc>
        <w:tc>
          <w:tcPr>
            <w:tcW w:w="2950" w:type="dxa"/>
            <w:shd w:val="clear" w:color="auto" w:fill="auto"/>
            <w:vAlign w:val="center"/>
          </w:tcPr>
          <w:p w14:paraId="74ADE6E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Single Family Attached</w:t>
            </w:r>
          </w:p>
        </w:tc>
        <w:tc>
          <w:tcPr>
            <w:tcW w:w="2399" w:type="dxa"/>
            <w:shd w:val="clear" w:color="auto" w:fill="auto"/>
            <w:vAlign w:val="center"/>
          </w:tcPr>
          <w:p w14:paraId="4E7FF3B3" w14:textId="77777777" w:rsidR="00F80BA3" w:rsidRPr="009570A3" w:rsidRDefault="00F80BA3" w:rsidP="00261E1A">
            <w:pPr>
              <w:rPr>
                <w:rFonts w:cs="Calibri"/>
                <w:noProof/>
              </w:rPr>
            </w:pPr>
          </w:p>
        </w:tc>
      </w:tr>
    </w:tbl>
    <w:p w14:paraId="42135C49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977"/>
        <w:gridCol w:w="2150"/>
        <w:gridCol w:w="2344"/>
        <w:gridCol w:w="2370"/>
        <w:gridCol w:w="2218"/>
      </w:tblGrid>
      <w:tr w:rsidR="00F80BA3" w:rsidRPr="00B72362" w14:paraId="4B97F08F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5"/>
            <w:shd w:val="clear" w:color="auto" w:fill="E6E6E6"/>
            <w:vAlign w:val="center"/>
          </w:tcPr>
          <w:p w14:paraId="7BC83B4D" w14:textId="77777777" w:rsidR="00F80BA3" w:rsidRPr="00B72362" w:rsidRDefault="00F80BA3" w:rsidP="00261E1A">
            <w:pPr>
              <w:pStyle w:val="SectionHeading"/>
            </w:pPr>
            <w:r>
              <w:t>Property style (</w:t>
            </w:r>
            <w:r w:rsidRPr="000F7E41">
              <w:rPr>
                <w:caps w:val="0"/>
              </w:rPr>
              <w:t xml:space="preserve">choose </w:t>
            </w:r>
            <w:proofErr w:type="gramStart"/>
            <w:r w:rsidRPr="000F7E41">
              <w:rPr>
                <w:caps w:val="0"/>
              </w:rPr>
              <w:t>one</w:t>
            </w:r>
            <w:r>
              <w:t>)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proofErr w:type="gramEnd"/>
          </w:p>
        </w:tc>
      </w:tr>
      <w:tr w:rsidR="00F80BA3" w:rsidRPr="00B72362" w14:paraId="0E2D9BF5" w14:textId="77777777" w:rsidTr="00261E1A">
        <w:trPr>
          <w:cantSplit/>
          <w:trHeight w:val="258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1EF473E5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1 Level Ranch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230ED8C8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0B9F3A2A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Expanded Ranch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76871800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Multi</w:t>
            </w:r>
            <w:r>
              <w:t>-</w:t>
            </w:r>
            <w:r w:rsidRPr="009570A3">
              <w:t>Level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7B0A16D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Spanish/Mediterranean</w:t>
            </w:r>
          </w:p>
        </w:tc>
      </w:tr>
      <w:tr w:rsidR="00F80BA3" w:rsidRPr="00B72362" w14:paraId="3ABEBD34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06C4B2D1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1.5 Story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430CA0DE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Colonial-American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56842D2E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Farmhouse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27C610F5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New Englander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7485594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Split Level</w:t>
            </w:r>
          </w:p>
        </w:tc>
      </w:tr>
      <w:tr w:rsidR="00F80BA3" w:rsidRPr="00B72362" w14:paraId="2F4151B1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426D479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2 Story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75601B35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Colonial-Dutch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0300B8A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Federal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4DB927B3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Northwest Contemporary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5334E4F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Studio</w:t>
            </w:r>
          </w:p>
        </w:tc>
      </w:tr>
      <w:tr w:rsidR="00F80BA3" w:rsidRPr="00B72362" w14:paraId="6915A9FB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77E7CB5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Antique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270B2D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Colonial-French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088A44E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3B82982E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Not Applicable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1C14E804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Traditional</w:t>
            </w:r>
          </w:p>
        </w:tc>
      </w:tr>
      <w:tr w:rsidR="00F80BA3" w:rsidRPr="00B72362" w14:paraId="1FF57F4C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7F26FBCA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Art Deco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5966D05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Colonial-Salt Box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46E11D60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Georgian-Greek Revival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4530CD6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Other Style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7C45E1D4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Tudor</w:t>
            </w:r>
          </w:p>
        </w:tc>
      </w:tr>
      <w:tr w:rsidR="00F80BA3" w:rsidRPr="00B72362" w14:paraId="4B88F9B1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28215510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Art Nouveau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21C9011C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Contemporary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373C4EC9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Georgian-Neo Classicism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1FA7570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Palazzo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71C2717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Tuscan</w:t>
            </w:r>
          </w:p>
        </w:tc>
      </w:tr>
      <w:tr w:rsidR="00F80BA3" w:rsidRPr="00B72362" w14:paraId="7FA35A8E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60DFCC2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Arts &amp; Crafts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04A7A74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Cottage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2EC8D743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Georgian-Regency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69F6ECF8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Penthouse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40EDD8C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</w:t>
            </w:r>
          </w:p>
        </w:tc>
      </w:tr>
      <w:tr w:rsidR="00F80BA3" w:rsidRPr="00B72362" w14:paraId="2920C6DA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38D6063A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Bi-Level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05B9B6AA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Cottage/Cabin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40A1583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High-Rise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08C15819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Post &amp; Beam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7C5D7A11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Victorian-Gothic Revival</w:t>
            </w:r>
          </w:p>
        </w:tc>
      </w:tr>
      <w:tr w:rsidR="00F80BA3" w:rsidRPr="00B72362" w14:paraId="78558C03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6979699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Brownstone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71D4C23C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Cottage/Resort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0A2C65B8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H</w:t>
            </w:r>
            <w:r>
              <w:t>istorical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6447094D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Post-War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143CB76D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Victorian-Italianate</w:t>
            </w:r>
          </w:p>
        </w:tc>
      </w:tr>
      <w:tr w:rsidR="00F80BA3" w:rsidRPr="00B72362" w14:paraId="1FF2EE7A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04E950DF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Bungalow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05D01F35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Country Home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1C49DD78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Lodge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58C1F45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Pre-War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3C6E2AE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 </w:t>
            </w:r>
            <w:r w:rsidRPr="009570A3">
              <w:t>Victorian-Queen Anne</w:t>
            </w:r>
          </w:p>
        </w:tc>
      </w:tr>
      <w:tr w:rsidR="00F80BA3" w:rsidRPr="00B72362" w14:paraId="137415DB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45B379D0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Cape Cod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115502F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Craftsman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055EC45A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Loft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1F9F5A48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Raised Ranch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3F574EBA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Victorian–Shingle</w:t>
            </w:r>
          </w:p>
        </w:tc>
      </w:tr>
      <w:tr w:rsidR="00F80BA3" w:rsidRPr="00B72362" w14:paraId="653366C8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677735B1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Carriage House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6353BDE9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Custom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1EA9821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Log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67F07C2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Saltbox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0FD7CF2B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Victorian-Stick</w:t>
            </w:r>
          </w:p>
        </w:tc>
      </w:tr>
      <w:tr w:rsidR="00F80BA3" w:rsidRPr="00B72362" w14:paraId="3597612A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7FFAEF6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Castle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58BF401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Desert Living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3C09E3E8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Low Country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62790E4D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Santa Fe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592683B3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Villa</w:t>
            </w:r>
          </w:p>
        </w:tc>
      </w:tr>
      <w:tr w:rsidR="00F80BA3" w:rsidRPr="00B72362" w14:paraId="640DCF14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0B775AC2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Chalet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7CE1776D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Estate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70AF7E37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Low-Rise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1789FA4C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 Shotgun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2353E1E5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Western</w:t>
            </w:r>
          </w:p>
        </w:tc>
      </w:tr>
      <w:tr w:rsidR="00F80BA3" w:rsidRPr="00B72362" w14:paraId="54843A84" w14:textId="77777777" w:rsidTr="00261E1A">
        <w:trPr>
          <w:cantSplit/>
          <w:trHeight w:val="230"/>
          <w:jc w:val="center"/>
        </w:trPr>
        <w:tc>
          <w:tcPr>
            <w:tcW w:w="1977" w:type="dxa"/>
            <w:shd w:val="clear" w:color="auto" w:fill="auto"/>
            <w:vAlign w:val="center"/>
          </w:tcPr>
          <w:p w14:paraId="00CE17A6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Chateau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7D6DE590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European</w:t>
            </w:r>
          </w:p>
        </w:tc>
        <w:tc>
          <w:tcPr>
            <w:tcW w:w="2344" w:type="dxa"/>
            <w:shd w:val="clear" w:color="auto" w:fill="auto"/>
            <w:vAlign w:val="center"/>
          </w:tcPr>
          <w:p w14:paraId="7C0CB03C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Modern</w:t>
            </w:r>
          </w:p>
        </w:tc>
        <w:tc>
          <w:tcPr>
            <w:tcW w:w="2370" w:type="dxa"/>
            <w:shd w:val="clear" w:color="auto" w:fill="auto"/>
            <w:vAlign w:val="center"/>
          </w:tcPr>
          <w:p w14:paraId="0DD1DAF9" w14:textId="77777777" w:rsidR="00F80BA3" w:rsidRPr="009570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t>Southwest</w:t>
            </w:r>
          </w:p>
        </w:tc>
        <w:tc>
          <w:tcPr>
            <w:tcW w:w="2218" w:type="dxa"/>
            <w:shd w:val="clear" w:color="auto" w:fill="auto"/>
            <w:vAlign w:val="center"/>
          </w:tcPr>
          <w:p w14:paraId="46CA2898" w14:textId="77777777" w:rsidR="00F80BA3" w:rsidRPr="009570A3" w:rsidRDefault="00F80BA3" w:rsidP="00261E1A"/>
        </w:tc>
      </w:tr>
    </w:tbl>
    <w:p w14:paraId="6FC5B7FC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246"/>
        <w:gridCol w:w="34"/>
        <w:gridCol w:w="1350"/>
        <w:gridCol w:w="3195"/>
        <w:gridCol w:w="3234"/>
      </w:tblGrid>
      <w:tr w:rsidR="008B368E" w14:paraId="59C97848" w14:textId="77777777" w:rsidTr="008B368E">
        <w:trPr>
          <w:cantSplit/>
          <w:trHeight w:val="230"/>
          <w:jc w:val="center"/>
        </w:trPr>
        <w:tc>
          <w:tcPr>
            <w:tcW w:w="11059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  <w:hideMark/>
          </w:tcPr>
          <w:p w14:paraId="69360E24" w14:textId="77777777" w:rsidR="008B368E" w:rsidRDefault="008B368E">
            <w:pPr>
              <w:pStyle w:val="SectionHeading"/>
            </w:pPr>
            <w:r>
              <w:t>Location</w:t>
            </w:r>
          </w:p>
        </w:tc>
      </w:tr>
      <w:tr w:rsidR="008B368E" w14:paraId="77D85BE5" w14:textId="77777777" w:rsidTr="008B368E">
        <w:trPr>
          <w:cantSplit/>
          <w:trHeight w:val="230"/>
          <w:jc w:val="center"/>
        </w:trPr>
        <w:tc>
          <w:tcPr>
            <w:tcW w:w="328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1185001" w14:textId="77777777" w:rsidR="008B368E" w:rsidRDefault="008B368E">
            <w:r>
              <w:t>Country: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77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CC1F4C7" w14:textId="77777777" w:rsidR="008B368E" w:rsidRDefault="008B368E">
            <w:r>
              <w:t>Address Line 1: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8B368E" w14:paraId="55D76BF8" w14:textId="77777777" w:rsidTr="008B368E">
        <w:trPr>
          <w:cantSplit/>
          <w:trHeight w:val="230"/>
          <w:jc w:val="center"/>
        </w:trPr>
        <w:tc>
          <w:tcPr>
            <w:tcW w:w="463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24A45B8" w14:textId="77777777" w:rsidR="008B368E" w:rsidRDefault="008B368E">
            <w:r>
              <w:t xml:space="preserve">Address Line 2: 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661827B" w14:textId="77777777" w:rsidR="008B368E" w:rsidRDefault="008B368E">
            <w:r>
              <w:t>Address Line 3:</w:t>
            </w:r>
          </w:p>
        </w:tc>
      </w:tr>
      <w:tr w:rsidR="008B368E" w14:paraId="436C8E07" w14:textId="77777777" w:rsidTr="008B368E">
        <w:trPr>
          <w:cantSplit/>
          <w:trHeight w:val="230"/>
          <w:jc w:val="center"/>
        </w:trPr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4455E747" w14:textId="77777777" w:rsidR="008B368E" w:rsidRDefault="008B368E">
            <w:r>
              <w:t>City: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E9674FF" w14:textId="77777777" w:rsidR="008B368E" w:rsidRDefault="008B368E">
            <w:r>
              <w:t>District/County: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D132B2F" w14:textId="77777777" w:rsidR="008B368E" w:rsidRDefault="008B368E">
            <w:r>
              <w:t>State/</w:t>
            </w:r>
            <w:proofErr w:type="gramStart"/>
            <w:r>
              <w:t>Province:</w:t>
            </w:r>
            <w:r>
              <w:rPr>
                <w:rFonts w:cs="Tahoma"/>
                <w:b/>
                <w:color w:val="FF0000"/>
                <w:vertAlign w:val="superscript"/>
              </w:rPr>
              <w:t>√</w:t>
            </w:r>
            <w:proofErr w:type="gramEnd"/>
            <w:r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  <w:tr w:rsidR="008B368E" w14:paraId="3610B98D" w14:textId="77777777" w:rsidTr="008B368E">
        <w:trPr>
          <w:cantSplit/>
          <w:trHeight w:val="230"/>
          <w:jc w:val="center"/>
        </w:trPr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6918839" w14:textId="77777777" w:rsidR="008B368E" w:rsidRDefault="008B368E">
            <w:r>
              <w:t>Zip/Postal Code: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823B8D8" w14:textId="77777777" w:rsidR="008B368E" w:rsidRDefault="008B368E">
            <w:r>
              <w:t>Neighborhood: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76EA8B" w14:textId="77777777" w:rsidR="008B368E" w:rsidRDefault="008B368E"/>
        </w:tc>
      </w:tr>
    </w:tbl>
    <w:p w14:paraId="45563AE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771"/>
        <w:gridCol w:w="1758"/>
        <w:gridCol w:w="1888"/>
        <w:gridCol w:w="3642"/>
      </w:tblGrid>
      <w:tr w:rsidR="00F80BA3" w:rsidRPr="00B72362" w14:paraId="6122A800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181E6558" w14:textId="77777777" w:rsidR="00F80BA3" w:rsidRPr="00B72362" w:rsidRDefault="00F80BA3" w:rsidP="00261E1A">
            <w:pPr>
              <w:pStyle w:val="SectionHeading"/>
            </w:pPr>
            <w:r>
              <w:t>listing information</w:t>
            </w:r>
          </w:p>
        </w:tc>
      </w:tr>
      <w:tr w:rsidR="00F80BA3" w:rsidRPr="00B72362" w14:paraId="1084F114" w14:textId="77777777" w:rsidTr="00261E1A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0993E956" w14:textId="77777777" w:rsidR="00F80BA3" w:rsidRPr="00B72362" w:rsidRDefault="00F80BA3" w:rsidP="00261E1A">
            <w:r>
              <w:t xml:space="preserve">Listing </w:t>
            </w:r>
            <w:proofErr w:type="gramStart"/>
            <w:r>
              <w:t>Office: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proofErr w:type="gramEnd"/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0A6B39D9" w14:textId="77777777" w:rsidR="00F80BA3" w:rsidRPr="00B72362" w:rsidRDefault="00F80BA3" w:rsidP="00261E1A">
            <w:r>
              <w:t>List Price: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4E96F6C0" w14:textId="77777777" w:rsidR="00F80BA3" w:rsidRPr="00B72362" w:rsidRDefault="00F80BA3" w:rsidP="00261E1A">
            <w:r>
              <w:t>Date Available:</w:t>
            </w:r>
          </w:p>
        </w:tc>
      </w:tr>
      <w:tr w:rsidR="00F80BA3" w:rsidRPr="00B72362" w14:paraId="7F90D5AF" w14:textId="77777777" w:rsidTr="00261E1A">
        <w:trPr>
          <w:cantSplit/>
          <w:trHeight w:val="230"/>
          <w:jc w:val="center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57215120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 </w:t>
            </w:r>
            <w:r>
              <w:t>Prelisting</w:t>
            </w:r>
          </w:p>
        </w:tc>
        <w:tc>
          <w:tcPr>
            <w:tcW w:w="5530" w:type="dxa"/>
            <w:gridSpan w:val="2"/>
            <w:shd w:val="clear" w:color="auto" w:fill="auto"/>
            <w:vAlign w:val="center"/>
          </w:tcPr>
          <w:p w14:paraId="34320FB1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Foreclosure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Short Sale</w:t>
            </w:r>
          </w:p>
        </w:tc>
      </w:tr>
      <w:tr w:rsidR="00F80BA3" w:rsidRPr="00B72362" w14:paraId="1FC42246" w14:textId="77777777" w:rsidTr="00261E1A">
        <w:trPr>
          <w:cantSplit/>
          <w:trHeight w:val="230"/>
          <w:jc w:val="center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7262995A" w14:textId="77777777" w:rsidR="00F80BA3" w:rsidRPr="00B72362" w:rsidRDefault="00F80BA3" w:rsidP="00261E1A">
            <w:r>
              <w:t>Anticipated List Date (for Prelisting)/List Date: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  <w:r>
              <w:t xml:space="preserve"> </w:t>
            </w:r>
          </w:p>
        </w:tc>
        <w:tc>
          <w:tcPr>
            <w:tcW w:w="5530" w:type="dxa"/>
            <w:gridSpan w:val="2"/>
            <w:shd w:val="clear" w:color="auto" w:fill="auto"/>
            <w:vAlign w:val="center"/>
          </w:tcPr>
          <w:p w14:paraId="4BA1F86C" w14:textId="77777777" w:rsidR="00F80BA3" w:rsidRPr="00B72362" w:rsidRDefault="00F80BA3" w:rsidP="00261E1A">
            <w:r>
              <w:t>Expiration Date: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F80BA3" w:rsidRPr="00B72362" w14:paraId="0A46BC38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4263A581" w14:textId="77777777" w:rsidR="00F80BA3" w:rsidRPr="00D239F6" w:rsidRDefault="00F80BA3" w:rsidP="00261E1A">
            <w:pPr>
              <w:rPr>
                <w:sz w:val="18"/>
              </w:rPr>
            </w:pPr>
            <w:r w:rsidRPr="00D239F6">
              <w:t>Display Options</w:t>
            </w:r>
            <w:r w:rsidRPr="00D239F6">
              <w:rPr>
                <w:sz w:val="18"/>
              </w:rPr>
              <w:t xml:space="preserve">: </w:t>
            </w:r>
          </w:p>
          <w:p w14:paraId="03D12A0C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t>Auction</w:t>
            </w:r>
            <w:r>
              <w:rPr>
                <w:rFonts w:cs="Tahoma"/>
              </w:rPr>
              <w:t xml:space="preserve">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>Do not show list price online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>Do not show listing online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Do not show address online </w:t>
            </w:r>
            <w:r w:rsidRPr="009570A3">
              <w:rPr>
                <w:rFonts w:cs="Tahoma"/>
              </w:rPr>
              <w:t xml:space="preserve">  </w:t>
            </w:r>
          </w:p>
        </w:tc>
      </w:tr>
      <w:tr w:rsidR="00F80BA3" w:rsidRPr="00B72362" w14:paraId="2504B593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56AF6A1D" w14:textId="77777777" w:rsidR="00F80BA3" w:rsidRPr="00D239F6" w:rsidRDefault="00F80BA3" w:rsidP="00261E1A">
            <w:r w:rsidRPr="00D239F6">
              <w:t xml:space="preserve">Showing Options: </w:t>
            </w:r>
          </w:p>
          <w:p w14:paraId="2286B61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t>Call to show</w:t>
            </w:r>
          </w:p>
        </w:tc>
      </w:tr>
    </w:tbl>
    <w:p w14:paraId="40B68FBC" w14:textId="77777777" w:rsidR="00F80BA3" w:rsidRDefault="00F80BA3" w:rsidP="00F80BA3"/>
    <w:p w14:paraId="36B4F624" w14:textId="77777777" w:rsidR="00F80BA3" w:rsidRDefault="00F80BA3" w:rsidP="00F80BA3"/>
    <w:p w14:paraId="57538A8F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F80BA3" w14:paraId="4245E92C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3AF774BA" w14:textId="77777777" w:rsidR="00F80BA3" w:rsidRDefault="00F80BA3" w:rsidP="00261E1A">
            <w:pPr>
              <w:pStyle w:val="SectionHeading"/>
            </w:pPr>
            <w:r>
              <w:lastRenderedPageBreak/>
              <w:t>MLS Information</w:t>
            </w:r>
          </w:p>
        </w:tc>
      </w:tr>
      <w:tr w:rsidR="00F80BA3" w14:paraId="25DCC67D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F0F2284" w14:textId="77777777" w:rsidR="00F80BA3" w:rsidRDefault="00F80BA3" w:rsidP="00261E1A">
            <w:r>
              <w:t>MLS ID</w:t>
            </w:r>
            <w:r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2ABDA26" w14:textId="77777777" w:rsidR="00F80BA3" w:rsidRDefault="00F80BA3" w:rsidP="00261E1A">
            <w:r>
              <w:t>MLS NAME</w:t>
            </w:r>
          </w:p>
        </w:tc>
      </w:tr>
      <w:tr w:rsidR="00F80BA3" w14:paraId="17D1CFC1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B7655B" w14:textId="77777777" w:rsidR="00F80BA3" w:rsidRDefault="00F80BA3" w:rsidP="00261E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B81387" w14:textId="77777777" w:rsidR="00F80BA3" w:rsidRDefault="00F80BA3" w:rsidP="00261E1A"/>
        </w:tc>
      </w:tr>
      <w:tr w:rsidR="00F80BA3" w14:paraId="76C12F95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1BCAF2" w14:textId="77777777" w:rsidR="00F80BA3" w:rsidRDefault="00F80BA3" w:rsidP="00261E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4589B8" w14:textId="77777777" w:rsidR="00F80BA3" w:rsidRDefault="00F80BA3" w:rsidP="00261E1A"/>
        </w:tc>
      </w:tr>
    </w:tbl>
    <w:p w14:paraId="6C4B5BDD" w14:textId="77777777" w:rsidR="00F80BA3" w:rsidRDefault="00F80BA3" w:rsidP="00F80BA3"/>
    <w:p w14:paraId="22102D7D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110"/>
        <w:gridCol w:w="2520"/>
        <w:gridCol w:w="2340"/>
        <w:gridCol w:w="4089"/>
      </w:tblGrid>
      <w:tr w:rsidR="00F80BA3" w:rsidRPr="00B72362" w14:paraId="67636CE3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D9D9D9" w:themeFill="background1" w:themeFillShade="D9"/>
            <w:vAlign w:val="center"/>
          </w:tcPr>
          <w:p w14:paraId="61ADE628" w14:textId="77777777" w:rsidR="00F80BA3" w:rsidRPr="00B72362" w:rsidRDefault="00F80BA3" w:rsidP="00261E1A">
            <w:pPr>
              <w:pStyle w:val="SectionHeading"/>
            </w:pPr>
            <w:r>
              <w:t>Open houses</w:t>
            </w:r>
          </w:p>
        </w:tc>
      </w:tr>
      <w:tr w:rsidR="00F80BA3" w:rsidRPr="00B72362" w14:paraId="3FB8E529" w14:textId="77777777" w:rsidTr="00261E1A">
        <w:trPr>
          <w:cantSplit/>
          <w:trHeight w:val="230"/>
          <w:jc w:val="center"/>
        </w:trPr>
        <w:tc>
          <w:tcPr>
            <w:tcW w:w="2110" w:type="dxa"/>
            <w:tcBorders>
              <w:bottom w:val="single" w:sz="2" w:space="0" w:color="999999"/>
            </w:tcBorders>
            <w:shd w:val="clear" w:color="auto" w:fill="auto"/>
          </w:tcPr>
          <w:p w14:paraId="6C5530EE" w14:textId="77777777" w:rsidR="00F80BA3" w:rsidRPr="00B72362" w:rsidRDefault="00F80BA3" w:rsidP="00261E1A">
            <w:r>
              <w:t>Date:</w:t>
            </w:r>
          </w:p>
        </w:tc>
        <w:tc>
          <w:tcPr>
            <w:tcW w:w="2520" w:type="dxa"/>
            <w:tcBorders>
              <w:bottom w:val="single" w:sz="2" w:space="0" w:color="999999"/>
            </w:tcBorders>
            <w:shd w:val="clear" w:color="auto" w:fill="auto"/>
          </w:tcPr>
          <w:p w14:paraId="1B430CF4" w14:textId="77777777" w:rsidR="00F80BA3" w:rsidRPr="00B72362" w:rsidRDefault="00F80BA3" w:rsidP="00261E1A">
            <w:r>
              <w:t>Start Time:</w:t>
            </w:r>
          </w:p>
        </w:tc>
        <w:tc>
          <w:tcPr>
            <w:tcW w:w="2340" w:type="dxa"/>
            <w:tcBorders>
              <w:bottom w:val="single" w:sz="2" w:space="0" w:color="999999"/>
            </w:tcBorders>
            <w:shd w:val="clear" w:color="auto" w:fill="auto"/>
          </w:tcPr>
          <w:p w14:paraId="7654B518" w14:textId="77777777" w:rsidR="00F80BA3" w:rsidRPr="00B72362" w:rsidRDefault="00F80BA3" w:rsidP="00261E1A">
            <w:r>
              <w:t>End Time:</w:t>
            </w:r>
          </w:p>
        </w:tc>
        <w:tc>
          <w:tcPr>
            <w:tcW w:w="4089" w:type="dxa"/>
            <w:tcBorders>
              <w:bottom w:val="single" w:sz="2" w:space="0" w:color="999999"/>
            </w:tcBorders>
            <w:shd w:val="clear" w:color="auto" w:fill="auto"/>
            <w:vAlign w:val="center"/>
          </w:tcPr>
          <w:p w14:paraId="2AB44C5C" w14:textId="30FBAA93" w:rsidR="00F80B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By Appointment Only</w:t>
            </w:r>
          </w:p>
          <w:p w14:paraId="41CB9D8C" w14:textId="27D285C9" w:rsidR="00A26D42" w:rsidRDefault="00A26D42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Display Start and End Time on the Internet</w:t>
            </w:r>
          </w:p>
          <w:p w14:paraId="61E23BF6" w14:textId="77777777" w:rsidR="00F80B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Open House (In Person)</w:t>
            </w:r>
          </w:p>
          <w:p w14:paraId="3F2344B4" w14:textId="77777777" w:rsidR="00F80B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Livestream Virtual Open House</w:t>
            </w:r>
          </w:p>
          <w:p w14:paraId="470F7C4A" w14:textId="77777777" w:rsidR="00F80B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Livestream Virtual Open House URL:</w:t>
            </w:r>
          </w:p>
          <w:p w14:paraId="382006FD" w14:textId="77777777" w:rsidR="00F80BA3" w:rsidRPr="00B72362" w:rsidRDefault="00F80BA3" w:rsidP="00261E1A"/>
        </w:tc>
      </w:tr>
      <w:tr w:rsidR="00F80BA3" w:rsidRPr="00B72362" w14:paraId="7C708A0B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tcBorders>
              <w:top w:val="single" w:sz="2" w:space="0" w:color="999999"/>
              <w:left w:val="single" w:sz="2" w:space="0" w:color="999999"/>
              <w:bottom w:val="single" w:sz="12" w:space="0" w:color="999999"/>
              <w:right w:val="single" w:sz="2" w:space="0" w:color="999999"/>
            </w:tcBorders>
            <w:shd w:val="clear" w:color="auto" w:fill="auto"/>
          </w:tcPr>
          <w:p w14:paraId="333C3A26" w14:textId="77777777" w:rsidR="00F80BA3" w:rsidRDefault="00F80BA3" w:rsidP="00261E1A">
            <w:r>
              <w:t xml:space="preserve">Special Instructions (if any): </w:t>
            </w:r>
          </w:p>
          <w:p w14:paraId="288F9EFF" w14:textId="77777777" w:rsidR="00F80BA3" w:rsidRDefault="00F80BA3" w:rsidP="00261E1A"/>
          <w:p w14:paraId="28D3524A" w14:textId="77777777" w:rsidR="00F80BA3" w:rsidRDefault="00F80BA3" w:rsidP="00261E1A"/>
          <w:p w14:paraId="4E089675" w14:textId="77777777" w:rsidR="00F80BA3" w:rsidRDefault="00F80BA3" w:rsidP="00261E1A"/>
          <w:p w14:paraId="3A80DB79" w14:textId="77777777" w:rsidR="00F80BA3" w:rsidRPr="00B72362" w:rsidRDefault="00F80BA3" w:rsidP="00261E1A"/>
        </w:tc>
      </w:tr>
      <w:tr w:rsidR="00F80BA3" w:rsidRPr="00B72362" w14:paraId="58A93D9B" w14:textId="77777777" w:rsidTr="00261E1A">
        <w:trPr>
          <w:cantSplit/>
          <w:trHeight w:val="230"/>
          <w:jc w:val="center"/>
        </w:trPr>
        <w:tc>
          <w:tcPr>
            <w:tcW w:w="2110" w:type="dxa"/>
            <w:tcBorders>
              <w:top w:val="single" w:sz="12" w:space="0" w:color="999999"/>
            </w:tcBorders>
            <w:shd w:val="clear" w:color="auto" w:fill="auto"/>
          </w:tcPr>
          <w:p w14:paraId="046CC714" w14:textId="77777777" w:rsidR="00F80BA3" w:rsidRPr="00B72362" w:rsidRDefault="00F80BA3" w:rsidP="00261E1A">
            <w:r>
              <w:t>Date:</w:t>
            </w:r>
          </w:p>
        </w:tc>
        <w:tc>
          <w:tcPr>
            <w:tcW w:w="2520" w:type="dxa"/>
            <w:tcBorders>
              <w:top w:val="single" w:sz="12" w:space="0" w:color="999999"/>
            </w:tcBorders>
            <w:shd w:val="clear" w:color="auto" w:fill="auto"/>
          </w:tcPr>
          <w:p w14:paraId="5C1E0023" w14:textId="77777777" w:rsidR="00F80BA3" w:rsidRPr="00B72362" w:rsidRDefault="00F80BA3" w:rsidP="00261E1A">
            <w:r>
              <w:t>Start Time:</w:t>
            </w:r>
          </w:p>
        </w:tc>
        <w:tc>
          <w:tcPr>
            <w:tcW w:w="2340" w:type="dxa"/>
            <w:tcBorders>
              <w:top w:val="single" w:sz="12" w:space="0" w:color="999999"/>
            </w:tcBorders>
            <w:shd w:val="clear" w:color="auto" w:fill="auto"/>
          </w:tcPr>
          <w:p w14:paraId="05F82F90" w14:textId="77777777" w:rsidR="00F80BA3" w:rsidRPr="00B72362" w:rsidRDefault="00F80BA3" w:rsidP="00261E1A">
            <w:r>
              <w:t>End Time:</w:t>
            </w:r>
          </w:p>
        </w:tc>
        <w:tc>
          <w:tcPr>
            <w:tcW w:w="4089" w:type="dxa"/>
            <w:tcBorders>
              <w:top w:val="single" w:sz="12" w:space="0" w:color="999999"/>
            </w:tcBorders>
            <w:shd w:val="clear" w:color="auto" w:fill="auto"/>
            <w:vAlign w:val="center"/>
          </w:tcPr>
          <w:p w14:paraId="1D45498F" w14:textId="08280134" w:rsidR="00F80B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By Appointment Only</w:t>
            </w:r>
          </w:p>
          <w:p w14:paraId="01C2DB5F" w14:textId="50807466" w:rsidR="00A26D42" w:rsidRDefault="00A26D42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Display Start and End Time on the Internet</w:t>
            </w:r>
          </w:p>
          <w:p w14:paraId="0623A6CE" w14:textId="77777777" w:rsidR="00F80B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Open House (In Person)</w:t>
            </w:r>
          </w:p>
          <w:p w14:paraId="20C2D4A0" w14:textId="77777777" w:rsidR="00F80B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Livestream Virtual Open House</w:t>
            </w:r>
          </w:p>
          <w:p w14:paraId="6D63C2E8" w14:textId="77777777" w:rsidR="00F80BA3" w:rsidRPr="00107297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Livestream Virtual Open House URL:</w:t>
            </w:r>
          </w:p>
          <w:p w14:paraId="273934BF" w14:textId="77777777" w:rsidR="00F80BA3" w:rsidRPr="00B72362" w:rsidRDefault="00F80BA3" w:rsidP="00261E1A"/>
        </w:tc>
      </w:tr>
      <w:tr w:rsidR="00F80BA3" w:rsidRPr="00B72362" w14:paraId="3655DD8C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</w:tcPr>
          <w:p w14:paraId="6FAD4251" w14:textId="77777777" w:rsidR="00F80BA3" w:rsidRDefault="00F80BA3" w:rsidP="00261E1A">
            <w:r>
              <w:t xml:space="preserve">Special Instructions (if any): </w:t>
            </w:r>
          </w:p>
          <w:p w14:paraId="64D6038D" w14:textId="77777777" w:rsidR="00F80BA3" w:rsidRDefault="00F80BA3" w:rsidP="00261E1A"/>
          <w:p w14:paraId="0153283F" w14:textId="77777777" w:rsidR="00F80BA3" w:rsidRDefault="00F80BA3" w:rsidP="00261E1A"/>
          <w:p w14:paraId="6E3B9B34" w14:textId="77777777" w:rsidR="00F80BA3" w:rsidRDefault="00F80BA3" w:rsidP="00261E1A"/>
          <w:p w14:paraId="7FBDFB12" w14:textId="77777777" w:rsidR="00F80BA3" w:rsidRDefault="00F80BA3" w:rsidP="00261E1A"/>
        </w:tc>
      </w:tr>
    </w:tbl>
    <w:p w14:paraId="17210F04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95"/>
        <w:gridCol w:w="76"/>
        <w:gridCol w:w="3495"/>
        <w:gridCol w:w="151"/>
        <w:gridCol w:w="1128"/>
        <w:gridCol w:w="628"/>
        <w:gridCol w:w="629"/>
        <w:gridCol w:w="628"/>
        <w:gridCol w:w="629"/>
      </w:tblGrid>
      <w:tr w:rsidR="00F80BA3" w:rsidRPr="00B72362" w14:paraId="2B65F2D9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E6E6E6"/>
            <w:vAlign w:val="center"/>
          </w:tcPr>
          <w:p w14:paraId="6A49C70B" w14:textId="77777777" w:rsidR="00F80BA3" w:rsidRPr="00B72362" w:rsidRDefault="00F80BA3" w:rsidP="00261E1A">
            <w:pPr>
              <w:pStyle w:val="SectionHeading"/>
            </w:pPr>
            <w:r>
              <w:t>Property information</w:t>
            </w:r>
          </w:p>
        </w:tc>
      </w:tr>
      <w:tr w:rsidR="00F80BA3" w:rsidRPr="00B72362" w14:paraId="2C4C4BF5" w14:textId="77777777" w:rsidTr="00261E1A">
        <w:trPr>
          <w:cantSplit/>
          <w:trHeight w:val="230"/>
          <w:jc w:val="center"/>
        </w:trPr>
        <w:tc>
          <w:tcPr>
            <w:tcW w:w="3771" w:type="dxa"/>
            <w:gridSpan w:val="2"/>
            <w:shd w:val="clear" w:color="auto" w:fill="auto"/>
            <w:vAlign w:val="center"/>
          </w:tcPr>
          <w:p w14:paraId="0122405C" w14:textId="77777777" w:rsidR="00F80BA3" w:rsidRPr="00B72362" w:rsidRDefault="00F80BA3" w:rsidP="00261E1A">
            <w:r>
              <w:t>No. of Bedrooms: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1A0BAE84" w14:textId="77777777" w:rsidR="00F80BA3" w:rsidRPr="00B72362" w:rsidRDefault="00F80BA3" w:rsidP="00261E1A">
            <w:r>
              <w:t xml:space="preserve">No. of </w:t>
            </w:r>
            <w:proofErr w:type="gramStart"/>
            <w:r>
              <w:t>Three Quarter</w:t>
            </w:r>
            <w:proofErr w:type="gramEnd"/>
            <w:r>
              <w:t xml:space="preserve"> Baths:</w:t>
            </w:r>
          </w:p>
        </w:tc>
        <w:tc>
          <w:tcPr>
            <w:tcW w:w="3642" w:type="dxa"/>
            <w:gridSpan w:val="5"/>
            <w:shd w:val="clear" w:color="auto" w:fill="auto"/>
            <w:vAlign w:val="center"/>
          </w:tcPr>
          <w:p w14:paraId="4D32AE0F" w14:textId="77777777" w:rsidR="00F80BA3" w:rsidRPr="00B72362" w:rsidRDefault="00F80BA3" w:rsidP="00261E1A">
            <w:r>
              <w:t>Tax Year:</w:t>
            </w:r>
          </w:p>
        </w:tc>
      </w:tr>
      <w:tr w:rsidR="00F80BA3" w:rsidRPr="00B72362" w14:paraId="1778884C" w14:textId="77777777" w:rsidTr="00261E1A">
        <w:trPr>
          <w:cantSplit/>
          <w:trHeight w:val="230"/>
          <w:jc w:val="center"/>
        </w:trPr>
        <w:tc>
          <w:tcPr>
            <w:tcW w:w="3771" w:type="dxa"/>
            <w:gridSpan w:val="2"/>
            <w:shd w:val="clear" w:color="auto" w:fill="auto"/>
            <w:vAlign w:val="center"/>
          </w:tcPr>
          <w:p w14:paraId="060AB15A" w14:textId="77777777" w:rsidR="00F80BA3" w:rsidRPr="00B72362" w:rsidRDefault="00F80BA3" w:rsidP="00261E1A">
            <w:r>
              <w:t>No. of Full Baths: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634277C6" w14:textId="77777777" w:rsidR="00F80BA3" w:rsidRPr="00B72362" w:rsidRDefault="00F80BA3" w:rsidP="00261E1A">
            <w:r>
              <w:t>Building Area:</w:t>
            </w:r>
          </w:p>
        </w:tc>
        <w:tc>
          <w:tcPr>
            <w:tcW w:w="3642" w:type="dxa"/>
            <w:gridSpan w:val="5"/>
            <w:shd w:val="clear" w:color="auto" w:fill="auto"/>
            <w:vAlign w:val="center"/>
          </w:tcPr>
          <w:p w14:paraId="07F9DBF9" w14:textId="77777777" w:rsidR="00F80BA3" w:rsidRPr="00B72362" w:rsidRDefault="00F80BA3" w:rsidP="00261E1A">
            <w:r>
              <w:t>Property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  <w:tr w:rsidR="00F80BA3" w:rsidRPr="00B72362" w14:paraId="5D0AF66C" w14:textId="77777777" w:rsidTr="00261E1A">
        <w:trPr>
          <w:cantSplit/>
          <w:trHeight w:val="230"/>
          <w:jc w:val="center"/>
        </w:trPr>
        <w:tc>
          <w:tcPr>
            <w:tcW w:w="3771" w:type="dxa"/>
            <w:gridSpan w:val="2"/>
            <w:shd w:val="clear" w:color="auto" w:fill="auto"/>
            <w:vAlign w:val="center"/>
          </w:tcPr>
          <w:p w14:paraId="06117EDD" w14:textId="77777777" w:rsidR="00F80BA3" w:rsidRPr="00B72362" w:rsidRDefault="00F80BA3" w:rsidP="00261E1A">
            <w:r>
              <w:t>No. of Half Baths: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683CA10D" w14:textId="77777777" w:rsidR="00F80BA3" w:rsidRPr="00B72362" w:rsidRDefault="00F80BA3" w:rsidP="00261E1A">
            <w:r>
              <w:t>Lot Size:</w:t>
            </w:r>
          </w:p>
        </w:tc>
        <w:tc>
          <w:tcPr>
            <w:tcW w:w="3642" w:type="dxa"/>
            <w:gridSpan w:val="5"/>
            <w:shd w:val="clear" w:color="auto" w:fill="auto"/>
            <w:vAlign w:val="center"/>
          </w:tcPr>
          <w:p w14:paraId="78FB5579" w14:textId="77777777" w:rsidR="00F80BA3" w:rsidRPr="00B72362" w:rsidRDefault="00F80BA3" w:rsidP="00261E1A"/>
        </w:tc>
      </w:tr>
      <w:tr w:rsidR="00F80BA3" w:rsidRPr="00B72362" w14:paraId="72B4ADB7" w14:textId="77777777" w:rsidTr="00261E1A">
        <w:trPr>
          <w:cantSplit/>
          <w:trHeight w:val="230"/>
          <w:jc w:val="center"/>
        </w:trPr>
        <w:tc>
          <w:tcPr>
            <w:tcW w:w="3771" w:type="dxa"/>
            <w:gridSpan w:val="2"/>
            <w:shd w:val="clear" w:color="auto" w:fill="auto"/>
            <w:vAlign w:val="center"/>
          </w:tcPr>
          <w:p w14:paraId="089C63A1" w14:textId="77777777" w:rsidR="00F80BA3" w:rsidRPr="00B72362" w:rsidRDefault="00F80BA3" w:rsidP="00261E1A">
            <w:r>
              <w:t>No. of Quarter Baths: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72A6DB85" w14:textId="77777777" w:rsidR="00F80BA3" w:rsidRPr="00B72362" w:rsidRDefault="00F80BA3" w:rsidP="00261E1A">
            <w:r>
              <w:t>Annual Tax Amount:</w:t>
            </w:r>
          </w:p>
        </w:tc>
        <w:tc>
          <w:tcPr>
            <w:tcW w:w="3642" w:type="dxa"/>
            <w:gridSpan w:val="5"/>
            <w:shd w:val="clear" w:color="auto" w:fill="auto"/>
            <w:vAlign w:val="center"/>
          </w:tcPr>
          <w:p w14:paraId="06407AD3" w14:textId="77777777" w:rsidR="00F80BA3" w:rsidRPr="00B72362" w:rsidRDefault="00F80BA3" w:rsidP="00261E1A"/>
        </w:tc>
      </w:tr>
      <w:tr w:rsidR="00F80BA3" w:rsidRPr="00B72362" w14:paraId="7FA9B9EF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E6E6E6"/>
            <w:vAlign w:val="center"/>
          </w:tcPr>
          <w:p w14:paraId="1879471C" w14:textId="77777777" w:rsidR="00F80BA3" w:rsidRPr="00B72362" w:rsidRDefault="00F80BA3" w:rsidP="00261E1A">
            <w:pPr>
              <w:pStyle w:val="SectionHeading"/>
            </w:pPr>
            <w:r>
              <w:t>MULTI UNITS</w:t>
            </w:r>
          </w:p>
        </w:tc>
      </w:tr>
      <w:tr w:rsidR="00F80BA3" w:rsidRPr="00B72362" w14:paraId="4D7017CD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auto"/>
            <w:vAlign w:val="center"/>
          </w:tcPr>
          <w:p w14:paraId="2D4F11F1" w14:textId="77777777" w:rsidR="00F80BA3" w:rsidRDefault="00F80BA3" w:rsidP="00261E1A">
            <w:pPr>
              <w:rPr>
                <w:b/>
              </w:rPr>
            </w:pPr>
            <w:r w:rsidRPr="000135E9">
              <w:t>No</w:t>
            </w:r>
            <w:r>
              <w:t>. of Units:</w:t>
            </w:r>
          </w:p>
        </w:tc>
      </w:tr>
      <w:tr w:rsidR="00F80BA3" w:rsidRPr="00B72362" w14:paraId="2A2575C2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auto"/>
            <w:vAlign w:val="center"/>
          </w:tcPr>
          <w:p w14:paraId="604DF7BA" w14:textId="77777777" w:rsidR="00F80BA3" w:rsidRPr="00B45BD6" w:rsidRDefault="00F80BA3" w:rsidP="00261E1A">
            <w:pPr>
              <w:jc w:val="center"/>
            </w:pPr>
            <w:r w:rsidRPr="00B45BD6">
              <w:t>Unit Details</w:t>
            </w:r>
          </w:p>
        </w:tc>
      </w:tr>
      <w:tr w:rsidR="00F80BA3" w:rsidRPr="00B72362" w14:paraId="3840FDBA" w14:textId="77777777" w:rsidTr="00261E1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7A236F7C" w14:textId="77777777" w:rsidR="00F80BA3" w:rsidRPr="00B72362" w:rsidRDefault="00F80BA3" w:rsidP="00261E1A">
            <w:r>
              <w:t>Unit Name</w:t>
            </w:r>
          </w:p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3C78EA59" w14:textId="77777777" w:rsidR="00F80BA3" w:rsidRPr="00B72362" w:rsidRDefault="00F80BA3" w:rsidP="00261E1A"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Bedrooms</w:t>
            </w:r>
          </w:p>
        </w:tc>
        <w:tc>
          <w:tcPr>
            <w:tcW w:w="1279" w:type="dxa"/>
            <w:gridSpan w:val="2"/>
            <w:vMerge w:val="restart"/>
            <w:shd w:val="clear" w:color="auto" w:fill="auto"/>
            <w:vAlign w:val="center"/>
          </w:tcPr>
          <w:p w14:paraId="05C32D61" w14:textId="77777777" w:rsidR="00F80BA3" w:rsidRPr="00B72362" w:rsidRDefault="00F80BA3" w:rsidP="00261E1A">
            <w:pPr>
              <w:jc w:val="center"/>
            </w:pPr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Baths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BB09BEF" w14:textId="77777777" w:rsidR="00F80BA3" w:rsidRPr="00B72362" w:rsidRDefault="00F80BA3" w:rsidP="00261E1A">
            <w:r>
              <w:t>Full</w:t>
            </w:r>
          </w:p>
        </w:tc>
        <w:tc>
          <w:tcPr>
            <w:tcW w:w="629" w:type="dxa"/>
            <w:shd w:val="clear" w:color="auto" w:fill="auto"/>
            <w:vAlign w:val="center"/>
          </w:tcPr>
          <w:p w14:paraId="315AF46B" w14:textId="77777777" w:rsidR="00F80BA3" w:rsidRPr="00B72362" w:rsidRDefault="00F80BA3" w:rsidP="00261E1A">
            <w:r>
              <w:t>1/2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95F897C" w14:textId="77777777" w:rsidR="00F80BA3" w:rsidRPr="00B72362" w:rsidRDefault="00F80BA3" w:rsidP="00261E1A">
            <w:r>
              <w:t>3/4</w:t>
            </w:r>
          </w:p>
        </w:tc>
        <w:tc>
          <w:tcPr>
            <w:tcW w:w="629" w:type="dxa"/>
            <w:shd w:val="clear" w:color="auto" w:fill="auto"/>
            <w:vAlign w:val="center"/>
          </w:tcPr>
          <w:p w14:paraId="312A2101" w14:textId="77777777" w:rsidR="00F80BA3" w:rsidRPr="00B72362" w:rsidRDefault="00F80BA3" w:rsidP="00261E1A">
            <w:r>
              <w:t>1/4</w:t>
            </w:r>
          </w:p>
        </w:tc>
      </w:tr>
      <w:tr w:rsidR="00F80BA3" w:rsidRPr="00B72362" w14:paraId="2F8EAA74" w14:textId="77777777" w:rsidTr="00261E1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3052A4A9" w14:textId="77777777" w:rsidR="00F80BA3" w:rsidRPr="00B72362" w:rsidRDefault="00F80BA3" w:rsidP="00261E1A"/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6D83A3EF" w14:textId="77777777" w:rsidR="00F80BA3" w:rsidRPr="00B72362" w:rsidRDefault="00F80BA3" w:rsidP="00261E1A"/>
        </w:tc>
        <w:tc>
          <w:tcPr>
            <w:tcW w:w="1279" w:type="dxa"/>
            <w:gridSpan w:val="2"/>
            <w:vMerge/>
            <w:shd w:val="clear" w:color="auto" w:fill="auto"/>
            <w:vAlign w:val="center"/>
          </w:tcPr>
          <w:p w14:paraId="6E34FF08" w14:textId="77777777" w:rsidR="00F80BA3" w:rsidRPr="00B72362" w:rsidRDefault="00F80BA3" w:rsidP="00261E1A"/>
        </w:tc>
        <w:tc>
          <w:tcPr>
            <w:tcW w:w="628" w:type="dxa"/>
            <w:shd w:val="clear" w:color="auto" w:fill="auto"/>
            <w:vAlign w:val="center"/>
          </w:tcPr>
          <w:p w14:paraId="0228D5D0" w14:textId="77777777" w:rsidR="00F80BA3" w:rsidRPr="00B72362" w:rsidRDefault="00F80BA3" w:rsidP="00261E1A"/>
        </w:tc>
        <w:tc>
          <w:tcPr>
            <w:tcW w:w="629" w:type="dxa"/>
            <w:shd w:val="clear" w:color="auto" w:fill="auto"/>
            <w:vAlign w:val="center"/>
          </w:tcPr>
          <w:p w14:paraId="739F426F" w14:textId="77777777" w:rsidR="00F80BA3" w:rsidRPr="00B72362" w:rsidRDefault="00F80BA3" w:rsidP="00261E1A"/>
        </w:tc>
        <w:tc>
          <w:tcPr>
            <w:tcW w:w="628" w:type="dxa"/>
            <w:shd w:val="clear" w:color="auto" w:fill="auto"/>
            <w:vAlign w:val="center"/>
          </w:tcPr>
          <w:p w14:paraId="3FC48D2B" w14:textId="77777777" w:rsidR="00F80BA3" w:rsidRPr="00B72362" w:rsidRDefault="00F80BA3" w:rsidP="00261E1A"/>
        </w:tc>
        <w:tc>
          <w:tcPr>
            <w:tcW w:w="629" w:type="dxa"/>
            <w:shd w:val="clear" w:color="auto" w:fill="auto"/>
            <w:vAlign w:val="center"/>
          </w:tcPr>
          <w:p w14:paraId="72688A4D" w14:textId="77777777" w:rsidR="00F80BA3" w:rsidRPr="00B72362" w:rsidRDefault="00F80BA3" w:rsidP="00261E1A"/>
        </w:tc>
      </w:tr>
      <w:tr w:rsidR="00F80BA3" w:rsidRPr="00B72362" w14:paraId="60448705" w14:textId="77777777" w:rsidTr="00261E1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0F2DEEFF" w14:textId="77777777" w:rsidR="00F80BA3" w:rsidRPr="00B72362" w:rsidRDefault="00F80BA3" w:rsidP="00261E1A"/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703671B8" w14:textId="77777777" w:rsidR="00F80BA3" w:rsidRPr="00B72362" w:rsidRDefault="00F80BA3" w:rsidP="00261E1A"/>
        </w:tc>
        <w:tc>
          <w:tcPr>
            <w:tcW w:w="1279" w:type="dxa"/>
            <w:gridSpan w:val="2"/>
            <w:vMerge/>
            <w:shd w:val="clear" w:color="auto" w:fill="auto"/>
            <w:vAlign w:val="center"/>
          </w:tcPr>
          <w:p w14:paraId="73B58BD0" w14:textId="77777777" w:rsidR="00F80BA3" w:rsidRPr="00B72362" w:rsidRDefault="00F80BA3" w:rsidP="00261E1A"/>
        </w:tc>
        <w:tc>
          <w:tcPr>
            <w:tcW w:w="628" w:type="dxa"/>
            <w:shd w:val="clear" w:color="auto" w:fill="auto"/>
            <w:vAlign w:val="center"/>
          </w:tcPr>
          <w:p w14:paraId="16C1A107" w14:textId="77777777" w:rsidR="00F80BA3" w:rsidRPr="00B72362" w:rsidRDefault="00F80BA3" w:rsidP="00261E1A"/>
        </w:tc>
        <w:tc>
          <w:tcPr>
            <w:tcW w:w="629" w:type="dxa"/>
            <w:shd w:val="clear" w:color="auto" w:fill="auto"/>
            <w:vAlign w:val="center"/>
          </w:tcPr>
          <w:p w14:paraId="1D4B43C4" w14:textId="77777777" w:rsidR="00F80BA3" w:rsidRPr="00B72362" w:rsidRDefault="00F80BA3" w:rsidP="00261E1A"/>
        </w:tc>
        <w:tc>
          <w:tcPr>
            <w:tcW w:w="628" w:type="dxa"/>
            <w:shd w:val="clear" w:color="auto" w:fill="auto"/>
            <w:vAlign w:val="center"/>
          </w:tcPr>
          <w:p w14:paraId="6B736ED9" w14:textId="77777777" w:rsidR="00F80BA3" w:rsidRPr="00B72362" w:rsidRDefault="00F80BA3" w:rsidP="00261E1A"/>
        </w:tc>
        <w:tc>
          <w:tcPr>
            <w:tcW w:w="629" w:type="dxa"/>
            <w:shd w:val="clear" w:color="auto" w:fill="auto"/>
            <w:vAlign w:val="center"/>
          </w:tcPr>
          <w:p w14:paraId="467060F6" w14:textId="77777777" w:rsidR="00F80BA3" w:rsidRPr="00B72362" w:rsidRDefault="00F80BA3" w:rsidP="00261E1A"/>
        </w:tc>
      </w:tr>
      <w:tr w:rsidR="00F80BA3" w:rsidRPr="00B72362" w14:paraId="46CDBBE4" w14:textId="77777777" w:rsidTr="00261E1A">
        <w:trPr>
          <w:cantSplit/>
          <w:trHeight w:val="230"/>
          <w:jc w:val="center"/>
        </w:trPr>
        <w:tc>
          <w:tcPr>
            <w:tcW w:w="3695" w:type="dxa"/>
            <w:shd w:val="clear" w:color="auto" w:fill="auto"/>
            <w:vAlign w:val="center"/>
          </w:tcPr>
          <w:p w14:paraId="3FFCB9DC" w14:textId="77777777" w:rsidR="00F80BA3" w:rsidRPr="00B72362" w:rsidRDefault="00F80BA3" w:rsidP="00261E1A"/>
        </w:tc>
        <w:tc>
          <w:tcPr>
            <w:tcW w:w="3571" w:type="dxa"/>
            <w:gridSpan w:val="2"/>
            <w:shd w:val="clear" w:color="auto" w:fill="auto"/>
            <w:vAlign w:val="center"/>
          </w:tcPr>
          <w:p w14:paraId="5D730E1A" w14:textId="77777777" w:rsidR="00F80BA3" w:rsidRPr="00B72362" w:rsidRDefault="00F80BA3" w:rsidP="00261E1A"/>
        </w:tc>
        <w:tc>
          <w:tcPr>
            <w:tcW w:w="1279" w:type="dxa"/>
            <w:gridSpan w:val="2"/>
            <w:vMerge/>
            <w:shd w:val="clear" w:color="auto" w:fill="auto"/>
            <w:vAlign w:val="center"/>
          </w:tcPr>
          <w:p w14:paraId="21F0EBD7" w14:textId="77777777" w:rsidR="00F80BA3" w:rsidRPr="00B72362" w:rsidRDefault="00F80BA3" w:rsidP="00261E1A"/>
        </w:tc>
        <w:tc>
          <w:tcPr>
            <w:tcW w:w="628" w:type="dxa"/>
            <w:shd w:val="clear" w:color="auto" w:fill="auto"/>
            <w:vAlign w:val="center"/>
          </w:tcPr>
          <w:p w14:paraId="32945C44" w14:textId="77777777" w:rsidR="00F80BA3" w:rsidRPr="00B72362" w:rsidRDefault="00F80BA3" w:rsidP="00261E1A"/>
        </w:tc>
        <w:tc>
          <w:tcPr>
            <w:tcW w:w="629" w:type="dxa"/>
            <w:shd w:val="clear" w:color="auto" w:fill="auto"/>
            <w:vAlign w:val="center"/>
          </w:tcPr>
          <w:p w14:paraId="00A46949" w14:textId="77777777" w:rsidR="00F80BA3" w:rsidRPr="00B72362" w:rsidRDefault="00F80BA3" w:rsidP="00261E1A"/>
        </w:tc>
        <w:tc>
          <w:tcPr>
            <w:tcW w:w="628" w:type="dxa"/>
            <w:shd w:val="clear" w:color="auto" w:fill="auto"/>
            <w:vAlign w:val="center"/>
          </w:tcPr>
          <w:p w14:paraId="3E67BB0F" w14:textId="77777777" w:rsidR="00F80BA3" w:rsidRPr="00B72362" w:rsidRDefault="00F80BA3" w:rsidP="00261E1A"/>
        </w:tc>
        <w:tc>
          <w:tcPr>
            <w:tcW w:w="629" w:type="dxa"/>
            <w:shd w:val="clear" w:color="auto" w:fill="auto"/>
            <w:vAlign w:val="center"/>
          </w:tcPr>
          <w:p w14:paraId="2C80085E" w14:textId="77777777" w:rsidR="00F80BA3" w:rsidRPr="00B72362" w:rsidRDefault="00F80BA3" w:rsidP="00261E1A"/>
        </w:tc>
      </w:tr>
      <w:tr w:rsidR="004979DE" w:rsidRPr="00B72362" w14:paraId="15AD9F82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9"/>
            <w:shd w:val="clear" w:color="auto" w:fill="auto"/>
            <w:vAlign w:val="center"/>
          </w:tcPr>
          <w:p w14:paraId="5F6C984C" w14:textId="77777777" w:rsidR="004979DE" w:rsidRDefault="004979DE" w:rsidP="004979DE">
            <w:r>
              <w:rPr>
                <w:b/>
              </w:rPr>
              <w:t>Brand Programs:</w:t>
            </w:r>
          </w:p>
          <w:p w14:paraId="7386CE84" w14:textId="641B9764" w:rsidR="004979DE" w:rsidRDefault="004979DE" w:rsidP="004979DE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Property Display Feed 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The Collection 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Icon    </w:t>
            </w:r>
          </w:p>
        </w:tc>
      </w:tr>
    </w:tbl>
    <w:p w14:paraId="40CCF3F3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F80BA3" w:rsidRPr="00B72362" w14:paraId="4ABC9FEC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D9D9D9" w:themeFill="background1" w:themeFillShade="D9"/>
            <w:vAlign w:val="center"/>
          </w:tcPr>
          <w:p w14:paraId="11B79430" w14:textId="77777777" w:rsidR="00F80BA3" w:rsidRPr="00B72362" w:rsidRDefault="00F80BA3" w:rsidP="00261E1A">
            <w:pPr>
              <w:pStyle w:val="SectionHeading"/>
            </w:pPr>
            <w:r>
              <w:t>Sales Associate Information</w:t>
            </w:r>
          </w:p>
        </w:tc>
      </w:tr>
      <w:tr w:rsidR="00F80BA3" w:rsidRPr="00B72362" w14:paraId="54EBBFD6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14FFA33" w14:textId="77777777" w:rsidR="00F80BA3" w:rsidRPr="00B72362" w:rsidRDefault="00F80BA3" w:rsidP="00261E1A">
            <w:r>
              <w:t>Sales Associate/Team ID</w:t>
            </w:r>
          </w:p>
        </w:tc>
        <w:tc>
          <w:tcPr>
            <w:tcW w:w="7373" w:type="dxa"/>
            <w:shd w:val="clear" w:color="auto" w:fill="auto"/>
            <w:vAlign w:val="center"/>
          </w:tcPr>
          <w:p w14:paraId="343E4BB9" w14:textId="77777777" w:rsidR="00F80BA3" w:rsidRPr="00B72362" w:rsidRDefault="00F80BA3" w:rsidP="00261E1A">
            <w:r>
              <w:t>Sales Associate/Team Name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F80BA3" w:rsidRPr="00B72362" w14:paraId="495594B6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32B6774" w14:textId="77777777" w:rsidR="00F80BA3" w:rsidRPr="00B72362" w:rsidRDefault="00F80BA3" w:rsidP="00261E1A"/>
        </w:tc>
        <w:tc>
          <w:tcPr>
            <w:tcW w:w="7373" w:type="dxa"/>
            <w:shd w:val="clear" w:color="auto" w:fill="auto"/>
            <w:vAlign w:val="center"/>
          </w:tcPr>
          <w:p w14:paraId="632CD0DD" w14:textId="77777777" w:rsidR="00F80BA3" w:rsidRPr="00B72362" w:rsidRDefault="00F80BA3" w:rsidP="00261E1A"/>
        </w:tc>
      </w:tr>
      <w:tr w:rsidR="00F80BA3" w:rsidRPr="00B72362" w14:paraId="73A6865D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336EF91" w14:textId="77777777" w:rsidR="00F80BA3" w:rsidRPr="00B72362" w:rsidRDefault="00F80BA3" w:rsidP="00261E1A"/>
        </w:tc>
        <w:tc>
          <w:tcPr>
            <w:tcW w:w="7373" w:type="dxa"/>
            <w:shd w:val="clear" w:color="auto" w:fill="auto"/>
            <w:vAlign w:val="center"/>
          </w:tcPr>
          <w:p w14:paraId="1D918BA2" w14:textId="77777777" w:rsidR="00F80BA3" w:rsidRPr="00B72362" w:rsidRDefault="00F80BA3" w:rsidP="00261E1A"/>
        </w:tc>
      </w:tr>
    </w:tbl>
    <w:p w14:paraId="567D86AF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60"/>
        <w:gridCol w:w="3420"/>
        <w:gridCol w:w="5979"/>
      </w:tblGrid>
      <w:tr w:rsidR="00F80BA3" w:rsidRPr="00B72362" w14:paraId="5A67BC53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28A4CCCE" w14:textId="77777777" w:rsidR="00F80BA3" w:rsidRDefault="00F80BA3" w:rsidP="00261E1A">
            <w:pPr>
              <w:pStyle w:val="SectionHeading"/>
            </w:pPr>
            <w:r>
              <w:t>Listing Remarks</w:t>
            </w:r>
          </w:p>
          <w:p w14:paraId="5551BD85" w14:textId="77777777" w:rsidR="00F80BA3" w:rsidRPr="00A07000" w:rsidRDefault="00F80BA3" w:rsidP="00261E1A">
            <w:pPr>
              <w:pStyle w:val="SectionHeading"/>
              <w:jc w:val="left"/>
              <w:rPr>
                <w:caps w:val="0"/>
                <w:sz w:val="14"/>
              </w:rPr>
            </w:pPr>
            <w:r w:rsidRPr="00A07000">
              <w:rPr>
                <w:caps w:val="0"/>
                <w:sz w:val="14"/>
              </w:rPr>
              <w:t xml:space="preserve">Available languages: </w:t>
            </w:r>
            <w:r>
              <w:rPr>
                <w:caps w:val="0"/>
                <w:sz w:val="14"/>
              </w:rPr>
              <w:t>English, Spanish</w:t>
            </w:r>
          </w:p>
          <w:p w14:paraId="3BE08A7B" w14:textId="77777777" w:rsidR="00F80BA3" w:rsidRDefault="00F80BA3" w:rsidP="00261E1A">
            <w:pPr>
              <w:pStyle w:val="SectionHeading"/>
              <w:jc w:val="left"/>
              <w:rPr>
                <w:caps w:val="0"/>
              </w:rPr>
            </w:pPr>
          </w:p>
          <w:p w14:paraId="302D717E" w14:textId="77777777" w:rsidR="00F80BA3" w:rsidRPr="00A07000" w:rsidRDefault="00F80BA3" w:rsidP="00261E1A">
            <w:pPr>
              <w:pStyle w:val="SectionHeading"/>
              <w:jc w:val="left"/>
              <w:rPr>
                <w:i/>
                <w:caps w:val="0"/>
              </w:rPr>
            </w:pPr>
            <w:r w:rsidRPr="00A07000">
              <w:rPr>
                <w:i/>
                <w:caps w:val="0"/>
                <w:color w:val="FF0000"/>
                <w:sz w:val="14"/>
              </w:rPr>
              <w:t>Property Description in English is mandatory!</w:t>
            </w:r>
          </w:p>
        </w:tc>
      </w:tr>
      <w:tr w:rsidR="00F80BA3" w:rsidRPr="00B72362" w14:paraId="0BDC495D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58B095EA" w14:textId="77777777" w:rsidR="00F80BA3" w:rsidRPr="00B72362" w:rsidRDefault="00F80BA3" w:rsidP="00261E1A">
            <w:r>
              <w:t>Language</w:t>
            </w:r>
          </w:p>
        </w:tc>
        <w:tc>
          <w:tcPr>
            <w:tcW w:w="342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09742314" w14:textId="77777777" w:rsidR="00F80BA3" w:rsidRPr="00B72362" w:rsidRDefault="00F80BA3" w:rsidP="00261E1A">
            <w:r>
              <w:t>Remark Type</w:t>
            </w:r>
          </w:p>
        </w:tc>
        <w:tc>
          <w:tcPr>
            <w:tcW w:w="5979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47726D6A" w14:textId="77777777" w:rsidR="00F80BA3" w:rsidRPr="00B72362" w:rsidRDefault="00F80BA3" w:rsidP="00261E1A">
            <w:r>
              <w:t>Remark</w:t>
            </w:r>
          </w:p>
        </w:tc>
      </w:tr>
      <w:tr w:rsidR="00F80BA3" w:rsidRPr="00B72362" w14:paraId="00A63053" w14:textId="77777777" w:rsidTr="00261E1A">
        <w:trPr>
          <w:cantSplit/>
          <w:trHeight w:val="231"/>
          <w:jc w:val="center"/>
        </w:trPr>
        <w:tc>
          <w:tcPr>
            <w:tcW w:w="1660" w:type="dxa"/>
            <w:shd w:val="clear" w:color="auto" w:fill="auto"/>
            <w:vAlign w:val="center"/>
          </w:tcPr>
          <w:p w14:paraId="1CF71DB3" w14:textId="77777777" w:rsidR="00F80BA3" w:rsidRDefault="00F80BA3" w:rsidP="00261E1A">
            <w:r>
              <w:t>English</w:t>
            </w:r>
          </w:p>
        </w:tc>
        <w:tc>
          <w:tcPr>
            <w:tcW w:w="3420" w:type="dxa"/>
            <w:shd w:val="clear" w:color="auto" w:fill="auto"/>
          </w:tcPr>
          <w:p w14:paraId="4F3B163F" w14:textId="77777777" w:rsidR="00F80BA3" w:rsidRDefault="00F80BA3" w:rsidP="00261E1A">
            <w:r>
              <w:t>Property Description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5979" w:type="dxa"/>
            <w:shd w:val="clear" w:color="auto" w:fill="auto"/>
            <w:vAlign w:val="center"/>
          </w:tcPr>
          <w:p w14:paraId="28D14DE6" w14:textId="77777777" w:rsidR="00F80BA3" w:rsidRDefault="00F80BA3" w:rsidP="00261E1A"/>
        </w:tc>
      </w:tr>
      <w:tr w:rsidR="00F80BA3" w:rsidRPr="00B72362" w14:paraId="063A0EE5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298835F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FF4953A" w14:textId="77777777" w:rsidR="00F80BA3" w:rsidRPr="0029191A" w:rsidRDefault="00F80BA3" w:rsidP="00261E1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Area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50D9C82" w14:textId="77777777" w:rsidR="00F80BA3" w:rsidRDefault="00F80BA3" w:rsidP="00261E1A"/>
        </w:tc>
      </w:tr>
      <w:tr w:rsidR="00F80BA3" w:rsidRPr="00B72362" w14:paraId="5404F3ED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C5A12F2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695D11E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Directions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C842179" w14:textId="77777777" w:rsidR="00F80BA3" w:rsidRDefault="00F80BA3" w:rsidP="00261E1A"/>
        </w:tc>
      </w:tr>
      <w:tr w:rsidR="00F80BA3" w:rsidRPr="00B72362" w14:paraId="2926D243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D0EA430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5BD9E28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Headline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6691A68" w14:textId="77777777" w:rsidR="00F80BA3" w:rsidRDefault="00F80BA3" w:rsidP="00261E1A"/>
        </w:tc>
      </w:tr>
      <w:tr w:rsidR="00F80BA3" w:rsidRPr="00B72362" w14:paraId="7A6D03EF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15D1CF2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C2C4A20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1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A24A223" w14:textId="77777777" w:rsidR="00F80BA3" w:rsidRDefault="00F80BA3" w:rsidP="00261E1A"/>
        </w:tc>
      </w:tr>
      <w:tr w:rsidR="00F80BA3" w:rsidRPr="00B72362" w14:paraId="2FED7804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33CE541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233CB27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2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8055728" w14:textId="77777777" w:rsidR="00F80BA3" w:rsidRDefault="00F80BA3" w:rsidP="00261E1A"/>
        </w:tc>
      </w:tr>
      <w:tr w:rsidR="00F80BA3" w:rsidRPr="00B72362" w14:paraId="68EEE122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4220D2A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695FEAAF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3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FBB2108" w14:textId="77777777" w:rsidR="00F80BA3" w:rsidRDefault="00F80BA3" w:rsidP="00261E1A"/>
        </w:tc>
      </w:tr>
      <w:tr w:rsidR="00F80BA3" w:rsidRPr="00B72362" w14:paraId="6F3F22A2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F3FBC28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B22061A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4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350D66F" w14:textId="77777777" w:rsidR="00F80BA3" w:rsidRDefault="00F80BA3" w:rsidP="00261E1A"/>
        </w:tc>
      </w:tr>
      <w:tr w:rsidR="00F80BA3" w:rsidRPr="00B72362" w14:paraId="0C518720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4209789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5162582E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5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4DDCEC0" w14:textId="77777777" w:rsidR="00F80BA3" w:rsidRDefault="00F80BA3" w:rsidP="00261E1A"/>
        </w:tc>
      </w:tr>
      <w:tr w:rsidR="00F80BA3" w:rsidRPr="00B72362" w14:paraId="2A89EC52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EB99544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0A025DA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6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3AD8CEFF" w14:textId="77777777" w:rsidR="00F80BA3" w:rsidRDefault="00F80BA3" w:rsidP="00261E1A"/>
        </w:tc>
      </w:tr>
      <w:tr w:rsidR="00F80BA3" w:rsidRPr="00B72362" w14:paraId="57E62D3B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083BDDE9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BBCD822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Location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6BC7BCD" w14:textId="77777777" w:rsidR="00F80BA3" w:rsidRDefault="00F80BA3" w:rsidP="00261E1A"/>
        </w:tc>
      </w:tr>
      <w:tr w:rsidR="00F80BA3" w:rsidRPr="00B72362" w14:paraId="69355A1E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4620E65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0CF09FD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Owner/Expert Quote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1BF0BD3" w14:textId="77777777" w:rsidR="00F80BA3" w:rsidRDefault="00F80BA3" w:rsidP="00261E1A"/>
        </w:tc>
      </w:tr>
      <w:tr w:rsidR="00F80BA3" w:rsidRPr="00B72362" w14:paraId="6084C5EB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ECF2124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2B373FAA" w14:textId="77777777" w:rsidR="00F80BA3" w:rsidRPr="0029191A" w:rsidRDefault="00F80BA3" w:rsidP="00261E1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Transportation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1923195" w14:textId="77777777" w:rsidR="00F80BA3" w:rsidRDefault="00F80BA3" w:rsidP="00261E1A"/>
        </w:tc>
      </w:tr>
      <w:tr w:rsidR="00F80BA3" w:rsidRPr="00B72362" w14:paraId="1C20A331" w14:textId="77777777" w:rsidTr="00261E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0A9A954" w14:textId="77777777" w:rsidR="00F80BA3" w:rsidRDefault="00F80BA3" w:rsidP="00261E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67D1E277" w14:textId="77777777" w:rsidR="00F80BA3" w:rsidRPr="0029191A" w:rsidRDefault="00F80BA3" w:rsidP="00261E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Zoning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9E9DF18" w14:textId="77777777" w:rsidR="00F80BA3" w:rsidRDefault="00F80BA3" w:rsidP="00261E1A"/>
        </w:tc>
      </w:tr>
    </w:tbl>
    <w:p w14:paraId="2B2151DD" w14:textId="77777777" w:rsidR="00F80BA3" w:rsidRDefault="00F80BA3" w:rsidP="00F80BA3"/>
    <w:p w14:paraId="384E5491" w14:textId="77777777" w:rsidR="00F80BA3" w:rsidRDefault="00F80BA3" w:rsidP="00F80BA3">
      <w:r>
        <w:br w:type="page"/>
      </w:r>
    </w:p>
    <w:p w14:paraId="300F0AE1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2F34F86A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4C212929" w14:textId="77777777" w:rsidR="00F80BA3" w:rsidRPr="00777E58" w:rsidRDefault="00F80BA3" w:rsidP="00261E1A">
            <w:pPr>
              <w:pStyle w:val="SectionHeading"/>
              <w:jc w:val="left"/>
              <w:rPr>
                <w:b/>
              </w:rPr>
            </w:pPr>
            <w:r w:rsidRPr="00777E58">
              <w:rPr>
                <w:b/>
              </w:rPr>
              <w:t>FEAtures</w:t>
            </w:r>
          </w:p>
        </w:tc>
      </w:tr>
      <w:tr w:rsidR="00F80BA3" w:rsidRPr="00B72362" w14:paraId="6BAB514E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1E2AD147" w14:textId="77777777" w:rsidR="00F80BA3" w:rsidRPr="00B72362" w:rsidRDefault="00F80BA3" w:rsidP="00261E1A">
            <w:pPr>
              <w:pStyle w:val="SectionHeading"/>
            </w:pPr>
            <w:r>
              <w:t>Features</w:t>
            </w:r>
          </w:p>
        </w:tc>
      </w:tr>
      <w:tr w:rsidR="00F80BA3" w:rsidRPr="00B72362" w14:paraId="0D0B1107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265B063D" w14:textId="77777777" w:rsidR="00F80BA3" w:rsidRPr="00B72362" w:rsidRDefault="00F80BA3" w:rsidP="00261E1A">
            <w:r w:rsidRPr="009570A3">
              <w:rPr>
                <w:b/>
              </w:rPr>
              <w:t>Age</w:t>
            </w:r>
            <w:r>
              <w:rPr>
                <w:b/>
              </w:rPr>
              <w:t xml:space="preserve"> of Home:</w:t>
            </w:r>
          </w:p>
        </w:tc>
      </w:tr>
      <w:tr w:rsidR="00F80BA3" w:rsidRPr="00B72362" w14:paraId="72FB3DBA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C98FC3A" w14:textId="77777777" w:rsidR="00F80B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New Construction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411303D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11-20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2744EAD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41-50 Years Old</w:t>
            </w:r>
          </w:p>
        </w:tc>
      </w:tr>
      <w:tr w:rsidR="00F80BA3" w:rsidRPr="00B72362" w14:paraId="4F3AF601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B7C0494" w14:textId="77777777" w:rsidR="00F80B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1-5 Years Old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FC86CEB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21-30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7075454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Over 50 Years Old</w:t>
            </w:r>
          </w:p>
        </w:tc>
      </w:tr>
      <w:tr w:rsidR="00F80BA3" w:rsidRPr="00B72362" w14:paraId="5A78EC1B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3FC55E3" w14:textId="77777777" w:rsidR="00F80BA3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6-10 Years Old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277B0EB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31-40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4CAFDD6" w14:textId="77777777" w:rsidR="00F80BA3" w:rsidRPr="00B72362" w:rsidRDefault="00F80BA3" w:rsidP="00261E1A"/>
        </w:tc>
      </w:tr>
    </w:tbl>
    <w:p w14:paraId="6C06C131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3F072A41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A2E5887" w14:textId="77777777" w:rsidR="00F80BA3" w:rsidRPr="00B72362" w:rsidRDefault="00F80BA3" w:rsidP="00261E1A">
            <w:r w:rsidRPr="009570A3">
              <w:rPr>
                <w:b/>
              </w:rPr>
              <w:t>Basement</w:t>
            </w:r>
            <w:r>
              <w:t>:</w:t>
            </w:r>
          </w:p>
        </w:tc>
      </w:tr>
      <w:tr w:rsidR="00F80BA3" w:rsidRPr="00B72362" w14:paraId="4ECE89DA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0ECD915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950A975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Full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681DB7F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Slab Foundation</w:t>
            </w:r>
          </w:p>
        </w:tc>
      </w:tr>
      <w:tr w:rsidR="00F80BA3" w:rsidRPr="00B72362" w14:paraId="2B2A6F4F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48B4D8E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Crawl Space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F2B26DD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57EC3CD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Unfinished</w:t>
            </w:r>
          </w:p>
        </w:tc>
      </w:tr>
      <w:tr w:rsidR="00F80BA3" w:rsidRPr="00B72362" w14:paraId="5296C687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5FCE964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Finished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29263F1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Partial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510DA62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Walk-out</w:t>
            </w:r>
          </w:p>
        </w:tc>
      </w:tr>
    </w:tbl>
    <w:p w14:paraId="7D4B1C94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67D08AE4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45945D6A" w14:textId="77777777" w:rsidR="00F80BA3" w:rsidRPr="00B72362" w:rsidRDefault="00F80BA3" w:rsidP="00261E1A">
            <w:r w:rsidRPr="009570A3">
              <w:rPr>
                <w:b/>
              </w:rPr>
              <w:t>Fireplace Count</w:t>
            </w:r>
            <w:r>
              <w:t>:</w:t>
            </w:r>
          </w:p>
        </w:tc>
      </w:tr>
      <w:tr w:rsidR="00F80BA3" w:rsidRPr="00B72362" w14:paraId="61563CA9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66D2F6F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 Fireplace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5C190A9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3 Fireplaces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DD78D58" w14:textId="77777777" w:rsidR="00F80BA3" w:rsidRPr="00B72362" w:rsidRDefault="00F80BA3" w:rsidP="00261E1A"/>
        </w:tc>
      </w:tr>
      <w:tr w:rsidR="00F80BA3" w:rsidRPr="00B72362" w14:paraId="567D2670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</w:tcPr>
          <w:p w14:paraId="44621B7A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2 Fireplaces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2C4E95F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4+ Fireplaces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7399104" w14:textId="77777777" w:rsidR="00F80BA3" w:rsidRPr="00B72362" w:rsidRDefault="00F80BA3" w:rsidP="00261E1A"/>
        </w:tc>
      </w:tr>
    </w:tbl>
    <w:p w14:paraId="1A387B52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368D2220" w14:textId="77777777" w:rsidTr="00261E1A">
        <w:trPr>
          <w:cantSplit/>
          <w:trHeight w:val="5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DFAA19" w14:textId="77777777" w:rsidR="00F80BA3" w:rsidRPr="00B72362" w:rsidRDefault="00F80BA3" w:rsidP="00261E1A">
            <w:r w:rsidRPr="009570A3">
              <w:rPr>
                <w:b/>
              </w:rPr>
              <w:t>Garage Count</w:t>
            </w:r>
            <w:r>
              <w:t xml:space="preserve">: </w:t>
            </w:r>
          </w:p>
        </w:tc>
      </w:tr>
      <w:tr w:rsidR="00F80BA3" w:rsidRPr="00B72362" w14:paraId="5C92CBD2" w14:textId="77777777" w:rsidTr="00261E1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F63036F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 Car Garage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487A30C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3 Car 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86E884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5+ Car Garage</w:t>
            </w:r>
          </w:p>
        </w:tc>
      </w:tr>
      <w:tr w:rsidR="00F80BA3" w:rsidRPr="00B72362" w14:paraId="1BE556D5" w14:textId="77777777" w:rsidTr="00261E1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A21627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2 Car Garage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388800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4 Car Garage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C61375" w14:textId="77777777" w:rsidR="00F80BA3" w:rsidRPr="009570A3" w:rsidRDefault="00F80BA3" w:rsidP="00261E1A">
            <w:pPr>
              <w:rPr>
                <w:b/>
              </w:rPr>
            </w:pPr>
          </w:p>
        </w:tc>
      </w:tr>
    </w:tbl>
    <w:p w14:paraId="4840EF70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566B38B5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2E6F27" w14:textId="77777777" w:rsidR="00F80BA3" w:rsidRPr="006D2BCA" w:rsidRDefault="00F80BA3" w:rsidP="00261E1A">
            <w:r>
              <w:rPr>
                <w:b/>
              </w:rPr>
              <w:t>Lot Size:</w:t>
            </w:r>
          </w:p>
        </w:tc>
      </w:tr>
      <w:tr w:rsidR="00F80BA3" w:rsidRPr="00B72362" w14:paraId="6EC80023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6B563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Under ½ Acre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D83DE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2-5 Acres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CA7A7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20-50 Acres   </w:t>
            </w:r>
          </w:p>
        </w:tc>
      </w:tr>
      <w:tr w:rsidR="00F80BA3" w:rsidRPr="00B72362" w14:paraId="72FE11FF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BA3CA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1/2 -1 Acre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B652F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5-10 Acres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9AE98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50-100 Acres    </w:t>
            </w:r>
          </w:p>
        </w:tc>
      </w:tr>
      <w:tr w:rsidR="00F80BA3" w:rsidRPr="00B72362" w14:paraId="43ED2BED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054CB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1-2 Acres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5BC8E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10-20 Acres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369B3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100+ Acres</w:t>
            </w:r>
          </w:p>
        </w:tc>
      </w:tr>
    </w:tbl>
    <w:p w14:paraId="7CBAFD9C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18EC0E68" w14:textId="77777777" w:rsidTr="00261E1A">
        <w:trPr>
          <w:cantSplit/>
          <w:trHeight w:val="8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A033B2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Sewer:</w:t>
            </w:r>
          </w:p>
        </w:tc>
      </w:tr>
      <w:tr w:rsidR="00F80BA3" w:rsidRPr="00B72362" w14:paraId="4AA45471" w14:textId="77777777" w:rsidTr="00261E1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F15DF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Aerobic System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AF5AD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3D098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</w:t>
            </w:r>
          </w:p>
        </w:tc>
      </w:tr>
      <w:tr w:rsidR="00F80BA3" w:rsidRPr="00B72362" w14:paraId="3B17E021" w14:textId="77777777" w:rsidTr="00261E1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48544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D72BB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B4331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Public</w:t>
            </w:r>
          </w:p>
        </w:tc>
      </w:tr>
      <w:tr w:rsidR="00F80BA3" w:rsidRPr="00B72362" w14:paraId="0DA8B780" w14:textId="77777777" w:rsidTr="00261E1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FE1A5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Cesspool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4673D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D619C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Septic</w:t>
            </w:r>
          </w:p>
        </w:tc>
      </w:tr>
    </w:tbl>
    <w:p w14:paraId="1C945DCE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FF52442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DF6A14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Water:</w:t>
            </w:r>
          </w:p>
        </w:tc>
      </w:tr>
      <w:tr w:rsidR="00F80BA3" w:rsidRPr="00B72362" w14:paraId="62B4B725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7CCB2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8A531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Municipal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A33F0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Spring</w:t>
            </w:r>
          </w:p>
        </w:tc>
      </w:tr>
      <w:tr w:rsidR="00F80BA3" w:rsidRPr="00B72362" w14:paraId="247D0B2F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E2DF9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A91CF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CA146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Tank</w:t>
            </w:r>
          </w:p>
        </w:tc>
      </w:tr>
      <w:tr w:rsidR="00F80BA3" w:rsidRPr="00B72362" w14:paraId="753896DF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22CF2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721D8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Water Source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E2ADF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Well</w:t>
            </w:r>
          </w:p>
        </w:tc>
      </w:tr>
    </w:tbl>
    <w:p w14:paraId="1700E76B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E2B368D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BAB7D5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Fireplace Description:</w:t>
            </w:r>
          </w:p>
        </w:tc>
      </w:tr>
      <w:tr w:rsidR="00F80BA3" w:rsidRPr="00B72362" w14:paraId="646DBDD0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D8A6B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2 Sided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7FF4F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E4D28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Burning Stove</w:t>
            </w:r>
          </w:p>
        </w:tc>
      </w:tr>
      <w:tr w:rsidR="00F80BA3" w:rsidRPr="00B72362" w14:paraId="6A159BB9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17D1E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Brick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DCF9C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6796EB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4D397268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03E6B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Fireplace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B5F00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Burning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C58984" w14:textId="77777777" w:rsidR="00F80BA3" w:rsidRDefault="00F80BA3" w:rsidP="00261E1A">
            <w:pPr>
              <w:rPr>
                <w:b/>
              </w:rPr>
            </w:pPr>
          </w:p>
        </w:tc>
      </w:tr>
    </w:tbl>
    <w:p w14:paraId="2FE6D78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F23642D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5E6FE0E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Garage Description: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AD38C6" w14:textId="77777777" w:rsidR="00F80BA3" w:rsidRPr="009570A3" w:rsidRDefault="00F80BA3" w:rsidP="00261E1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67EE08" w14:textId="77777777" w:rsidR="00F80BA3" w:rsidRPr="009570A3" w:rsidRDefault="00F80BA3" w:rsidP="00261E1A">
            <w:pPr>
              <w:rPr>
                <w:b/>
              </w:rPr>
            </w:pPr>
          </w:p>
        </w:tc>
      </w:tr>
      <w:tr w:rsidR="00F80BA3" w:rsidRPr="00B72362" w14:paraId="14F5A716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C6DFD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Attached Garage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85747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Detached 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D12E9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Garage</w:t>
            </w:r>
          </w:p>
        </w:tc>
      </w:tr>
      <w:tr w:rsidR="00F80BA3" w:rsidRPr="00B72362" w14:paraId="6B09E907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17A20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Carport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AEBDE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2B73F7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RV Parking</w:t>
            </w:r>
          </w:p>
        </w:tc>
      </w:tr>
      <w:tr w:rsidR="00F80BA3" w:rsidRPr="00B72362" w14:paraId="33209098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3DB1F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Curb Parking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E15DD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Golfcart Garage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D91C53" w14:textId="77777777" w:rsidR="00F80BA3" w:rsidRDefault="00F80BA3" w:rsidP="00261E1A">
            <w:pPr>
              <w:rPr>
                <w:b/>
              </w:rPr>
            </w:pPr>
          </w:p>
        </w:tc>
      </w:tr>
    </w:tbl>
    <w:p w14:paraId="0357D50A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1F828117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948E7D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Amenities: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2B318A" w14:textId="77777777" w:rsidR="00F80BA3" w:rsidRPr="009570A3" w:rsidRDefault="00F80BA3" w:rsidP="00261E1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187D0F" w14:textId="77777777" w:rsidR="00F80BA3" w:rsidRPr="009570A3" w:rsidRDefault="00F80BA3" w:rsidP="00261E1A">
            <w:pPr>
              <w:rPr>
                <w:b/>
              </w:rPr>
            </w:pPr>
          </w:p>
        </w:tc>
      </w:tr>
      <w:tr w:rsidR="00F80BA3" w:rsidRPr="00B72362" w14:paraId="5081DD14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9F249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Agricultural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4CDCB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Hobby Farm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BC93E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Silo</w:t>
            </w:r>
          </w:p>
        </w:tc>
      </w:tr>
      <w:tr w:rsidR="00F80BA3" w:rsidRPr="00B72362" w14:paraId="615F0B1A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0B26E7" w14:textId="77777777" w:rsidR="00F80BA3" w:rsidRPr="0010688E" w:rsidRDefault="00F80BA3" w:rsidP="00261E1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Bay/Beach Club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E02F3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7FBC1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Resort</w:t>
            </w:r>
          </w:p>
        </w:tc>
      </w:tr>
      <w:tr w:rsidR="00F80BA3" w:rsidRPr="00B72362" w14:paraId="23CB89B4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39DB5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Caretaker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A1160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D656C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Sporting Ranch</w:t>
            </w:r>
          </w:p>
        </w:tc>
      </w:tr>
      <w:tr w:rsidR="00F80BA3" w:rsidRPr="00B72362" w14:paraId="17A766A3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26E727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Cattle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2A224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72294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Stables</w:t>
            </w:r>
          </w:p>
        </w:tc>
      </w:tr>
      <w:tr w:rsidR="00F80BA3" w:rsidRPr="00B72362" w14:paraId="0E414560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1931C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Conservation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96E8A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Investment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68D85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Station</w:t>
            </w:r>
          </w:p>
        </w:tc>
      </w:tr>
      <w:tr w:rsidR="00F80BA3" w:rsidRPr="00B72362" w14:paraId="546F32A4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0F225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Elk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A4E20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802DF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Tennis Courts</w:t>
            </w:r>
          </w:p>
        </w:tc>
      </w:tr>
      <w:tr w:rsidR="00F80BA3" w:rsidRPr="00B72362" w14:paraId="2F9F2ED9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F6B15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Estate Farm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FE48C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Modular Sports Courts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3B8D0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Timberland</w:t>
            </w:r>
          </w:p>
        </w:tc>
      </w:tr>
      <w:tr w:rsidR="00F80BA3" w:rsidRPr="00B72362" w14:paraId="3A9455A7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D50FBB" w14:textId="77777777" w:rsidR="00F80BA3" w:rsidRPr="0010688E" w:rsidRDefault="00F80BA3" w:rsidP="00261E1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Estate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C924B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91772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Walk-to-ski</w:t>
            </w:r>
          </w:p>
        </w:tc>
      </w:tr>
      <w:tr w:rsidR="00F80BA3" w:rsidRPr="00B72362" w14:paraId="66AE862A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A6BCB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Fly 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A2722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Playground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02FCF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Yacht Club</w:t>
            </w:r>
          </w:p>
        </w:tc>
      </w:tr>
      <w:tr w:rsidR="00F80BA3" w:rsidRPr="00B72362" w14:paraId="13EE1E3E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5DD73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1650A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Recreational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20807D" w14:textId="77777777" w:rsidR="00F80BA3" w:rsidRDefault="00F80BA3" w:rsidP="00261E1A">
            <w:pPr>
              <w:rPr>
                <w:b/>
              </w:rPr>
            </w:pPr>
          </w:p>
        </w:tc>
      </w:tr>
    </w:tbl>
    <w:p w14:paraId="310AFA67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9F33E2F" w14:textId="77777777" w:rsidTr="00261E1A">
        <w:trPr>
          <w:cantSplit/>
          <w:trHeight w:val="5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351F02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Appliances:</w:t>
            </w:r>
          </w:p>
        </w:tc>
      </w:tr>
      <w:tr w:rsidR="00F80BA3" w:rsidRPr="00B72362" w14:paraId="045FBA6F" w14:textId="77777777" w:rsidTr="00261E1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A55C3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Dishwasher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CFFE0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Garbage Disposal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512E0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Refrigerator</w:t>
            </w:r>
          </w:p>
        </w:tc>
      </w:tr>
      <w:tr w:rsidR="00F80BA3" w:rsidRPr="00B72362" w14:paraId="797FC3AB" w14:textId="77777777" w:rsidTr="00261E1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7FD96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Oven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C48DF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Microwave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5877AD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Trash Compactor</w:t>
            </w:r>
          </w:p>
        </w:tc>
      </w:tr>
      <w:tr w:rsidR="00F80BA3" w:rsidRPr="00B72362" w14:paraId="2DFB2CE1" w14:textId="77777777" w:rsidTr="00261E1A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82813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Dryer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A3EBD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Range/Oven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9AFD7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Washer</w:t>
            </w:r>
          </w:p>
        </w:tc>
      </w:tr>
    </w:tbl>
    <w:p w14:paraId="17F57B5F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7BC76A5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8AB7DD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Area Amenities:</w:t>
            </w:r>
          </w:p>
        </w:tc>
      </w:tr>
      <w:tr w:rsidR="00F80BA3" w:rsidRPr="00B72362" w14:paraId="2F07B62B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207E3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Aquatic Activities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9701DD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Hunting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2F34C1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Casino/Gambling</w:t>
            </w:r>
          </w:p>
        </w:tc>
      </w:tr>
      <w:tr w:rsidR="00F80BA3" w:rsidRPr="00B72362" w14:paraId="7278FC73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E4526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Dock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394D5F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Pool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5A1233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Deep Water Mooring   </w:t>
            </w:r>
          </w:p>
        </w:tc>
      </w:tr>
      <w:tr w:rsidR="00F80BA3" w:rsidRPr="00B72362" w14:paraId="22A29BAA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79C46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Ramp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6FC024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Skiing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2AE511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Golf   </w:t>
            </w:r>
          </w:p>
        </w:tc>
      </w:tr>
      <w:tr w:rsidR="00F80BA3" w:rsidRPr="00B72362" w14:paraId="2F485DD8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3A7E1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Climbing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04B83D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Snowmobiling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1CBB3F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Jogging/Biking Path   </w:t>
            </w:r>
          </w:p>
        </w:tc>
      </w:tr>
      <w:tr w:rsidR="00F80BA3" w:rsidRPr="00B72362" w14:paraId="4BE7159C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44E7F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Fishing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847116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Tennis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F317DC" w14:textId="77777777" w:rsidR="00F80BA3" w:rsidRPr="0024663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Activities</w:t>
            </w:r>
          </w:p>
        </w:tc>
      </w:tr>
      <w:tr w:rsidR="00F80BA3" w:rsidRPr="00B72362" w14:paraId="5CCE59E0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34CE7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Hiking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E1D8C4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Biking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45A4C0" w14:textId="77777777" w:rsidR="00F80BA3" w:rsidRPr="009570A3" w:rsidRDefault="00F80BA3" w:rsidP="00261E1A">
            <w:pPr>
              <w:rPr>
                <w:b/>
              </w:rPr>
            </w:pPr>
          </w:p>
        </w:tc>
      </w:tr>
      <w:tr w:rsidR="00F80BA3" w:rsidRPr="00B72362" w14:paraId="037A73C2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5AD79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Horse Riding/Stables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0DA74D" w14:textId="77777777" w:rsidR="00F80BA3" w:rsidRPr="009570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Boating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D82118" w14:textId="77777777" w:rsidR="00F80BA3" w:rsidRPr="009570A3" w:rsidRDefault="00F80BA3" w:rsidP="00261E1A">
            <w:pPr>
              <w:rPr>
                <w:b/>
              </w:rPr>
            </w:pPr>
          </w:p>
        </w:tc>
      </w:tr>
    </w:tbl>
    <w:p w14:paraId="0BB78B62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6E47ACBF" w14:textId="77777777" w:rsidTr="00261E1A">
        <w:trPr>
          <w:cantSplit/>
          <w:trHeight w:val="3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6AE108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Area Description:</w:t>
            </w:r>
          </w:p>
        </w:tc>
      </w:tr>
      <w:tr w:rsidR="00F80BA3" w:rsidRPr="00B72362" w14:paraId="739CB2DE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BB081B" w14:textId="77777777" w:rsidR="00F80BA3" w:rsidRPr="00246632" w:rsidRDefault="00F80BA3" w:rsidP="00261E1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32E33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Green Living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4405B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Resort</w:t>
            </w:r>
          </w:p>
        </w:tc>
      </w:tr>
      <w:tr w:rsidR="00F80BA3" w:rsidRPr="00B72362" w14:paraId="3044AC76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86E9F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Cycling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CB1B6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Historic/Antique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E7E4E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Rock Beach</w:t>
            </w:r>
          </w:p>
        </w:tc>
      </w:tr>
      <w:tr w:rsidR="00F80BA3" w:rsidRPr="00B72362" w14:paraId="67E5A398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98F61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Desert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25DEA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DB375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Sand Beach</w:t>
            </w:r>
          </w:p>
        </w:tc>
      </w:tr>
      <w:tr w:rsidR="00F80BA3" w:rsidRPr="00B72362" w14:paraId="42839332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C1EC8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Equestrian/Polo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9B45D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Metropolitan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D22FE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Ski-in/Ski-Out</w:t>
            </w:r>
          </w:p>
        </w:tc>
      </w:tr>
      <w:tr w:rsidR="00F80BA3" w:rsidRPr="00B72362" w14:paraId="1FC209EC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B2B17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4E127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26637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Skiing</w:t>
            </w:r>
          </w:p>
        </w:tc>
      </w:tr>
      <w:tr w:rsidR="00F80BA3" w:rsidRPr="00B72362" w14:paraId="64F8C446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035FB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Flood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7C36D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Beach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51A37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Suburban</w:t>
            </w:r>
          </w:p>
        </w:tc>
      </w:tr>
      <w:tr w:rsidR="00F80BA3" w:rsidRPr="00B72362" w14:paraId="01FDF5FB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8EAC8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Game Farm/Safari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7DEE5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2C7E8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Country</w:t>
            </w:r>
          </w:p>
        </w:tc>
      </w:tr>
    </w:tbl>
    <w:p w14:paraId="06D24CDE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1FBD0D8F" w14:textId="77777777" w:rsidTr="00261E1A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DB9A58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Bath Features:</w:t>
            </w:r>
          </w:p>
        </w:tc>
      </w:tr>
      <w:tr w:rsidR="00F80BA3" w:rsidRPr="00B72362" w14:paraId="2D24D526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BDEB3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Bidet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F53C4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Stall Shower and Tub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172CF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Tub Only</w:t>
            </w:r>
          </w:p>
        </w:tc>
      </w:tr>
      <w:tr w:rsidR="00F80BA3" w:rsidRPr="00B72362" w14:paraId="7327C9DC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11EF5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Jacuzzi Tub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17C2F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Shower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9F0FA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Room</w:t>
            </w:r>
          </w:p>
        </w:tc>
      </w:tr>
      <w:tr w:rsidR="00F80BA3" w:rsidRPr="00B72362" w14:paraId="1D36C2E1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78017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Stall Shower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DD3EE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Tub and Shower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C1C88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Jetted Tub</w:t>
            </w:r>
          </w:p>
        </w:tc>
      </w:tr>
    </w:tbl>
    <w:p w14:paraId="58DEF16D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79EE8C3B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E0CB92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Body of Water:</w:t>
            </w:r>
          </w:p>
        </w:tc>
      </w:tr>
      <w:tr w:rsidR="00F80BA3" w:rsidRPr="00B72362" w14:paraId="29E3DDD6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86BEB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4FB2D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8C068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River</w:t>
            </w:r>
          </w:p>
        </w:tc>
      </w:tr>
      <w:tr w:rsidR="00F80BA3" w:rsidRPr="00B72362" w14:paraId="4B529E4A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C21E5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Canal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12503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9BFD5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F80BA3" w:rsidRPr="00B72362" w14:paraId="7368DA77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8F52C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Inlet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666FB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D94CEC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48436870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91F42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51406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Reservoir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1FC7DD" w14:textId="77777777" w:rsidR="00F80BA3" w:rsidRDefault="00F80BA3" w:rsidP="00261E1A">
            <w:pPr>
              <w:rPr>
                <w:b/>
              </w:rPr>
            </w:pPr>
          </w:p>
        </w:tc>
      </w:tr>
    </w:tbl>
    <w:p w14:paraId="5D0A73F7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7808FA17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0FBE6B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Community Type:</w:t>
            </w:r>
          </w:p>
        </w:tc>
      </w:tr>
      <w:tr w:rsidR="00F80BA3" w:rsidRPr="00B72362" w14:paraId="2A516CFC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6F41D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55+ Community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3E785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Club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9BEFF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 Course</w:t>
            </w:r>
          </w:p>
        </w:tc>
      </w:tr>
      <w:tr w:rsidR="00F80BA3" w:rsidRPr="00B72362" w14:paraId="3B995D0F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CED75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Adult Community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28E02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FHA Compliant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2B278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Tennis</w:t>
            </w:r>
          </w:p>
        </w:tc>
      </w:tr>
      <w:tr w:rsidR="00F80BA3" w:rsidRPr="00B72362" w14:paraId="31D6529B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93E69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Beach Resort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00DB3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Fly-In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E56EBE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27641418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2BC72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Co-Op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83B12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Gated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310A47" w14:textId="77777777" w:rsidR="00F80BA3" w:rsidRDefault="00F80BA3" w:rsidP="00261E1A">
            <w:pPr>
              <w:rPr>
                <w:b/>
              </w:rPr>
            </w:pPr>
          </w:p>
        </w:tc>
      </w:tr>
    </w:tbl>
    <w:p w14:paraId="4563AF71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02762A8B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4E49E9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Cooling: </w:t>
            </w:r>
          </w:p>
        </w:tc>
      </w:tr>
      <w:tr w:rsidR="00F80BA3" w:rsidRPr="00B72362" w14:paraId="19EDD9F9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4AC12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DFF66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Humidifier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FC3E4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A/C</w:t>
            </w:r>
          </w:p>
        </w:tc>
      </w:tr>
      <w:tr w:rsidR="00F80BA3" w:rsidRPr="00B72362" w14:paraId="1F07B2CC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CFF76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5405D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71AD0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Zoned A/C</w:t>
            </w:r>
          </w:p>
        </w:tc>
      </w:tr>
      <w:tr w:rsidR="00F80BA3" w:rsidRPr="00B72362" w14:paraId="075AA5B8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62FA0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1DAD3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89E673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65800305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94327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603ED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Unit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58A35C" w14:textId="77777777" w:rsidR="00F80BA3" w:rsidRDefault="00F80BA3" w:rsidP="00261E1A">
            <w:pPr>
              <w:rPr>
                <w:b/>
              </w:rPr>
            </w:pPr>
          </w:p>
        </w:tc>
      </w:tr>
    </w:tbl>
    <w:p w14:paraId="7B00C7A8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3F94454A" w14:textId="77777777" w:rsidTr="00261E1A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F866FF" w14:textId="77777777" w:rsidR="00F80BA3" w:rsidRPr="009570A3" w:rsidRDefault="00F80BA3" w:rsidP="00261E1A">
            <w:pPr>
              <w:rPr>
                <w:b/>
              </w:rPr>
            </w:pPr>
            <w:r>
              <w:rPr>
                <w:b/>
              </w:rPr>
              <w:t>Exterior:</w:t>
            </w:r>
          </w:p>
        </w:tc>
      </w:tr>
      <w:tr w:rsidR="00F80BA3" w:rsidRPr="00B72362" w14:paraId="06380F71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32FD0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Barn/Stable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20D00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Pane/Storm Windows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D96D0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Shed</w:t>
            </w:r>
          </w:p>
        </w:tc>
      </w:tr>
      <w:tr w:rsidR="00F80BA3" w:rsidRPr="00B72362" w14:paraId="0E4BDA6E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B5257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BBQ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6BF22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Pit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36399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Door</w:t>
            </w:r>
          </w:p>
        </w:tc>
      </w:tr>
      <w:tr w:rsidR="00F80BA3" w:rsidRPr="00B72362" w14:paraId="7F46CB4D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07649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Boat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AA91E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Gardens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AD1D3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Windows</w:t>
            </w:r>
          </w:p>
        </w:tc>
      </w:tr>
      <w:tr w:rsidR="00F80BA3" w:rsidRPr="00B72362" w14:paraId="43758441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F240A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Boat Ramp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A663D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House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50F28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Thermal Windows/Doors</w:t>
            </w:r>
          </w:p>
        </w:tc>
      </w:tr>
      <w:tr w:rsidR="00F80BA3" w:rsidRPr="00B72362" w14:paraId="58FED005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5F8F9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Carriage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13CBB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Helipad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7A6EF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Underground Lawn Sprinkler</w:t>
            </w:r>
          </w:p>
        </w:tc>
      </w:tr>
      <w:tr w:rsidR="00F80BA3" w:rsidRPr="00B72362" w14:paraId="66B1BEF0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7F30B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Covered Terraces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7C178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 Building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A02B8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 Feature</w:t>
            </w:r>
          </w:p>
        </w:tc>
      </w:tr>
      <w:tr w:rsidR="00F80BA3" w:rsidRPr="00B72362" w14:paraId="57FAEEF5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F6FD8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6976B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Porte-Cochere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FD282C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19842C75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AE181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 Rights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DE806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Sidewalk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F08753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2068C171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AA4BE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Dog Run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2F077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Sprinkler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3DD6DE" w14:textId="77777777" w:rsidR="00F80BA3" w:rsidRDefault="00F80BA3" w:rsidP="00261E1A">
            <w:pPr>
              <w:rPr>
                <w:b/>
              </w:rPr>
            </w:pPr>
          </w:p>
        </w:tc>
      </w:tr>
    </w:tbl>
    <w:p w14:paraId="6DD1C7C4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621D8780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E9A17E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Exterior Description: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E518D8" w14:textId="77777777" w:rsidR="00F80BA3" w:rsidRDefault="00F80BA3" w:rsidP="00261E1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F6E78A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62B42E4A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E428C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Brick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FCDD4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Frame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C243EA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79A0CC8C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60B54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Concrete Block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167FC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3147EB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5BF8668E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D4105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Stucco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82DE3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Siding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931E26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5605F6CB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832BC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Siding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32609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E.I.F.S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B0FDD0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4CD59B1D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D9A89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Steel Frame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261A7F" w14:textId="77777777" w:rsidR="00F80BA3" w:rsidRDefault="00F80BA3" w:rsidP="00261E1A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D37252" w14:textId="77777777" w:rsidR="00F80BA3" w:rsidRDefault="00F80BA3" w:rsidP="00261E1A">
            <w:pPr>
              <w:rPr>
                <w:b/>
              </w:rPr>
            </w:pPr>
          </w:p>
        </w:tc>
      </w:tr>
    </w:tbl>
    <w:p w14:paraId="39AC93F5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34A09622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B4F17A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Exterior Living Space:</w:t>
            </w:r>
          </w:p>
        </w:tc>
      </w:tr>
      <w:tr w:rsidR="00F80BA3" w:rsidRPr="00B72362" w14:paraId="69C3D0EC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AC74C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Balcony/Lanai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08319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630BA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Screened Porch   </w:t>
            </w:r>
          </w:p>
        </w:tc>
      </w:tr>
      <w:tr w:rsidR="00F80BA3" w:rsidRPr="00B72362" w14:paraId="2DF0B4E3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32EF3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Courtyard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0FBFA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Outdoor Rooms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38967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Terrace</w:t>
            </w:r>
          </w:p>
        </w:tc>
      </w:tr>
      <w:tr w:rsidR="00F80BA3" w:rsidRPr="00B72362" w14:paraId="02233CCE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582CB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Deck 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B8A14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Patio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0F119A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5914759E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E067F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Enclosed Porch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01C40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Porch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CB1C96" w14:textId="77777777" w:rsidR="00F80BA3" w:rsidRDefault="00F80BA3" w:rsidP="00261E1A">
            <w:pPr>
              <w:rPr>
                <w:b/>
              </w:rPr>
            </w:pPr>
          </w:p>
        </w:tc>
      </w:tr>
    </w:tbl>
    <w:p w14:paraId="00F1010C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02445845" w14:textId="77777777" w:rsidTr="00261E1A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C1EA3F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Fencing:</w:t>
            </w:r>
          </w:p>
        </w:tc>
      </w:tr>
      <w:tr w:rsidR="00F80BA3" w:rsidRPr="00B72362" w14:paraId="5205BEB2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FB04C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Yard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F39C4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Partially Fenced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BFAAB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Fence</w:t>
            </w:r>
          </w:p>
        </w:tc>
      </w:tr>
      <w:tr w:rsidR="00F80BA3" w:rsidRPr="00B72362" w14:paraId="0548C7C8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7188A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Fence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95692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 Fence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EF02B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Fence</w:t>
            </w:r>
          </w:p>
        </w:tc>
      </w:tr>
    </w:tbl>
    <w:p w14:paraId="54250345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063BB2DC" w14:textId="77777777" w:rsidTr="00261E1A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FB5013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Flooring:</w:t>
            </w:r>
          </w:p>
        </w:tc>
      </w:tr>
      <w:tr w:rsidR="00F80BA3" w:rsidRPr="00B72362" w14:paraId="4C066396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49601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Ceramic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F9093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Linoleum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E40E5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Tile</w:t>
            </w:r>
          </w:p>
        </w:tc>
      </w:tr>
      <w:tr w:rsidR="00F80BA3" w:rsidRPr="00B72362" w14:paraId="4F1040C7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275EB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Hardwood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6A4C0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Marble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F4954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to Wall Carpet</w:t>
            </w:r>
          </w:p>
        </w:tc>
      </w:tr>
      <w:tr w:rsidR="00F80BA3" w:rsidRPr="00B72362" w14:paraId="5510D9AA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91E6B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Laminate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4DAF5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Mixed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4C4571" w14:textId="77777777" w:rsidR="00F80BA3" w:rsidRDefault="00F80BA3" w:rsidP="00261E1A">
            <w:pPr>
              <w:rPr>
                <w:b/>
              </w:rPr>
            </w:pPr>
          </w:p>
        </w:tc>
      </w:tr>
    </w:tbl>
    <w:p w14:paraId="027B31E4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66C2AC72" w14:textId="77777777" w:rsidTr="00261E1A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35B738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General:</w:t>
            </w:r>
          </w:p>
        </w:tc>
      </w:tr>
      <w:tr w:rsidR="00F80BA3" w:rsidRPr="00B72362" w14:paraId="10E49098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5E7EB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Built-in Vacuum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30CCA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Range 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284B7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Skylight</w:t>
            </w:r>
          </w:p>
        </w:tc>
      </w:tr>
      <w:tr w:rsidR="00F80BA3" w:rsidRPr="00B72362" w14:paraId="4333A8BF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8BC1B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Ceiling Fan(s)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92EFD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Alarms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0879C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Smoke Detector</w:t>
            </w:r>
          </w:p>
        </w:tc>
      </w:tr>
      <w:tr w:rsidR="00F80BA3" w:rsidRPr="00B72362" w14:paraId="3B9BAD3C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FDD73B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Clubhouse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ADF70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Guard Gate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EA611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Stereo System</w:t>
            </w:r>
          </w:p>
        </w:tc>
      </w:tr>
      <w:tr w:rsidR="00F80BA3" w:rsidRPr="00B72362" w14:paraId="41F71715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51B6A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Concierge Services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D8248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Privileges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FEAB1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Area</w:t>
            </w:r>
          </w:p>
        </w:tc>
      </w:tr>
      <w:tr w:rsidR="00F80BA3" w:rsidRPr="00B72362" w14:paraId="342CD8FF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3D462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Doorman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B9825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C914B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Wheel Chair Accessible</w:t>
            </w:r>
          </w:p>
        </w:tc>
      </w:tr>
      <w:tr w:rsidR="00F80BA3" w:rsidRPr="00B72362" w14:paraId="774B9316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8D75A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Elevator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E8027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Airport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B2F41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Treatments</w:t>
            </w:r>
          </w:p>
        </w:tc>
      </w:tr>
      <w:tr w:rsidR="00F80BA3" w:rsidRPr="00B72362" w14:paraId="444B79DD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56A6A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Energy-saving Features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454C6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Elevator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92156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Workshop</w:t>
            </w:r>
          </w:p>
        </w:tc>
      </w:tr>
      <w:tr w:rsidR="00F80BA3" w:rsidRPr="00B72362" w14:paraId="30612F17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8EF9A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Escalator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0BC0B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EC6EB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Direct Elevator Access</w:t>
            </w:r>
          </w:p>
        </w:tc>
      </w:tr>
    </w:tbl>
    <w:p w14:paraId="1B584473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49B8A2A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46A102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Heating – Fuel Type:</w:t>
            </w:r>
          </w:p>
        </w:tc>
      </w:tr>
      <w:tr w:rsidR="00F80BA3" w:rsidRPr="00B72362" w14:paraId="4DD6FD10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104F3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BACDC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7580B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Propane</w:t>
            </w:r>
          </w:p>
        </w:tc>
      </w:tr>
      <w:tr w:rsidR="00F80BA3" w:rsidRPr="00B72362" w14:paraId="15F48486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B724D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0CC6E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38AA9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</w:t>
            </w:r>
          </w:p>
        </w:tc>
      </w:tr>
      <w:tr w:rsidR="00F80BA3" w:rsidRPr="00B72362" w14:paraId="33E29907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8CC83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E9E76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Oil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5E68A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</w:t>
            </w:r>
          </w:p>
        </w:tc>
      </w:tr>
      <w:tr w:rsidR="00F80BA3" w:rsidRPr="00B72362" w14:paraId="6467B54E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1575C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Geothermal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5399F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46C104" w14:textId="77777777" w:rsidR="00F80BA3" w:rsidRDefault="00F80BA3" w:rsidP="00261E1A">
            <w:pPr>
              <w:rPr>
                <w:b/>
              </w:rPr>
            </w:pPr>
          </w:p>
        </w:tc>
      </w:tr>
    </w:tbl>
    <w:p w14:paraId="79A35F1A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7247D31F" w14:textId="77777777" w:rsidTr="00261E1A">
        <w:trPr>
          <w:cantSplit/>
          <w:trHeight w:val="25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846C9F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Heating Type:</w:t>
            </w:r>
          </w:p>
        </w:tc>
      </w:tr>
      <w:tr w:rsidR="00F80BA3" w:rsidRPr="00B72362" w14:paraId="64576C81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7B316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Baseboard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2391B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Multi-Zone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9ADE8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Radiator</w:t>
            </w:r>
          </w:p>
        </w:tc>
      </w:tr>
      <w:tr w:rsidR="00F80BA3" w:rsidRPr="00B72362" w14:paraId="4034D33D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EA890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Forced Air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9878B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5ABDE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 Power</w:t>
            </w:r>
          </w:p>
        </w:tc>
      </w:tr>
      <w:tr w:rsidR="00F80BA3" w:rsidRPr="00B72362" w14:paraId="5D315C3B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598902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Gravity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DFA6A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081C4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Heat</w:t>
            </w:r>
          </w:p>
        </w:tc>
      </w:tr>
      <w:tr w:rsidR="00F80BA3" w:rsidRPr="00B72362" w14:paraId="275AEDDC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AC231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Heat Pump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CC0E0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Pellet Stove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427A4F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407EB585" w14:textId="77777777" w:rsidTr="00261E1A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63DD7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35436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Radiant Floor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67A055" w14:textId="77777777" w:rsidR="00F80BA3" w:rsidRDefault="00F80BA3" w:rsidP="00261E1A">
            <w:pPr>
              <w:rPr>
                <w:b/>
              </w:rPr>
            </w:pPr>
          </w:p>
        </w:tc>
      </w:tr>
    </w:tbl>
    <w:p w14:paraId="58068495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1C4989F4" w14:textId="77777777" w:rsidTr="00261E1A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193D18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Interior: </w:t>
            </w:r>
          </w:p>
        </w:tc>
      </w:tr>
      <w:tr w:rsidR="00F80BA3" w:rsidRPr="00B72362" w14:paraId="61BD23BA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3E0D0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Bay/Bow Window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860ED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Fireplace in Master BR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F45DB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Screen Room</w:t>
            </w:r>
          </w:p>
        </w:tc>
      </w:tr>
      <w:tr w:rsidR="00F80BA3" w:rsidRPr="00B72362" w14:paraId="5C064EDE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10916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Beam –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A604E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High Tech Cabling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17543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Track Lighting</w:t>
            </w:r>
          </w:p>
        </w:tc>
      </w:tr>
      <w:tr w:rsidR="00F80BA3" w:rsidRPr="00B72362" w14:paraId="6670C300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0C7DC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Blinds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42210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In-Home Gym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FA969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Two-story Family Room</w:t>
            </w:r>
          </w:p>
        </w:tc>
      </w:tr>
      <w:tr w:rsidR="00F80BA3" w:rsidRPr="00B72362" w14:paraId="566D6E4E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F5B92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Bowling Alley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CD0B6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In-Law Suite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3C0A8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Vaulted Ceilings</w:t>
            </w:r>
          </w:p>
        </w:tc>
      </w:tr>
      <w:tr w:rsidR="00F80BA3" w:rsidRPr="00B72362" w14:paraId="4F4252B6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2D914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Cathedral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22A728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78B84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Walk-in Closet</w:t>
            </w:r>
          </w:p>
        </w:tc>
      </w:tr>
      <w:tr w:rsidR="00F80BA3" w:rsidRPr="00B72362" w14:paraId="38AF9691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6BDE9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Closets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46415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Racquetball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453FD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Wet Bar</w:t>
            </w:r>
          </w:p>
        </w:tc>
      </w:tr>
      <w:tr w:rsidR="00F80BA3" w:rsidRPr="00B72362" w14:paraId="6C2E4D30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3002A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Dry Bar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E1BF0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Intercom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6AD9B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Cellar</w:t>
            </w:r>
          </w:p>
        </w:tc>
      </w:tr>
      <w:tr w:rsidR="00F80BA3" w:rsidRPr="00B72362" w14:paraId="5DE3A46D" w14:textId="77777777" w:rsidTr="00261E1A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542E3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Exercise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7EA11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Chute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F7D643" w14:textId="77777777" w:rsidR="00F80BA3" w:rsidRDefault="00F80BA3" w:rsidP="00261E1A">
            <w:pPr>
              <w:rPr>
                <w:b/>
              </w:rPr>
            </w:pPr>
          </w:p>
        </w:tc>
      </w:tr>
    </w:tbl>
    <w:p w14:paraId="0127CC82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392EBC95" w14:textId="77777777" w:rsidTr="00261E1A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DD41B5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Kitchen Features:</w:t>
            </w:r>
          </w:p>
        </w:tc>
      </w:tr>
      <w:tr w:rsidR="00F80BA3" w:rsidRPr="00B72362" w14:paraId="0967301A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0580D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Breakfast Bar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2D64D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83768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Gourmet Kitchen</w:t>
            </w:r>
          </w:p>
        </w:tc>
      </w:tr>
      <w:tr w:rsidR="00F80BA3" w:rsidRPr="00B72362" w14:paraId="5DA8DBAC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AD101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Butlers Pantry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500AF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Designer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C27FA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Granite Countertops</w:t>
            </w:r>
          </w:p>
        </w:tc>
      </w:tr>
      <w:tr w:rsidR="00F80BA3" w:rsidRPr="00B72362" w14:paraId="43C39562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004EC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Catering Kitchen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DB9E8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Eat-in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5CB62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Kitchen Facilities</w:t>
            </w:r>
          </w:p>
        </w:tc>
      </w:tr>
      <w:tr w:rsidR="00F80BA3" w:rsidRPr="00B72362" w14:paraId="1CC65FEC" w14:textId="77777777" w:rsidTr="00261E1A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146AD7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Center Island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787D8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Galley Kitchen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75583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Marble Countertop</w:t>
            </w:r>
          </w:p>
        </w:tc>
      </w:tr>
    </w:tbl>
    <w:p w14:paraId="015A92B7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A288376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BB2FE1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Location: </w:t>
            </w:r>
          </w:p>
        </w:tc>
      </w:tr>
      <w:tr w:rsidR="00F80BA3" w:rsidRPr="00B72362" w14:paraId="53A5409C" w14:textId="77777777" w:rsidTr="00261E1A">
        <w:trPr>
          <w:cantSplit/>
          <w:trHeight w:val="2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48181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Golf Course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D1718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Gulf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FCA72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Ocean/Beach</w:t>
            </w:r>
          </w:p>
        </w:tc>
      </w:tr>
      <w:tr w:rsidR="00F80BA3" w:rsidRPr="00B72362" w14:paraId="73E2327A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AC786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Park Land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9448E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Harbor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BCDFC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Block</w:t>
            </w:r>
          </w:p>
        </w:tc>
      </w:tr>
      <w:tr w:rsidR="00F80BA3" w:rsidRPr="00B72362" w14:paraId="7FF42731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B77A5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Bayside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DC42F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 Shopping Mall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024A9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Front</w:t>
            </w:r>
          </w:p>
        </w:tc>
      </w:tr>
      <w:tr w:rsidR="00F80BA3" w:rsidRPr="00B72362" w14:paraId="7C59A6A5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9086C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Beach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8E48A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Intercoastal Waterway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85B41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 Water</w:t>
            </w:r>
          </w:p>
        </w:tc>
      </w:tr>
      <w:tr w:rsidR="00F80BA3" w:rsidRPr="00B72362" w14:paraId="0C699595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5B0A2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Canal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A1E1C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Island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5F2DB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Riverfront</w:t>
            </w:r>
          </w:p>
        </w:tc>
      </w:tr>
      <w:tr w:rsidR="00F80BA3" w:rsidRPr="00B72362" w14:paraId="273C00AD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9C2F4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Channel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CE687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8AADD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Slope Side</w:t>
            </w:r>
          </w:p>
        </w:tc>
      </w:tr>
      <w:tr w:rsidR="00F80BA3" w:rsidRPr="00B72362" w14:paraId="4D3A7547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F2B21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Cul-de-Sac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A6A32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Lakefront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CEBD2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Waterfront</w:t>
            </w:r>
          </w:p>
        </w:tc>
      </w:tr>
      <w:tr w:rsidR="00F80BA3" w:rsidRPr="00B72362" w14:paraId="3E5407FE" w14:textId="77777777" w:rsidTr="00261E1A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B1F9E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Fairway Frontage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CD46A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Marina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21D04F5" w14:textId="77777777" w:rsidR="00F80BA3" w:rsidRDefault="00F80BA3" w:rsidP="00261E1A">
            <w:pPr>
              <w:rPr>
                <w:b/>
              </w:rPr>
            </w:pPr>
          </w:p>
        </w:tc>
      </w:tr>
    </w:tbl>
    <w:p w14:paraId="38C35EB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5A273C55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1531E0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Lot Description: </w:t>
            </w:r>
          </w:p>
        </w:tc>
      </w:tr>
      <w:tr w:rsidR="00F80BA3" w:rsidRPr="00B72362" w14:paraId="38E599E5" w14:textId="77777777" w:rsidTr="00261E1A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42808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Type– Other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4A0B0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Irregular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9687D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Pond on Lot   </w:t>
            </w:r>
          </w:p>
        </w:tc>
      </w:tr>
      <w:tr w:rsidR="00F80BA3" w:rsidRPr="00B72362" w14:paraId="2837E5E6" w14:textId="77777777" w:rsidTr="00261E1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4DC3C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Road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5C7E1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Lake on Lot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5EE9B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Possible Subdivision   </w:t>
            </w:r>
          </w:p>
        </w:tc>
      </w:tr>
      <w:tr w:rsidR="00F80BA3" w:rsidRPr="00B72362" w14:paraId="4AA32C38" w14:textId="77777777" w:rsidTr="00261E1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7B5DA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Water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C5ADB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Level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A6D0B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Stream on Lot   </w:t>
            </w:r>
          </w:p>
        </w:tc>
      </w:tr>
      <w:tr w:rsidR="00F80BA3" w:rsidRPr="00B72362" w14:paraId="7A6C6E97" w14:textId="77777777" w:rsidTr="00261E1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E42B7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Corner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65881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Development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22DC5B" w14:textId="77777777" w:rsidR="00F80BA3" w:rsidRPr="000C6799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Wooded</w:t>
            </w:r>
          </w:p>
        </w:tc>
      </w:tr>
      <w:tr w:rsidR="00F80BA3" w:rsidRPr="00B72362" w14:paraId="25174073" w14:textId="77777777" w:rsidTr="00261E1A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DB876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Flag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E6274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Open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7E873F" w14:textId="77777777" w:rsidR="00F80BA3" w:rsidRDefault="00F80BA3" w:rsidP="00261E1A">
            <w:pPr>
              <w:rPr>
                <w:b/>
              </w:rPr>
            </w:pPr>
          </w:p>
        </w:tc>
      </w:tr>
    </w:tbl>
    <w:p w14:paraId="081036F9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02403EA7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19B4F6" w14:textId="77777777" w:rsidR="00F80BA3" w:rsidRPr="000C6799" w:rsidRDefault="00F80BA3" w:rsidP="00261E1A">
            <w:pPr>
              <w:rPr>
                <w:rFonts w:cs="Calibri"/>
                <w:noProof/>
              </w:rPr>
            </w:pPr>
            <w:r w:rsidRPr="00122F9B">
              <w:rPr>
                <w:rFonts w:cs="Calibri"/>
                <w:b/>
                <w:noProof/>
              </w:rPr>
              <w:t>Other:</w:t>
            </w:r>
          </w:p>
        </w:tc>
      </w:tr>
      <w:tr w:rsidR="00F80BA3" w:rsidRPr="00B72362" w14:paraId="7D601DAB" w14:textId="77777777" w:rsidTr="00261E1A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B034C0" w14:textId="77777777" w:rsidR="00F80BA3" w:rsidRPr="00122F9B" w:rsidRDefault="00F80BA3" w:rsidP="00261E1A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Association Fee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E4B0C7" w14:textId="77777777" w:rsidR="00F80BA3" w:rsidRPr="00122F9B" w:rsidRDefault="00F80BA3" w:rsidP="00261E1A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Rent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5E729E" w14:textId="77777777" w:rsidR="00F80BA3" w:rsidRPr="00122F9B" w:rsidRDefault="00F80BA3" w:rsidP="00261E1A">
            <w:pPr>
              <w:rPr>
                <w:rFonts w:cs="Calibri"/>
                <w:b/>
                <w:noProof/>
              </w:rPr>
            </w:pPr>
          </w:p>
        </w:tc>
      </w:tr>
      <w:tr w:rsidR="00F80BA3" w:rsidRPr="00B72362" w14:paraId="5CB3F813" w14:textId="77777777" w:rsidTr="00261E1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5F1624" w14:textId="77777777" w:rsidR="00F80BA3" w:rsidRPr="00122F9B" w:rsidRDefault="00F80BA3" w:rsidP="00261E1A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Own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E14802" w14:textId="77777777" w:rsidR="00F80BA3" w:rsidRPr="00406210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Whole House Water Filter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9441FB" w14:textId="77777777" w:rsidR="00F80BA3" w:rsidRPr="00122F9B" w:rsidRDefault="00F80BA3" w:rsidP="00261E1A">
            <w:pPr>
              <w:rPr>
                <w:rFonts w:cs="Calibri"/>
                <w:b/>
                <w:noProof/>
              </w:rPr>
            </w:pPr>
          </w:p>
        </w:tc>
      </w:tr>
    </w:tbl>
    <w:p w14:paraId="7F40CC1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50177416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E26A5D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Pool Description:</w:t>
            </w:r>
          </w:p>
        </w:tc>
      </w:tr>
      <w:tr w:rsidR="00F80BA3" w:rsidRPr="00B72362" w14:paraId="255907C9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CD450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Above Ground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DE4A5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Inground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D64D1C" w14:textId="77777777" w:rsidR="00F80BA3" w:rsidRPr="00406210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Resistance/Spa</w:t>
            </w:r>
          </w:p>
        </w:tc>
      </w:tr>
      <w:tr w:rsidR="00F80BA3" w:rsidRPr="00B72362" w14:paraId="4E24BBCD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8C70F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Hot Tub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D7013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Outdoor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554429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27BF69A6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45785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Indoor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25BB4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Pool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8D81F5" w14:textId="77777777" w:rsidR="00F80BA3" w:rsidRDefault="00F80BA3" w:rsidP="00261E1A">
            <w:pPr>
              <w:rPr>
                <w:b/>
              </w:rPr>
            </w:pPr>
          </w:p>
        </w:tc>
      </w:tr>
    </w:tbl>
    <w:p w14:paraId="7544D061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1B11958B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FB1997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Pre-Wiring:</w:t>
            </w:r>
          </w:p>
        </w:tc>
      </w:tr>
      <w:tr w:rsidR="00F80BA3" w:rsidRPr="00B72362" w14:paraId="52092C00" w14:textId="77777777" w:rsidTr="00261E1A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A2A75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Cable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F9ECF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Garage Door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04F3C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Phone Jacks   </w:t>
            </w:r>
          </w:p>
        </w:tc>
      </w:tr>
      <w:tr w:rsidR="00F80BA3" w:rsidRPr="00B72362" w14:paraId="7F940485" w14:textId="77777777" w:rsidTr="00261E1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4E9EED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Entertainment System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7D7F9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Generator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94552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</w:tr>
    </w:tbl>
    <w:p w14:paraId="6C7E6178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66302DC6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6E1BE0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>Property Description:</w:t>
            </w:r>
          </w:p>
        </w:tc>
      </w:tr>
      <w:tr w:rsidR="00B7016F" w:rsidRPr="00B72362" w14:paraId="33344F59" w14:textId="77777777" w:rsidTr="00261E1A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58F71E" w14:textId="77777777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Acreage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0D3335" w14:textId="77777777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Farm/Ranch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725503" w14:textId="5D310EC5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Vineyard</w:t>
            </w:r>
          </w:p>
        </w:tc>
      </w:tr>
      <w:tr w:rsidR="00B7016F" w:rsidRPr="00B72362" w14:paraId="00AC16C8" w14:textId="77777777" w:rsidTr="00261E1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D4DB86" w14:textId="77777777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Community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8F6ADDA" w14:textId="630F69A0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 Assessment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783593" w14:textId="1D4610FA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Winery</w:t>
            </w:r>
          </w:p>
        </w:tc>
      </w:tr>
      <w:tr w:rsidR="00B7016F" w:rsidRPr="00B72362" w14:paraId="30FA4A13" w14:textId="77777777" w:rsidTr="00261E1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F2A9FB" w14:textId="77777777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Easement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6FEC48" w14:textId="729BFE26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Farm Acreage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C87340" w14:textId="2405F6A0" w:rsidR="00B7016F" w:rsidRDefault="00B7016F" w:rsidP="00261E1A">
            <w:pPr>
              <w:rPr>
                <w:b/>
              </w:rPr>
            </w:pPr>
          </w:p>
        </w:tc>
      </w:tr>
      <w:tr w:rsidR="00B7016F" w:rsidRPr="00B72362" w14:paraId="39A3933D" w14:textId="77777777" w:rsidTr="00261E1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F87D11" w14:textId="77777777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Eco-Friendly (Green)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3E2B790" w14:textId="1F8CCB2E" w:rsidR="00B7016F" w:rsidRDefault="00B7016F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Property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A8E69B" w14:textId="77777777" w:rsidR="00B7016F" w:rsidRDefault="00B7016F" w:rsidP="00261E1A">
            <w:pPr>
              <w:rPr>
                <w:b/>
              </w:rPr>
            </w:pPr>
          </w:p>
        </w:tc>
      </w:tr>
    </w:tbl>
    <w:p w14:paraId="5354573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2A0CBDFE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A29A77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Road Type: </w:t>
            </w:r>
          </w:p>
        </w:tc>
      </w:tr>
      <w:tr w:rsidR="00F80BA3" w:rsidRPr="00B72362" w14:paraId="6336C8F9" w14:textId="77777777" w:rsidTr="00261E1A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5E18F4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4 Way Interchange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42F7CD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Interchange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295F3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Road</w:t>
            </w:r>
          </w:p>
        </w:tc>
      </w:tr>
      <w:tr w:rsidR="00F80BA3" w:rsidRPr="00B72362" w14:paraId="7E796D71" w14:textId="77777777" w:rsidTr="00261E1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C8EC4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City/Town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1DF26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Interstate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E94E9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State Road</w:t>
            </w:r>
          </w:p>
        </w:tc>
      </w:tr>
      <w:tr w:rsidR="00F80BA3" w:rsidRPr="00B72362" w14:paraId="2958DE19" w14:textId="77777777" w:rsidTr="00261E1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6896CB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County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6D9E4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Main Thoroughfare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5DA39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Turnpike</w:t>
            </w:r>
          </w:p>
        </w:tc>
      </w:tr>
    </w:tbl>
    <w:p w14:paraId="514D388D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23A20777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7F6067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lastRenderedPageBreak/>
              <w:t xml:space="preserve">Roof: </w:t>
            </w:r>
          </w:p>
        </w:tc>
      </w:tr>
      <w:tr w:rsidR="00F80BA3" w:rsidRPr="00B72362" w14:paraId="4236202A" w14:textId="77777777" w:rsidTr="00261E1A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0534F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Asphalt/Fiberglass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CE1F0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Composition Shingle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884E7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Slate Roof</w:t>
            </w:r>
          </w:p>
        </w:tc>
      </w:tr>
      <w:tr w:rsidR="00F80BA3" w:rsidRPr="00B72362" w14:paraId="52908C8B" w14:textId="77777777" w:rsidTr="00261E1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7CC04E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Asphalt Shingle Roof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9EA4109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Fiberglass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CDC1C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Spanish Tiles</w:t>
            </w:r>
          </w:p>
        </w:tc>
      </w:tr>
      <w:tr w:rsidR="00F80BA3" w:rsidRPr="00B72362" w14:paraId="4D7643CC" w14:textId="77777777" w:rsidTr="00261E1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6C9DB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Shake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EC556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Roof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95CA1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Tar &amp; Gravel</w:t>
            </w:r>
          </w:p>
        </w:tc>
      </w:tr>
      <w:tr w:rsidR="00F80BA3" w:rsidRPr="00B72362" w14:paraId="6964038B" w14:textId="77777777" w:rsidTr="00261E1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13BD7A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Cement Tiles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58DF6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Rubber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7ED2A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Shingles/Shakes</w:t>
            </w:r>
          </w:p>
        </w:tc>
      </w:tr>
    </w:tbl>
    <w:p w14:paraId="3CE8D22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147AB6B4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D2CFCD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Rooms: </w:t>
            </w:r>
          </w:p>
        </w:tc>
      </w:tr>
      <w:tr w:rsidR="00F80BA3" w:rsidRPr="00B72362" w14:paraId="036E880F" w14:textId="77777777" w:rsidTr="00261E1A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BFD8F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Artist Studio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F2E00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Casita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887EA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Media Room/Home Theater</w:t>
            </w:r>
          </w:p>
        </w:tc>
      </w:tr>
      <w:tr w:rsidR="00F80BA3" w:rsidRPr="00B72362" w14:paraId="1FC9513D" w14:textId="77777777" w:rsidTr="00261E1A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66695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Billiards Room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E2EEF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Library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F554F7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Staff Quarters</w:t>
            </w:r>
          </w:p>
        </w:tc>
      </w:tr>
    </w:tbl>
    <w:p w14:paraId="093E4BE8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3DAFE740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F2C658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Special Market: </w:t>
            </w:r>
          </w:p>
        </w:tc>
      </w:tr>
      <w:tr w:rsidR="00F80BA3" w:rsidRPr="00B72362" w14:paraId="5A37FB25" w14:textId="77777777" w:rsidTr="00261E1A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474E7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College/University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A998790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Luxury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F28DD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Resort/Lake</w:t>
            </w:r>
          </w:p>
        </w:tc>
      </w:tr>
      <w:tr w:rsidR="00F80BA3" w:rsidRPr="00B72362" w14:paraId="6290E449" w14:textId="77777777" w:rsidTr="00261E1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AAA15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Hospitality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FB8954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Military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D01A61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Vacation/Second Home</w:t>
            </w:r>
          </w:p>
        </w:tc>
      </w:tr>
      <w:tr w:rsidR="00F80BA3" w:rsidRPr="00B72362" w14:paraId="32F67828" w14:textId="77777777" w:rsidTr="00261E1A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92B7D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International Properties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A3551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New Homes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057215" w14:textId="77777777" w:rsidR="00F80BA3" w:rsidRDefault="00F80BA3" w:rsidP="00261E1A">
            <w:pPr>
              <w:rPr>
                <w:b/>
              </w:rPr>
            </w:pPr>
          </w:p>
        </w:tc>
      </w:tr>
    </w:tbl>
    <w:p w14:paraId="346C58FE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59FEDC93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3B9EE689" w14:textId="77777777" w:rsidR="00F80BA3" w:rsidRDefault="00F80BA3" w:rsidP="00261E1A">
            <w:pPr>
              <w:rPr>
                <w:b/>
              </w:rPr>
            </w:pPr>
            <w:r>
              <w:rPr>
                <w:b/>
              </w:rPr>
              <w:t xml:space="preserve">Views: </w:t>
            </w:r>
          </w:p>
        </w:tc>
      </w:tr>
      <w:tr w:rsidR="00F80BA3" w:rsidRPr="00B72362" w14:paraId="79C80154" w14:textId="77777777" w:rsidTr="00261E1A">
        <w:trPr>
          <w:cantSplit/>
          <w:trHeight w:val="44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160E63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D6BCA2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B363625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F80BA3" w:rsidRPr="00B72362" w14:paraId="269B14E3" w14:textId="77777777" w:rsidTr="00261E1A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8E7F632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City/Strip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5DC873F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83D66BC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</w:t>
            </w:r>
          </w:p>
        </w:tc>
      </w:tr>
      <w:tr w:rsidR="00F80BA3" w:rsidRPr="00B72362" w14:paraId="2A323DF7" w14:textId="77777777" w:rsidTr="00261E1A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67D131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7525643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CC41A50" w14:textId="77777777" w:rsidR="00F80BA3" w:rsidRDefault="00F80BA3" w:rsidP="00261E1A">
            <w:pPr>
              <w:rPr>
                <w:b/>
              </w:rPr>
            </w:pPr>
          </w:p>
        </w:tc>
      </w:tr>
      <w:tr w:rsidR="00F80BA3" w:rsidRPr="00B72362" w14:paraId="3F5BF06A" w14:textId="77777777" w:rsidTr="00261E1A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7FEA78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&amp; Stream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52F136" w14:textId="77777777" w:rsidR="00F80BA3" w:rsidRDefault="00F80BA3" w:rsidP="00261E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Scenic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FC6281" w14:textId="77777777" w:rsidR="00F80BA3" w:rsidRDefault="00F80BA3" w:rsidP="00261E1A">
            <w:pPr>
              <w:rPr>
                <w:b/>
              </w:rPr>
            </w:pPr>
          </w:p>
        </w:tc>
      </w:tr>
    </w:tbl>
    <w:p w14:paraId="4522EE98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66653C78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6828201F" w14:textId="77777777" w:rsidR="00F80BA3" w:rsidRPr="00B72362" w:rsidRDefault="00F80BA3" w:rsidP="00261E1A">
            <w:pPr>
              <w:pStyle w:val="SectionHeading"/>
            </w:pPr>
            <w:r>
              <w:t>Property Details</w:t>
            </w:r>
          </w:p>
        </w:tc>
      </w:tr>
      <w:tr w:rsidR="00F80BA3" w:rsidRPr="00B72362" w14:paraId="75684F6D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54CDC76C" w14:textId="77777777" w:rsidR="00F80BA3" w:rsidRPr="00B72362" w:rsidRDefault="00F80BA3" w:rsidP="00261E1A">
            <w:r>
              <w:t xml:space="preserve">Property Use: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Bank Owned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Commercial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Residential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Occupied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Rental or Investment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Second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Use in a Business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Vacation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Net Leased Property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Business for Sale</w:t>
            </w:r>
          </w:p>
        </w:tc>
      </w:tr>
      <w:tr w:rsidR="00F80BA3" w:rsidRPr="00B72362" w14:paraId="2D406E7C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DBBF698" w14:textId="77777777" w:rsidR="00F80BA3" w:rsidRPr="00B72362" w:rsidRDefault="00F80BA3" w:rsidP="00261E1A"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Parking Places: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EEFF191" w14:textId="77777777" w:rsidR="00F80BA3" w:rsidRPr="00B72362" w:rsidRDefault="00F80BA3" w:rsidP="00261E1A">
            <w:r>
              <w:t>Year Built: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6134B67" w14:textId="77777777" w:rsidR="00F80BA3" w:rsidRPr="00B72362" w:rsidRDefault="00F80BA3" w:rsidP="00261E1A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Construction     </w:t>
            </w:r>
          </w:p>
        </w:tc>
      </w:tr>
      <w:tr w:rsidR="00F80BA3" w:rsidRPr="00B72362" w14:paraId="79F4B3A5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BDB4A24" w14:textId="77777777" w:rsidR="00F80BA3" w:rsidRDefault="00F80BA3" w:rsidP="00261E1A">
            <w:r>
              <w:t>Year Renovated: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6B7F84E" w14:textId="77777777" w:rsidR="00F80BA3" w:rsidRDefault="00F80BA3" w:rsidP="00261E1A">
            <w:r>
              <w:t>Last Sold 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ABDAF24" w14:textId="77777777" w:rsidR="00F80BA3" w:rsidRPr="009570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Zoning:</w:t>
            </w:r>
          </w:p>
        </w:tc>
      </w:tr>
      <w:tr w:rsidR="00F80BA3" w:rsidRPr="00B72362" w14:paraId="53422F42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B9CAA4B" w14:textId="77777777" w:rsidR="00F80BA3" w:rsidRDefault="00F80BA3" w:rsidP="00261E1A">
            <w:r>
              <w:t>Tax Roll Number: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43DC1B6" w14:textId="77777777" w:rsidR="00F80BA3" w:rsidRDefault="00F80BA3" w:rsidP="00261E1A">
            <w:r>
              <w:t>Lot Dimensions: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03D1B03" w14:textId="77777777" w:rsidR="00F80BA3" w:rsidRDefault="00F80BA3" w:rsidP="00261E1A">
            <w:pPr>
              <w:rPr>
                <w:rFonts w:cs="Calibri"/>
                <w:noProof/>
              </w:rPr>
            </w:pPr>
          </w:p>
        </w:tc>
      </w:tr>
    </w:tbl>
    <w:p w14:paraId="2D1BE9C5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1C5C8B91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22E3E889" w14:textId="77777777" w:rsidR="00F80BA3" w:rsidRPr="00B72362" w:rsidRDefault="00F80BA3" w:rsidP="00261E1A">
            <w:pPr>
              <w:pStyle w:val="SectionHeading"/>
            </w:pPr>
            <w:r>
              <w:t>Geographic location</w:t>
            </w:r>
          </w:p>
        </w:tc>
      </w:tr>
      <w:tr w:rsidR="00F80BA3" w:rsidRPr="00B72362" w14:paraId="4FC73017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562EB35" w14:textId="77777777" w:rsidR="00F80BA3" w:rsidRPr="00B72362" w:rsidRDefault="00F80BA3" w:rsidP="00261E1A">
            <w:r>
              <w:t xml:space="preserve">City Region: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EE60633" w14:textId="77777777" w:rsidR="00F80BA3" w:rsidRPr="00B72362" w:rsidRDefault="00F80BA3" w:rsidP="00261E1A">
            <w:r>
              <w:t>Continent Region: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988CA57" w14:textId="77777777" w:rsidR="00F80BA3" w:rsidRPr="00B72362" w:rsidRDefault="00F80BA3" w:rsidP="00261E1A">
            <w:r>
              <w:t>Property Location:</w:t>
            </w:r>
          </w:p>
        </w:tc>
      </w:tr>
      <w:tr w:rsidR="00F80BA3" w:rsidRPr="00B72362" w14:paraId="25251A9B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78CBCF2" w14:textId="77777777" w:rsidR="00F80BA3" w:rsidRDefault="00F80BA3" w:rsidP="00261E1A">
            <w:r>
              <w:t>State Region: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D395A8B" w14:textId="77777777" w:rsidR="00F80BA3" w:rsidRDefault="00F80BA3" w:rsidP="00261E1A">
            <w:r>
              <w:t>Township: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C535D09" w14:textId="77777777" w:rsidR="00F80BA3" w:rsidRPr="009570A3" w:rsidRDefault="00F80BA3" w:rsidP="00261E1A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Development:</w:t>
            </w:r>
          </w:p>
        </w:tc>
      </w:tr>
      <w:tr w:rsidR="00F80BA3" w:rsidRPr="00B72362" w14:paraId="16C46D26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B7A7B5C" w14:textId="77777777" w:rsidR="00F80BA3" w:rsidRDefault="00F80BA3" w:rsidP="00261E1A">
            <w:r>
              <w:t>Country Region: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4DB4419" w14:textId="77777777" w:rsidR="00F80BA3" w:rsidRDefault="00F80BA3" w:rsidP="00261E1A">
            <w:r>
              <w:t>Post Office: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AD05E75" w14:textId="77777777" w:rsidR="00F80BA3" w:rsidRDefault="00F80BA3" w:rsidP="00261E1A">
            <w:pPr>
              <w:rPr>
                <w:rFonts w:cs="Calibri"/>
                <w:noProof/>
              </w:rPr>
            </w:pPr>
          </w:p>
        </w:tc>
      </w:tr>
    </w:tbl>
    <w:p w14:paraId="089BF897" w14:textId="77777777" w:rsidR="00F80BA3" w:rsidRDefault="00F80BA3" w:rsidP="00F80BA3"/>
    <w:p w14:paraId="629C6BA8" w14:textId="77777777" w:rsidR="00F80BA3" w:rsidRDefault="00F80BA3" w:rsidP="00F80BA3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855"/>
        <w:gridCol w:w="2250"/>
        <w:gridCol w:w="3960"/>
      </w:tblGrid>
      <w:tr w:rsidR="00F80BA3" w:rsidRPr="00B72362" w14:paraId="5A91A398" w14:textId="77777777" w:rsidTr="00261E1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E6E6E6"/>
            <w:vAlign w:val="center"/>
          </w:tcPr>
          <w:p w14:paraId="25DAEBB7" w14:textId="77777777" w:rsidR="00F80BA3" w:rsidRPr="00B72362" w:rsidRDefault="00F80BA3" w:rsidP="00261E1A">
            <w:pPr>
              <w:pStyle w:val="SectionHeading"/>
            </w:pPr>
            <w:r>
              <w:t>Rooms</w:t>
            </w:r>
          </w:p>
        </w:tc>
      </w:tr>
      <w:tr w:rsidR="00F80BA3" w:rsidRPr="00B72362" w14:paraId="031760C7" w14:textId="77777777" w:rsidTr="00261E1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auto"/>
            <w:vAlign w:val="center"/>
          </w:tcPr>
          <w:p w14:paraId="203DEF70" w14:textId="77777777" w:rsidR="00F80BA3" w:rsidRDefault="00F80BA3" w:rsidP="00261E1A">
            <w:r>
              <w:t>Number of Rooms:</w:t>
            </w:r>
          </w:p>
        </w:tc>
      </w:tr>
      <w:tr w:rsidR="00F80BA3" w:rsidRPr="00B72362" w14:paraId="0A8E0200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DBE5F1" w:themeFill="accent1" w:themeFillTint="33"/>
            <w:vAlign w:val="center"/>
          </w:tcPr>
          <w:p w14:paraId="32E8518A" w14:textId="77777777" w:rsidR="00F80BA3" w:rsidRPr="00B72362" w:rsidRDefault="00F80BA3" w:rsidP="00261E1A">
            <w:r>
              <w:t>Room Name</w:t>
            </w:r>
          </w:p>
        </w:tc>
        <w:tc>
          <w:tcPr>
            <w:tcW w:w="2250" w:type="dxa"/>
            <w:shd w:val="clear" w:color="auto" w:fill="DBE5F1" w:themeFill="accent1" w:themeFillTint="33"/>
            <w:vAlign w:val="center"/>
          </w:tcPr>
          <w:p w14:paraId="158CEB29" w14:textId="77777777" w:rsidR="00F80BA3" w:rsidRPr="00B72362" w:rsidRDefault="00F80BA3" w:rsidP="00261E1A">
            <w:r>
              <w:t>Length</w:t>
            </w:r>
          </w:p>
        </w:tc>
        <w:tc>
          <w:tcPr>
            <w:tcW w:w="3960" w:type="dxa"/>
            <w:shd w:val="clear" w:color="auto" w:fill="DBE5F1" w:themeFill="accent1" w:themeFillTint="33"/>
            <w:vAlign w:val="center"/>
          </w:tcPr>
          <w:p w14:paraId="5A264E13" w14:textId="77777777" w:rsidR="00F80BA3" w:rsidRPr="00B72362" w:rsidRDefault="00F80BA3" w:rsidP="00261E1A">
            <w:r>
              <w:t>Width</w:t>
            </w:r>
          </w:p>
        </w:tc>
      </w:tr>
      <w:tr w:rsidR="00F80BA3" w:rsidRPr="00B72362" w14:paraId="56022CC1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04EF7E57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72CE75E4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758DA50F" w14:textId="77777777" w:rsidR="00F80BA3" w:rsidRDefault="00F80BA3" w:rsidP="00261E1A"/>
        </w:tc>
      </w:tr>
      <w:tr w:rsidR="00F80BA3" w:rsidRPr="00B72362" w14:paraId="74B1C90D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2C7BCF24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24C6688E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6AA5C635" w14:textId="77777777" w:rsidR="00F80BA3" w:rsidRDefault="00F80BA3" w:rsidP="00261E1A"/>
        </w:tc>
      </w:tr>
      <w:tr w:rsidR="00F80BA3" w:rsidRPr="00B72362" w14:paraId="47FEAEEE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637AE3D8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7C83B380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638A3421" w14:textId="77777777" w:rsidR="00F80BA3" w:rsidRDefault="00F80BA3" w:rsidP="00261E1A"/>
        </w:tc>
      </w:tr>
      <w:tr w:rsidR="00F80BA3" w:rsidRPr="00B72362" w14:paraId="54F60E59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1089AB3E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0C7B27A4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6BAC884E" w14:textId="77777777" w:rsidR="00F80BA3" w:rsidRDefault="00F80BA3" w:rsidP="00261E1A"/>
        </w:tc>
      </w:tr>
      <w:tr w:rsidR="00F80BA3" w:rsidRPr="00B72362" w14:paraId="453D831F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7E914977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26BC51F8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21A154C3" w14:textId="77777777" w:rsidR="00F80BA3" w:rsidRDefault="00F80BA3" w:rsidP="00261E1A"/>
        </w:tc>
      </w:tr>
    </w:tbl>
    <w:p w14:paraId="63DC24A3" w14:textId="77777777" w:rsidR="00F80BA3" w:rsidRDefault="00F80BA3" w:rsidP="00F80BA3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4855"/>
        <w:gridCol w:w="2250"/>
        <w:gridCol w:w="3960"/>
      </w:tblGrid>
      <w:tr w:rsidR="00F80BA3" w:rsidRPr="00B72362" w14:paraId="4AB55814" w14:textId="77777777" w:rsidTr="00261E1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E6E6E6"/>
            <w:vAlign w:val="center"/>
          </w:tcPr>
          <w:p w14:paraId="0F765C08" w14:textId="77777777" w:rsidR="00F80BA3" w:rsidRPr="00B72362" w:rsidRDefault="00F80BA3" w:rsidP="00261E1A">
            <w:pPr>
              <w:pStyle w:val="SectionHeading"/>
            </w:pPr>
            <w:r>
              <w:t>Floors</w:t>
            </w:r>
          </w:p>
        </w:tc>
      </w:tr>
      <w:tr w:rsidR="00F80BA3" w:rsidRPr="00B72362" w14:paraId="7A0A0582" w14:textId="77777777" w:rsidTr="00261E1A">
        <w:trPr>
          <w:cantSplit/>
          <w:trHeight w:val="230"/>
          <w:jc w:val="center"/>
        </w:trPr>
        <w:tc>
          <w:tcPr>
            <w:tcW w:w="11065" w:type="dxa"/>
            <w:gridSpan w:val="3"/>
            <w:shd w:val="clear" w:color="auto" w:fill="auto"/>
            <w:vAlign w:val="center"/>
          </w:tcPr>
          <w:p w14:paraId="2A00C172" w14:textId="77777777" w:rsidR="00F80BA3" w:rsidRDefault="00F80BA3" w:rsidP="00261E1A">
            <w:r>
              <w:t>Number of Floors/Levels:</w:t>
            </w:r>
          </w:p>
        </w:tc>
      </w:tr>
      <w:tr w:rsidR="00F80BA3" w:rsidRPr="00B72362" w14:paraId="398D9F6D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DBE5F1" w:themeFill="accent1" w:themeFillTint="33"/>
            <w:vAlign w:val="center"/>
          </w:tcPr>
          <w:p w14:paraId="6D8236EC" w14:textId="77777777" w:rsidR="00F80BA3" w:rsidRPr="00B72362" w:rsidRDefault="00F80BA3" w:rsidP="00261E1A">
            <w:r>
              <w:t>Floor Name</w:t>
            </w:r>
          </w:p>
        </w:tc>
        <w:tc>
          <w:tcPr>
            <w:tcW w:w="2250" w:type="dxa"/>
            <w:shd w:val="clear" w:color="auto" w:fill="DBE5F1" w:themeFill="accent1" w:themeFillTint="33"/>
            <w:vAlign w:val="center"/>
          </w:tcPr>
          <w:p w14:paraId="3781EEC0" w14:textId="77777777" w:rsidR="00F80BA3" w:rsidRPr="00B72362" w:rsidRDefault="00F80BA3" w:rsidP="00261E1A">
            <w:r>
              <w:t>Length</w:t>
            </w:r>
          </w:p>
        </w:tc>
        <w:tc>
          <w:tcPr>
            <w:tcW w:w="3960" w:type="dxa"/>
            <w:shd w:val="clear" w:color="auto" w:fill="DBE5F1" w:themeFill="accent1" w:themeFillTint="33"/>
            <w:vAlign w:val="center"/>
          </w:tcPr>
          <w:p w14:paraId="0EB10EB3" w14:textId="77777777" w:rsidR="00F80BA3" w:rsidRPr="00B72362" w:rsidRDefault="00F80BA3" w:rsidP="00261E1A">
            <w:r>
              <w:t>Width</w:t>
            </w:r>
          </w:p>
        </w:tc>
      </w:tr>
      <w:tr w:rsidR="00F80BA3" w:rsidRPr="00B72362" w14:paraId="0209CA69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0929ED7F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2888CCE6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23294A08" w14:textId="77777777" w:rsidR="00F80BA3" w:rsidRDefault="00F80BA3" w:rsidP="00261E1A"/>
        </w:tc>
      </w:tr>
      <w:tr w:rsidR="00F80BA3" w:rsidRPr="00B72362" w14:paraId="5D9983F7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4CA6C5C8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34FE66DF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1EBD41FF" w14:textId="77777777" w:rsidR="00F80BA3" w:rsidRDefault="00F80BA3" w:rsidP="00261E1A"/>
        </w:tc>
      </w:tr>
      <w:tr w:rsidR="00F80BA3" w:rsidRPr="00B72362" w14:paraId="63C4F306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65687AA3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7435AC3C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4A1D5EA6" w14:textId="77777777" w:rsidR="00F80BA3" w:rsidRDefault="00F80BA3" w:rsidP="00261E1A"/>
        </w:tc>
      </w:tr>
      <w:tr w:rsidR="00F80BA3" w:rsidRPr="00B72362" w14:paraId="5FB230E4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15AC1C87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06CF1760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51C0776B" w14:textId="77777777" w:rsidR="00F80BA3" w:rsidRDefault="00F80BA3" w:rsidP="00261E1A"/>
        </w:tc>
      </w:tr>
      <w:tr w:rsidR="00F80BA3" w:rsidRPr="00B72362" w14:paraId="2D4A28C0" w14:textId="77777777" w:rsidTr="00261E1A">
        <w:trPr>
          <w:cantSplit/>
          <w:trHeight w:val="230"/>
          <w:jc w:val="center"/>
        </w:trPr>
        <w:tc>
          <w:tcPr>
            <w:tcW w:w="4855" w:type="dxa"/>
            <w:shd w:val="clear" w:color="auto" w:fill="auto"/>
            <w:vAlign w:val="center"/>
          </w:tcPr>
          <w:p w14:paraId="520A7FAE" w14:textId="77777777" w:rsidR="00F80BA3" w:rsidRDefault="00F80BA3" w:rsidP="00261E1A"/>
        </w:tc>
        <w:tc>
          <w:tcPr>
            <w:tcW w:w="2250" w:type="dxa"/>
            <w:shd w:val="clear" w:color="auto" w:fill="auto"/>
            <w:vAlign w:val="center"/>
          </w:tcPr>
          <w:p w14:paraId="77D122C7" w14:textId="77777777" w:rsidR="00F80BA3" w:rsidRDefault="00F80BA3" w:rsidP="00261E1A"/>
        </w:tc>
        <w:tc>
          <w:tcPr>
            <w:tcW w:w="3960" w:type="dxa"/>
            <w:shd w:val="clear" w:color="auto" w:fill="auto"/>
            <w:vAlign w:val="center"/>
          </w:tcPr>
          <w:p w14:paraId="2D303411" w14:textId="77777777" w:rsidR="00F80BA3" w:rsidRDefault="00F80BA3" w:rsidP="00261E1A"/>
        </w:tc>
      </w:tr>
    </w:tbl>
    <w:p w14:paraId="110A068D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3B64B3A7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48A9F68F" w14:textId="77777777" w:rsidR="00F80BA3" w:rsidRPr="00B72362" w:rsidRDefault="00F80BA3" w:rsidP="00261E1A">
            <w:pPr>
              <w:pStyle w:val="SectionHeading"/>
            </w:pPr>
            <w:r>
              <w:lastRenderedPageBreak/>
              <w:t>Schools</w:t>
            </w:r>
          </w:p>
        </w:tc>
      </w:tr>
      <w:tr w:rsidR="00F80BA3" w:rsidRPr="00B72362" w14:paraId="74AF91E0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14CD022" w14:textId="77777777" w:rsidR="00F80BA3" w:rsidRDefault="00F80BA3" w:rsidP="00261E1A">
            <w:r>
              <w:t>Elementary School District: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AD96040" w14:textId="77777777" w:rsidR="00F80BA3" w:rsidRDefault="00F80BA3" w:rsidP="00261E1A">
            <w:r>
              <w:t>Middle School District: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04E3E0F" w14:textId="77777777" w:rsidR="00F80BA3" w:rsidRDefault="00F80BA3" w:rsidP="00261E1A">
            <w:r>
              <w:t>High School District:</w:t>
            </w:r>
          </w:p>
        </w:tc>
      </w:tr>
      <w:tr w:rsidR="00F80BA3" w:rsidRPr="00B72362" w14:paraId="56DBF2F4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DBE5F1" w:themeFill="accent1" w:themeFillTint="33"/>
            <w:vAlign w:val="center"/>
          </w:tcPr>
          <w:p w14:paraId="0E7C22B5" w14:textId="77777777" w:rsidR="00F80BA3" w:rsidRPr="00B72362" w:rsidRDefault="00F80BA3" w:rsidP="00261E1A">
            <w:r>
              <w:t>School Name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4B4C359F" w14:textId="77777777" w:rsidR="00F80BA3" w:rsidRPr="00B72362" w:rsidRDefault="00F80BA3" w:rsidP="00261E1A">
            <w:r>
              <w:t>School Type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14:paraId="45B1F39F" w14:textId="77777777" w:rsidR="00F80BA3" w:rsidRPr="00B72362" w:rsidRDefault="00F80BA3" w:rsidP="00261E1A">
            <w:r>
              <w:t>Distance From Property</w:t>
            </w:r>
          </w:p>
        </w:tc>
      </w:tr>
      <w:tr w:rsidR="00F80BA3" w:rsidRPr="00B72362" w14:paraId="47BE7475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F044C76" w14:textId="77777777" w:rsidR="00F80BA3" w:rsidRPr="00B72362" w:rsidRDefault="00F80BA3" w:rsidP="00261E1A"/>
        </w:tc>
        <w:tc>
          <w:tcPr>
            <w:tcW w:w="3686" w:type="dxa"/>
            <w:shd w:val="clear" w:color="auto" w:fill="auto"/>
            <w:vAlign w:val="center"/>
          </w:tcPr>
          <w:p w14:paraId="72F63231" w14:textId="77777777" w:rsidR="00F80BA3" w:rsidRPr="00B72362" w:rsidRDefault="00F80BA3" w:rsidP="00261E1A"/>
        </w:tc>
        <w:tc>
          <w:tcPr>
            <w:tcW w:w="3687" w:type="dxa"/>
            <w:shd w:val="clear" w:color="auto" w:fill="auto"/>
            <w:vAlign w:val="center"/>
          </w:tcPr>
          <w:p w14:paraId="69F06E25" w14:textId="77777777" w:rsidR="00F80BA3" w:rsidRPr="00B72362" w:rsidRDefault="00F80BA3" w:rsidP="00261E1A"/>
        </w:tc>
      </w:tr>
      <w:tr w:rsidR="00F80BA3" w:rsidRPr="00B72362" w14:paraId="49945868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0867F5F" w14:textId="77777777" w:rsidR="00F80BA3" w:rsidRPr="00B72362" w:rsidRDefault="00F80BA3" w:rsidP="00261E1A"/>
        </w:tc>
        <w:tc>
          <w:tcPr>
            <w:tcW w:w="3686" w:type="dxa"/>
            <w:shd w:val="clear" w:color="auto" w:fill="auto"/>
            <w:vAlign w:val="center"/>
          </w:tcPr>
          <w:p w14:paraId="72D15BAA" w14:textId="77777777" w:rsidR="00F80BA3" w:rsidRPr="00B72362" w:rsidRDefault="00F80BA3" w:rsidP="00261E1A"/>
        </w:tc>
        <w:tc>
          <w:tcPr>
            <w:tcW w:w="3687" w:type="dxa"/>
            <w:shd w:val="clear" w:color="auto" w:fill="auto"/>
            <w:vAlign w:val="center"/>
          </w:tcPr>
          <w:p w14:paraId="64B68835" w14:textId="77777777" w:rsidR="00F80BA3" w:rsidRPr="00B72362" w:rsidRDefault="00F80BA3" w:rsidP="00261E1A"/>
        </w:tc>
      </w:tr>
      <w:tr w:rsidR="00F80BA3" w:rsidRPr="00B72362" w14:paraId="66C3A30D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B1070FC" w14:textId="77777777" w:rsidR="00F80BA3" w:rsidRPr="00B72362" w:rsidRDefault="00F80BA3" w:rsidP="00261E1A"/>
        </w:tc>
        <w:tc>
          <w:tcPr>
            <w:tcW w:w="3686" w:type="dxa"/>
            <w:shd w:val="clear" w:color="auto" w:fill="auto"/>
            <w:vAlign w:val="center"/>
          </w:tcPr>
          <w:p w14:paraId="20CB6045" w14:textId="77777777" w:rsidR="00F80BA3" w:rsidRPr="00B72362" w:rsidRDefault="00F80BA3" w:rsidP="00261E1A"/>
        </w:tc>
        <w:tc>
          <w:tcPr>
            <w:tcW w:w="3687" w:type="dxa"/>
            <w:shd w:val="clear" w:color="auto" w:fill="auto"/>
            <w:vAlign w:val="center"/>
          </w:tcPr>
          <w:p w14:paraId="3539000C" w14:textId="77777777" w:rsidR="00F80BA3" w:rsidRPr="00B72362" w:rsidRDefault="00F80BA3" w:rsidP="00261E1A"/>
        </w:tc>
      </w:tr>
    </w:tbl>
    <w:p w14:paraId="7A5309A1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20"/>
        <w:gridCol w:w="630"/>
        <w:gridCol w:w="136"/>
        <w:gridCol w:w="1843"/>
        <w:gridCol w:w="811"/>
        <w:gridCol w:w="1032"/>
        <w:gridCol w:w="3687"/>
      </w:tblGrid>
      <w:tr w:rsidR="00F80BA3" w:rsidRPr="00B72362" w14:paraId="075B2A29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D9D9D9" w:themeFill="background1" w:themeFillShade="D9"/>
            <w:vAlign w:val="center"/>
          </w:tcPr>
          <w:p w14:paraId="5EA55282" w14:textId="77777777" w:rsidR="00F80BA3" w:rsidRPr="00B72362" w:rsidRDefault="00F80BA3" w:rsidP="00261E1A">
            <w:pPr>
              <w:pStyle w:val="SectionHeading"/>
            </w:pPr>
            <w:r>
              <w:t>Seller Information</w:t>
            </w:r>
          </w:p>
        </w:tc>
      </w:tr>
      <w:tr w:rsidR="00F80BA3" w:rsidRPr="00B72362" w14:paraId="7A5B7CF0" w14:textId="77777777" w:rsidTr="00261E1A">
        <w:trPr>
          <w:cantSplit/>
          <w:trHeight w:val="230"/>
          <w:jc w:val="center"/>
        </w:trPr>
        <w:tc>
          <w:tcPr>
            <w:tcW w:w="5529" w:type="dxa"/>
            <w:gridSpan w:val="4"/>
            <w:shd w:val="clear" w:color="auto" w:fill="auto"/>
            <w:vAlign w:val="center"/>
          </w:tcPr>
          <w:p w14:paraId="4F6D0DB5" w14:textId="77777777" w:rsidR="00F80BA3" w:rsidRDefault="00F80BA3" w:rsidP="00261E1A">
            <w:r>
              <w:t xml:space="preserve">Seller Source: </w:t>
            </w:r>
          </w:p>
        </w:tc>
        <w:tc>
          <w:tcPr>
            <w:tcW w:w="5530" w:type="dxa"/>
            <w:gridSpan w:val="3"/>
            <w:shd w:val="clear" w:color="auto" w:fill="auto"/>
            <w:vAlign w:val="center"/>
          </w:tcPr>
          <w:p w14:paraId="25B3B60B" w14:textId="77777777" w:rsidR="00F80BA3" w:rsidRDefault="00F80BA3" w:rsidP="00261E1A">
            <w:r>
              <w:t xml:space="preserve">Seller </w:t>
            </w:r>
            <w:proofErr w:type="gramStart"/>
            <w:r>
              <w:t>Lead</w:t>
            </w:r>
            <w:proofErr w:type="gramEnd"/>
            <w:r>
              <w:t xml:space="preserve">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Agent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Office</w:t>
            </w:r>
          </w:p>
        </w:tc>
      </w:tr>
      <w:tr w:rsidR="00F80BA3" w:rsidRPr="00B72362" w14:paraId="6134E1F8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22D50531" w14:textId="77777777" w:rsidR="00F80BA3" w:rsidRPr="00B72362" w:rsidRDefault="00F80BA3" w:rsidP="00261E1A">
            <w:r>
              <w:t xml:space="preserve">Seller Type: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Person/Individual(s)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Corporation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Developer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Doing Business As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Estate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Financial Inst.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Government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Liability Company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Liability Limited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Liability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Limited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Pension Fund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Professional Limited Liability Company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REIT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Sole Partnership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Trust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Vendor</w:t>
            </w:r>
          </w:p>
        </w:tc>
      </w:tr>
      <w:tr w:rsidR="00F80BA3" w:rsidRPr="00B72362" w14:paraId="6579D065" w14:textId="77777777" w:rsidTr="00261E1A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44CDD7A3" w14:textId="77777777" w:rsidR="00F80BA3" w:rsidRPr="00B72362" w:rsidRDefault="00F80BA3" w:rsidP="00261E1A">
            <w:r>
              <w:t>First Name 1: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27D65B50" w14:textId="77777777" w:rsidR="00F80BA3" w:rsidRPr="00B72362" w:rsidRDefault="00F80BA3" w:rsidP="00261E1A">
            <w:r>
              <w:t>Last Name 1:</w:t>
            </w:r>
          </w:p>
        </w:tc>
      </w:tr>
      <w:tr w:rsidR="00F80BA3" w:rsidRPr="00B72362" w14:paraId="2C0246EB" w14:textId="77777777" w:rsidTr="00261E1A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0D3CA5B6" w14:textId="77777777" w:rsidR="00F80BA3" w:rsidRPr="00B72362" w:rsidRDefault="00F80BA3" w:rsidP="00261E1A">
            <w:r>
              <w:t>First Name 2: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6AADE39F" w14:textId="77777777" w:rsidR="00F80BA3" w:rsidRPr="00B72362" w:rsidRDefault="00F80BA3" w:rsidP="00261E1A">
            <w:r>
              <w:t>Last Name 2:</w:t>
            </w:r>
          </w:p>
        </w:tc>
      </w:tr>
      <w:tr w:rsidR="00F80BA3" w:rsidRPr="00B72362" w14:paraId="13686DB7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</w:tcPr>
          <w:p w14:paraId="6E677E62" w14:textId="77777777" w:rsidR="00F80BA3" w:rsidRPr="00B72362" w:rsidRDefault="00F80BA3" w:rsidP="00261E1A">
            <w:r>
              <w:t>Entity Name:</w:t>
            </w:r>
          </w:p>
        </w:tc>
      </w:tr>
      <w:tr w:rsidR="00F80BA3" w:rsidRPr="00B72362" w14:paraId="2833D23B" w14:textId="77777777" w:rsidTr="00261E1A">
        <w:trPr>
          <w:cantSplit/>
          <w:trHeight w:val="230"/>
          <w:jc w:val="center"/>
        </w:trPr>
        <w:tc>
          <w:tcPr>
            <w:tcW w:w="2920" w:type="dxa"/>
            <w:shd w:val="clear" w:color="auto" w:fill="auto"/>
            <w:vAlign w:val="center"/>
          </w:tcPr>
          <w:p w14:paraId="2845BF8D" w14:textId="77777777" w:rsidR="00F80BA3" w:rsidRPr="00B72362" w:rsidRDefault="00F80BA3" w:rsidP="00261E1A">
            <w:r>
              <w:t>Email:</w:t>
            </w:r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16D2554C" w14:textId="77777777" w:rsidR="00F80BA3" w:rsidRPr="00B72362" w:rsidRDefault="00F80BA3" w:rsidP="00261E1A">
            <w:r>
              <w:t>Website:</w:t>
            </w:r>
          </w:p>
        </w:tc>
        <w:tc>
          <w:tcPr>
            <w:tcW w:w="4719" w:type="dxa"/>
            <w:gridSpan w:val="2"/>
            <w:shd w:val="clear" w:color="auto" w:fill="auto"/>
            <w:vAlign w:val="center"/>
          </w:tcPr>
          <w:p w14:paraId="1E1F0C9E" w14:textId="77777777" w:rsidR="00F80BA3" w:rsidRPr="00B72362" w:rsidRDefault="00F80BA3" w:rsidP="00261E1A">
            <w:r>
              <w:t>Phone:</w:t>
            </w:r>
          </w:p>
        </w:tc>
      </w:tr>
      <w:tr w:rsidR="00F80BA3" w:rsidRPr="00B72362" w14:paraId="28691B97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6714EA30" w14:textId="77777777" w:rsidR="00F80BA3" w:rsidRPr="009570A3" w:rsidRDefault="00F80BA3" w:rsidP="00261E1A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Use Property Address (if checked, the address fields below are not required.)</w:t>
            </w:r>
          </w:p>
        </w:tc>
      </w:tr>
      <w:tr w:rsidR="00F80BA3" w:rsidRPr="00B72362" w14:paraId="48D06624" w14:textId="77777777" w:rsidTr="00261E1A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635435C3" w14:textId="77777777" w:rsidR="00F80BA3" w:rsidRPr="00B72362" w:rsidRDefault="00F80BA3" w:rsidP="00261E1A">
            <w:r>
              <w:t>Address Line 1: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309F65BD" w14:textId="77777777" w:rsidR="00F80BA3" w:rsidRPr="00B72362" w:rsidRDefault="00F80BA3" w:rsidP="00261E1A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6E0ECCB6" w14:textId="77777777" w:rsidR="00F80BA3" w:rsidRPr="00B72362" w:rsidRDefault="00F80BA3" w:rsidP="00261E1A">
            <w:r>
              <w:t>Address Line 3:</w:t>
            </w:r>
          </w:p>
        </w:tc>
      </w:tr>
      <w:tr w:rsidR="00F80BA3" w:rsidRPr="00B72362" w14:paraId="65ECD99B" w14:textId="77777777" w:rsidTr="00261E1A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7DEB4F03" w14:textId="77777777" w:rsidR="00F80BA3" w:rsidRPr="00B72362" w:rsidRDefault="00F80BA3" w:rsidP="00261E1A">
            <w:r>
              <w:t>City: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4743216C" w14:textId="77777777" w:rsidR="00F80BA3" w:rsidRPr="00B72362" w:rsidRDefault="00F80BA3" w:rsidP="00261E1A">
            <w:r>
              <w:t>State/Province: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5660579" w14:textId="77777777" w:rsidR="00F80BA3" w:rsidRPr="00B72362" w:rsidRDefault="00F80BA3" w:rsidP="00261E1A">
            <w:r>
              <w:t>Zip/Postal Code:</w:t>
            </w:r>
          </w:p>
        </w:tc>
      </w:tr>
    </w:tbl>
    <w:p w14:paraId="4A6509D1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4077020A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B8CCE4" w:themeFill="accent1" w:themeFillTint="66"/>
            <w:vAlign w:val="center"/>
          </w:tcPr>
          <w:p w14:paraId="21367018" w14:textId="77777777" w:rsidR="00F80BA3" w:rsidRDefault="00F80BA3" w:rsidP="00261E1A">
            <w:pPr>
              <w:pStyle w:val="SectionHeading"/>
            </w:pPr>
            <w:r>
              <w:t>Additional details</w:t>
            </w:r>
          </w:p>
        </w:tc>
      </w:tr>
      <w:tr w:rsidR="00F80BA3" w:rsidRPr="00B72362" w14:paraId="0833BD9B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309611C0" w14:textId="77777777" w:rsidR="00F80BA3" w:rsidRPr="00B72362" w:rsidRDefault="00F80BA3" w:rsidP="00261E1A">
            <w:pPr>
              <w:pStyle w:val="SectionHeading"/>
            </w:pPr>
            <w:r>
              <w:t>Contact Details</w:t>
            </w:r>
          </w:p>
        </w:tc>
      </w:tr>
      <w:tr w:rsidR="00F80BA3" w:rsidRPr="00B72362" w14:paraId="7531F04C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43FDA864" w14:textId="77777777" w:rsidR="00F80BA3" w:rsidRPr="000E71B7" w:rsidRDefault="00F80BA3" w:rsidP="00261E1A">
            <w:pPr>
              <w:rPr>
                <w:b/>
              </w:rPr>
            </w:pPr>
            <w:r>
              <w:t>Contact: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  <w:r>
              <w:t xml:space="preserve">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Developer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Municipal Tax Office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Property Manager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Tenant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Utility</w:t>
            </w:r>
          </w:p>
        </w:tc>
      </w:tr>
      <w:tr w:rsidR="00F80BA3" w:rsidRPr="00B72362" w14:paraId="0559941B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7DC8A00" w14:textId="77777777" w:rsidR="00F80BA3" w:rsidRPr="00B72362" w:rsidRDefault="00F80BA3" w:rsidP="00261E1A">
            <w:r>
              <w:t xml:space="preserve">First Name: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2A6D52E" w14:textId="77777777" w:rsidR="00F80BA3" w:rsidRPr="00B72362" w:rsidRDefault="00F80BA3" w:rsidP="00261E1A">
            <w:r>
              <w:t>Last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54CFB82" w14:textId="77777777" w:rsidR="00F80BA3" w:rsidRPr="00B72362" w:rsidRDefault="00F80BA3" w:rsidP="00261E1A">
            <w:r>
              <w:t>Entity Name:</w:t>
            </w:r>
          </w:p>
        </w:tc>
      </w:tr>
      <w:tr w:rsidR="00F80BA3" w:rsidRPr="00B72362" w14:paraId="24242ECB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8938D2C" w14:textId="77777777" w:rsidR="00F80BA3" w:rsidRPr="00B72362" w:rsidRDefault="00F80BA3" w:rsidP="00261E1A">
            <w:r>
              <w:t>Email: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F9BC81F" w14:textId="77777777" w:rsidR="00F80BA3" w:rsidRPr="00B72362" w:rsidRDefault="00F80BA3" w:rsidP="00261E1A">
            <w:r>
              <w:t>Phone: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6591FC3" w14:textId="77777777" w:rsidR="00F80BA3" w:rsidRPr="00B72362" w:rsidRDefault="00F80BA3" w:rsidP="00261E1A">
            <w:r>
              <w:t>Website Name:</w:t>
            </w:r>
          </w:p>
        </w:tc>
      </w:tr>
      <w:tr w:rsidR="00F80BA3" w:rsidRPr="00B72362" w14:paraId="2D22A33F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1B23E901" w14:textId="77777777" w:rsidR="00F80BA3" w:rsidRPr="00B72362" w:rsidRDefault="00F80BA3" w:rsidP="00261E1A">
            <w:r>
              <w:t>Address Line 1: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BAE9B3D" w14:textId="77777777" w:rsidR="00F80BA3" w:rsidRPr="00B72362" w:rsidRDefault="00F80BA3" w:rsidP="00261E1A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4863EC4" w14:textId="77777777" w:rsidR="00F80BA3" w:rsidRPr="00B72362" w:rsidRDefault="00F80BA3" w:rsidP="00261E1A">
            <w:r>
              <w:t>Address Line 3:</w:t>
            </w:r>
          </w:p>
        </w:tc>
      </w:tr>
      <w:tr w:rsidR="00F80BA3" w:rsidRPr="00B72362" w14:paraId="485795C8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4DD6AA6" w14:textId="77777777" w:rsidR="00F80BA3" w:rsidRPr="00B72362" w:rsidRDefault="00F80BA3" w:rsidP="00261E1A">
            <w:r>
              <w:t>City: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D513613" w14:textId="77777777" w:rsidR="00F80BA3" w:rsidRPr="00B72362" w:rsidRDefault="00F80BA3" w:rsidP="00261E1A">
            <w:r>
              <w:t>State/Province: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F945398" w14:textId="77777777" w:rsidR="00F80BA3" w:rsidRPr="00B72362" w:rsidRDefault="00F80BA3" w:rsidP="00261E1A">
            <w:r>
              <w:t>Zip/Postal Code: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</w:tbl>
    <w:p w14:paraId="6319EFE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F80BA3" w:rsidRPr="00B72362" w14:paraId="4786A3D6" w14:textId="77777777" w:rsidTr="00261E1A">
        <w:trPr>
          <w:cantSplit/>
          <w:trHeight w:val="230"/>
          <w:jc w:val="center"/>
        </w:trPr>
        <w:tc>
          <w:tcPr>
            <w:tcW w:w="11059" w:type="dxa"/>
            <w:shd w:val="clear" w:color="auto" w:fill="D9D9D9" w:themeFill="background1" w:themeFillShade="D9"/>
            <w:vAlign w:val="center"/>
          </w:tcPr>
          <w:p w14:paraId="75152703" w14:textId="77777777" w:rsidR="00F80BA3" w:rsidRPr="00C72E20" w:rsidRDefault="00F80BA3" w:rsidP="00261E1A">
            <w:pPr>
              <w:pStyle w:val="SectionHeading"/>
            </w:pPr>
            <w:r>
              <w:t>internal notes</w:t>
            </w:r>
          </w:p>
        </w:tc>
      </w:tr>
      <w:tr w:rsidR="00F80BA3" w:rsidRPr="00B72362" w14:paraId="52B6B08A" w14:textId="77777777" w:rsidTr="00261E1A">
        <w:trPr>
          <w:cantSplit/>
          <w:trHeight w:val="2490"/>
          <w:jc w:val="center"/>
        </w:trPr>
        <w:tc>
          <w:tcPr>
            <w:tcW w:w="11059" w:type="dxa"/>
            <w:shd w:val="clear" w:color="auto" w:fill="FFFFFF" w:themeFill="background1"/>
            <w:vAlign w:val="center"/>
          </w:tcPr>
          <w:p w14:paraId="13482B6D" w14:textId="77777777" w:rsidR="00F80BA3" w:rsidRPr="00F73E35" w:rsidRDefault="00F80BA3" w:rsidP="00261E1A">
            <w:pPr>
              <w:rPr>
                <w:rFonts w:cs="Calibri"/>
                <w:noProof/>
              </w:rPr>
            </w:pPr>
          </w:p>
        </w:tc>
      </w:tr>
    </w:tbl>
    <w:p w14:paraId="459F83F6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80BA3" w:rsidRPr="00B72362" w14:paraId="0765C2E3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13964871" w14:textId="77777777" w:rsidR="00F80BA3" w:rsidRPr="00B72362" w:rsidRDefault="00F80BA3" w:rsidP="00261E1A">
            <w:pPr>
              <w:pStyle w:val="SectionHeading"/>
            </w:pPr>
            <w:r>
              <w:t>Property fees</w:t>
            </w:r>
          </w:p>
        </w:tc>
      </w:tr>
      <w:tr w:rsidR="00F80BA3" w:rsidRPr="00B72362" w14:paraId="37352847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DBE5F1" w:themeFill="accent1" w:themeFillTint="33"/>
            <w:vAlign w:val="center"/>
          </w:tcPr>
          <w:p w14:paraId="65F23BE7" w14:textId="77777777" w:rsidR="00F80BA3" w:rsidRPr="00B72362" w:rsidRDefault="00F80BA3" w:rsidP="00261E1A">
            <w:r>
              <w:t>Fee Type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18F10B06" w14:textId="77777777" w:rsidR="00F80BA3" w:rsidRPr="00B72362" w:rsidRDefault="00F80BA3" w:rsidP="00261E1A">
            <w:r>
              <w:t>Fee Amount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14:paraId="7240B38D" w14:textId="77777777" w:rsidR="00F80BA3" w:rsidRPr="00B72362" w:rsidRDefault="00F80BA3" w:rsidP="00261E1A">
            <w:r>
              <w:t>Frequency</w:t>
            </w:r>
          </w:p>
        </w:tc>
      </w:tr>
      <w:tr w:rsidR="00F80BA3" w:rsidRPr="00B72362" w14:paraId="0828CC28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D56EF9B" w14:textId="77777777" w:rsidR="00F80BA3" w:rsidRDefault="00F80BA3" w:rsidP="00261E1A"/>
        </w:tc>
        <w:tc>
          <w:tcPr>
            <w:tcW w:w="3686" w:type="dxa"/>
            <w:shd w:val="clear" w:color="auto" w:fill="auto"/>
            <w:vAlign w:val="center"/>
          </w:tcPr>
          <w:p w14:paraId="5B32CF8B" w14:textId="77777777" w:rsidR="00F80BA3" w:rsidRDefault="00F80BA3" w:rsidP="00261E1A"/>
        </w:tc>
        <w:tc>
          <w:tcPr>
            <w:tcW w:w="3687" w:type="dxa"/>
            <w:shd w:val="clear" w:color="auto" w:fill="auto"/>
            <w:vAlign w:val="center"/>
          </w:tcPr>
          <w:p w14:paraId="4750F737" w14:textId="77777777" w:rsidR="00F80BA3" w:rsidRDefault="00F80BA3" w:rsidP="00261E1A"/>
        </w:tc>
      </w:tr>
      <w:tr w:rsidR="00F80BA3" w:rsidRPr="00B72362" w14:paraId="5BD00A60" w14:textId="77777777" w:rsidTr="00261E1A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02CBF79" w14:textId="77777777" w:rsidR="00F80BA3" w:rsidRDefault="00F80BA3" w:rsidP="00261E1A"/>
        </w:tc>
        <w:tc>
          <w:tcPr>
            <w:tcW w:w="3686" w:type="dxa"/>
            <w:shd w:val="clear" w:color="auto" w:fill="auto"/>
            <w:vAlign w:val="center"/>
          </w:tcPr>
          <w:p w14:paraId="6FBA4D7C" w14:textId="77777777" w:rsidR="00F80BA3" w:rsidRDefault="00F80BA3" w:rsidP="00261E1A"/>
        </w:tc>
        <w:tc>
          <w:tcPr>
            <w:tcW w:w="3687" w:type="dxa"/>
            <w:shd w:val="clear" w:color="auto" w:fill="auto"/>
            <w:vAlign w:val="center"/>
          </w:tcPr>
          <w:p w14:paraId="593B87A7" w14:textId="77777777" w:rsidR="00F80BA3" w:rsidRDefault="00F80BA3" w:rsidP="00261E1A"/>
        </w:tc>
      </w:tr>
    </w:tbl>
    <w:p w14:paraId="572AF69D" w14:textId="77777777" w:rsidR="00F80BA3" w:rsidRDefault="00F80BA3" w:rsidP="00F80BA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F80BA3" w14:paraId="143178AF" w14:textId="77777777" w:rsidTr="00261E1A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2643DAE6" w14:textId="77777777" w:rsidR="00F80BA3" w:rsidRDefault="00F80BA3" w:rsidP="00261E1A">
            <w:pPr>
              <w:pStyle w:val="SectionHeading"/>
            </w:pPr>
            <w:r>
              <w:t>ADDITIONAL INFORMATION</w:t>
            </w:r>
          </w:p>
        </w:tc>
      </w:tr>
      <w:tr w:rsidR="00F80BA3" w14:paraId="1A69E794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48EF7DDB" w14:textId="77777777" w:rsidR="00F80BA3" w:rsidRDefault="00F80BA3" w:rsidP="00261E1A">
            <w:r>
              <w:t>Attribute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26BC21D0" w14:textId="77777777" w:rsidR="00F80BA3" w:rsidRDefault="00F80BA3" w:rsidP="00261E1A">
            <w:r>
              <w:t>Value</w:t>
            </w:r>
          </w:p>
        </w:tc>
      </w:tr>
      <w:tr w:rsidR="00F80BA3" w14:paraId="5E4C9718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E5E963" w14:textId="77777777" w:rsidR="00F80BA3" w:rsidRDefault="00F80BA3" w:rsidP="00261E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3765E3" w14:textId="77777777" w:rsidR="00F80BA3" w:rsidRDefault="00F80BA3" w:rsidP="00261E1A"/>
        </w:tc>
      </w:tr>
      <w:tr w:rsidR="00F80BA3" w14:paraId="0831F71B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D67A2" w14:textId="77777777" w:rsidR="00F80BA3" w:rsidRDefault="00F80BA3" w:rsidP="00261E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8D8B9E" w14:textId="77777777" w:rsidR="00F80BA3" w:rsidRDefault="00F80BA3" w:rsidP="00261E1A"/>
        </w:tc>
      </w:tr>
      <w:tr w:rsidR="00F80BA3" w14:paraId="7A16B9E8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E17DF4" w14:textId="77777777" w:rsidR="00F80BA3" w:rsidRDefault="00F80BA3" w:rsidP="00261E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A9EDDC" w14:textId="77777777" w:rsidR="00F80BA3" w:rsidRDefault="00F80BA3" w:rsidP="00261E1A"/>
        </w:tc>
      </w:tr>
      <w:tr w:rsidR="00F80BA3" w14:paraId="5C6AA4F2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E6E0D5" w14:textId="77777777" w:rsidR="00F80BA3" w:rsidRDefault="00F80BA3" w:rsidP="00261E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4C266B" w14:textId="77777777" w:rsidR="00F80BA3" w:rsidRDefault="00F80BA3" w:rsidP="00261E1A"/>
        </w:tc>
      </w:tr>
      <w:tr w:rsidR="00F80BA3" w14:paraId="2685AF53" w14:textId="77777777" w:rsidTr="00261E1A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46BC19" w14:textId="77777777" w:rsidR="00F80BA3" w:rsidRDefault="00F80BA3" w:rsidP="00261E1A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AAB8F0" w14:textId="77777777" w:rsidR="00F80BA3" w:rsidRDefault="00F80BA3" w:rsidP="00261E1A"/>
        </w:tc>
      </w:tr>
    </w:tbl>
    <w:p w14:paraId="71A3CF5A" w14:textId="77777777" w:rsidR="00F80BA3" w:rsidRPr="00B72362" w:rsidRDefault="00F80BA3" w:rsidP="00F80BA3"/>
    <w:p w14:paraId="18B49B69" w14:textId="77777777" w:rsidR="00415F5F" w:rsidRPr="00F80BA3" w:rsidRDefault="00415F5F" w:rsidP="00F80BA3"/>
    <w:sectPr w:rsidR="00415F5F" w:rsidRPr="00F80BA3" w:rsidSect="00B61506">
      <w:footerReference w:type="default" r:id="rId6"/>
      <w:pgSz w:w="12240" w:h="15840"/>
      <w:pgMar w:top="720" w:right="72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8D6A7" w14:textId="77777777" w:rsidR="00253665" w:rsidRDefault="00253665" w:rsidP="00DA7EAC">
      <w:pPr>
        <w:pStyle w:val="Heading1"/>
      </w:pPr>
      <w:r>
        <w:separator/>
      </w:r>
    </w:p>
  </w:endnote>
  <w:endnote w:type="continuationSeparator" w:id="0">
    <w:p w14:paraId="3CF66E64" w14:textId="77777777" w:rsidR="00253665" w:rsidRDefault="00253665" w:rsidP="00DA7EAC">
      <w:pPr>
        <w:pStyle w:val="Heading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51790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F83411F" w14:textId="77777777" w:rsidR="000C6799" w:rsidRDefault="000C679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5F7C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5F7C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661AAD" w14:textId="77777777" w:rsidR="000C6799" w:rsidRPr="00B07E13" w:rsidRDefault="00B07E13" w:rsidP="00EB52A5">
    <w:pPr>
      <w:jc w:val="center"/>
      <w:rPr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B07E13">
      <w:rPr>
        <w:i/>
        <w:sz w:val="12"/>
      </w:rPr>
      <w:t>vd1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4B02" w14:textId="77777777" w:rsidR="00253665" w:rsidRDefault="00253665" w:rsidP="00DA7EAC">
      <w:pPr>
        <w:pStyle w:val="Heading1"/>
      </w:pPr>
      <w:r>
        <w:separator/>
      </w:r>
    </w:p>
  </w:footnote>
  <w:footnote w:type="continuationSeparator" w:id="0">
    <w:p w14:paraId="0E64C932" w14:textId="77777777" w:rsidR="00253665" w:rsidRDefault="00253665" w:rsidP="00DA7EAC">
      <w:pPr>
        <w:pStyle w:val="Heading1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F"/>
    <w:rsid w:val="00017261"/>
    <w:rsid w:val="00017DD1"/>
    <w:rsid w:val="0003237E"/>
    <w:rsid w:val="000332AD"/>
    <w:rsid w:val="00046106"/>
    <w:rsid w:val="000814CB"/>
    <w:rsid w:val="000822FF"/>
    <w:rsid w:val="00084F96"/>
    <w:rsid w:val="000B50FB"/>
    <w:rsid w:val="000C0676"/>
    <w:rsid w:val="000C3395"/>
    <w:rsid w:val="000C4143"/>
    <w:rsid w:val="000C5303"/>
    <w:rsid w:val="000C6799"/>
    <w:rsid w:val="000D3501"/>
    <w:rsid w:val="000D6D11"/>
    <w:rsid w:val="000E1607"/>
    <w:rsid w:val="000E412F"/>
    <w:rsid w:val="000E71B7"/>
    <w:rsid w:val="000F009D"/>
    <w:rsid w:val="000F7E41"/>
    <w:rsid w:val="0010688E"/>
    <w:rsid w:val="00107297"/>
    <w:rsid w:val="0011649E"/>
    <w:rsid w:val="00122F9B"/>
    <w:rsid w:val="0014727F"/>
    <w:rsid w:val="00160BDF"/>
    <w:rsid w:val="0016303A"/>
    <w:rsid w:val="00163A47"/>
    <w:rsid w:val="00190AE4"/>
    <w:rsid w:val="00190F40"/>
    <w:rsid w:val="001A5DAB"/>
    <w:rsid w:val="001A6DB0"/>
    <w:rsid w:val="001A7E81"/>
    <w:rsid w:val="001D3414"/>
    <w:rsid w:val="001D40AE"/>
    <w:rsid w:val="001E6E74"/>
    <w:rsid w:val="001F79F2"/>
    <w:rsid w:val="001F7A95"/>
    <w:rsid w:val="00214D4D"/>
    <w:rsid w:val="00233830"/>
    <w:rsid w:val="00240AF1"/>
    <w:rsid w:val="00242BCF"/>
    <w:rsid w:val="002458B6"/>
    <w:rsid w:val="0024648C"/>
    <w:rsid w:val="00246632"/>
    <w:rsid w:val="00253665"/>
    <w:rsid w:val="002540A6"/>
    <w:rsid w:val="002602F0"/>
    <w:rsid w:val="00266D8A"/>
    <w:rsid w:val="0029191A"/>
    <w:rsid w:val="002C0936"/>
    <w:rsid w:val="002C59EB"/>
    <w:rsid w:val="002D2D2D"/>
    <w:rsid w:val="00311F63"/>
    <w:rsid w:val="003626FE"/>
    <w:rsid w:val="00363F93"/>
    <w:rsid w:val="003756BA"/>
    <w:rsid w:val="00384215"/>
    <w:rsid w:val="003A3340"/>
    <w:rsid w:val="004030E8"/>
    <w:rsid w:val="00406210"/>
    <w:rsid w:val="00415F5F"/>
    <w:rsid w:val="0042038C"/>
    <w:rsid w:val="00424770"/>
    <w:rsid w:val="004254EC"/>
    <w:rsid w:val="00426FF0"/>
    <w:rsid w:val="00435E20"/>
    <w:rsid w:val="00437F3A"/>
    <w:rsid w:val="00461DCB"/>
    <w:rsid w:val="0046276C"/>
    <w:rsid w:val="00485FA1"/>
    <w:rsid w:val="00491A66"/>
    <w:rsid w:val="004979DE"/>
    <w:rsid w:val="004A30F9"/>
    <w:rsid w:val="004B77BF"/>
    <w:rsid w:val="004C0BBB"/>
    <w:rsid w:val="004D7D79"/>
    <w:rsid w:val="00524CEC"/>
    <w:rsid w:val="00531C25"/>
    <w:rsid w:val="00532E88"/>
    <w:rsid w:val="005360D4"/>
    <w:rsid w:val="0054754E"/>
    <w:rsid w:val="0056338C"/>
    <w:rsid w:val="00565F7C"/>
    <w:rsid w:val="00581627"/>
    <w:rsid w:val="0058234D"/>
    <w:rsid w:val="00585165"/>
    <w:rsid w:val="005864E3"/>
    <w:rsid w:val="005B3DA5"/>
    <w:rsid w:val="005D4280"/>
    <w:rsid w:val="005D6072"/>
    <w:rsid w:val="005F2DC6"/>
    <w:rsid w:val="006026CF"/>
    <w:rsid w:val="006356FD"/>
    <w:rsid w:val="0064053C"/>
    <w:rsid w:val="006638AD"/>
    <w:rsid w:val="00671993"/>
    <w:rsid w:val="00673C38"/>
    <w:rsid w:val="00682713"/>
    <w:rsid w:val="006A38A0"/>
    <w:rsid w:val="006D091F"/>
    <w:rsid w:val="006D2BCA"/>
    <w:rsid w:val="006F72D2"/>
    <w:rsid w:val="00722D35"/>
    <w:rsid w:val="00722DE8"/>
    <w:rsid w:val="00733AC6"/>
    <w:rsid w:val="007344B3"/>
    <w:rsid w:val="00754572"/>
    <w:rsid w:val="00770EEA"/>
    <w:rsid w:val="00777E58"/>
    <w:rsid w:val="007825C0"/>
    <w:rsid w:val="007A2C44"/>
    <w:rsid w:val="007B6392"/>
    <w:rsid w:val="007E3D81"/>
    <w:rsid w:val="00803257"/>
    <w:rsid w:val="00813C2D"/>
    <w:rsid w:val="00822C42"/>
    <w:rsid w:val="00837769"/>
    <w:rsid w:val="0084190E"/>
    <w:rsid w:val="00851EAE"/>
    <w:rsid w:val="008658E6"/>
    <w:rsid w:val="00884CA6"/>
    <w:rsid w:val="00887861"/>
    <w:rsid w:val="00890AE3"/>
    <w:rsid w:val="008B368E"/>
    <w:rsid w:val="008B4E59"/>
    <w:rsid w:val="008C42BF"/>
    <w:rsid w:val="008D0181"/>
    <w:rsid w:val="008D5D0C"/>
    <w:rsid w:val="008E5C14"/>
    <w:rsid w:val="00913BF0"/>
    <w:rsid w:val="00930927"/>
    <w:rsid w:val="00932D09"/>
    <w:rsid w:val="00947EA7"/>
    <w:rsid w:val="009570A3"/>
    <w:rsid w:val="009622B2"/>
    <w:rsid w:val="00977B44"/>
    <w:rsid w:val="00986EB7"/>
    <w:rsid w:val="009B2A77"/>
    <w:rsid w:val="009F58BB"/>
    <w:rsid w:val="00A07000"/>
    <w:rsid w:val="00A26767"/>
    <w:rsid w:val="00A26D42"/>
    <w:rsid w:val="00A33689"/>
    <w:rsid w:val="00A41E64"/>
    <w:rsid w:val="00A4373B"/>
    <w:rsid w:val="00A4441F"/>
    <w:rsid w:val="00A744A8"/>
    <w:rsid w:val="00A8054D"/>
    <w:rsid w:val="00AC087E"/>
    <w:rsid w:val="00AC3BD7"/>
    <w:rsid w:val="00AE1F72"/>
    <w:rsid w:val="00AF093D"/>
    <w:rsid w:val="00B04903"/>
    <w:rsid w:val="00B07E13"/>
    <w:rsid w:val="00B113ED"/>
    <w:rsid w:val="00B12708"/>
    <w:rsid w:val="00B234D0"/>
    <w:rsid w:val="00B23636"/>
    <w:rsid w:val="00B41C69"/>
    <w:rsid w:val="00B55EE9"/>
    <w:rsid w:val="00B61506"/>
    <w:rsid w:val="00B7016F"/>
    <w:rsid w:val="00B72362"/>
    <w:rsid w:val="00B76A7E"/>
    <w:rsid w:val="00B96D9F"/>
    <w:rsid w:val="00BA3893"/>
    <w:rsid w:val="00BE09D6"/>
    <w:rsid w:val="00C2031B"/>
    <w:rsid w:val="00C30E55"/>
    <w:rsid w:val="00C63324"/>
    <w:rsid w:val="00C710A9"/>
    <w:rsid w:val="00C72E20"/>
    <w:rsid w:val="00C81188"/>
    <w:rsid w:val="00C9164F"/>
    <w:rsid w:val="00CA0FB4"/>
    <w:rsid w:val="00CA1F23"/>
    <w:rsid w:val="00CB5E53"/>
    <w:rsid w:val="00CC423E"/>
    <w:rsid w:val="00CC4D79"/>
    <w:rsid w:val="00CC6A22"/>
    <w:rsid w:val="00CC7CB7"/>
    <w:rsid w:val="00D02133"/>
    <w:rsid w:val="00D110C7"/>
    <w:rsid w:val="00D21FCD"/>
    <w:rsid w:val="00D239F6"/>
    <w:rsid w:val="00D34CBE"/>
    <w:rsid w:val="00D461ED"/>
    <w:rsid w:val="00D53D61"/>
    <w:rsid w:val="00D65CB8"/>
    <w:rsid w:val="00D66A94"/>
    <w:rsid w:val="00D76CCB"/>
    <w:rsid w:val="00DA2465"/>
    <w:rsid w:val="00DA5F94"/>
    <w:rsid w:val="00DA7EAC"/>
    <w:rsid w:val="00DD36F5"/>
    <w:rsid w:val="00DF1BA0"/>
    <w:rsid w:val="00E17A96"/>
    <w:rsid w:val="00E33DC8"/>
    <w:rsid w:val="00E41B70"/>
    <w:rsid w:val="00E52907"/>
    <w:rsid w:val="00E630EB"/>
    <w:rsid w:val="00E71ED4"/>
    <w:rsid w:val="00E735C6"/>
    <w:rsid w:val="00E75AE6"/>
    <w:rsid w:val="00E80215"/>
    <w:rsid w:val="00E8457B"/>
    <w:rsid w:val="00E86314"/>
    <w:rsid w:val="00E87C3A"/>
    <w:rsid w:val="00EA0B79"/>
    <w:rsid w:val="00EA4ED9"/>
    <w:rsid w:val="00EA7F19"/>
    <w:rsid w:val="00EB52A5"/>
    <w:rsid w:val="00EB5994"/>
    <w:rsid w:val="00EC6419"/>
    <w:rsid w:val="00EC655E"/>
    <w:rsid w:val="00EE33CA"/>
    <w:rsid w:val="00F04B9B"/>
    <w:rsid w:val="00F0626A"/>
    <w:rsid w:val="00F06353"/>
    <w:rsid w:val="00F149CC"/>
    <w:rsid w:val="00F32A53"/>
    <w:rsid w:val="00F46364"/>
    <w:rsid w:val="00F47791"/>
    <w:rsid w:val="00F47EBC"/>
    <w:rsid w:val="00F53DB0"/>
    <w:rsid w:val="00F60351"/>
    <w:rsid w:val="00F62A9C"/>
    <w:rsid w:val="00F73E35"/>
    <w:rsid w:val="00F74AAD"/>
    <w:rsid w:val="00F80BA3"/>
    <w:rsid w:val="00F9433C"/>
    <w:rsid w:val="00F97449"/>
    <w:rsid w:val="00FB4BF1"/>
    <w:rsid w:val="00FC0C09"/>
    <w:rsid w:val="00FC21E9"/>
    <w:rsid w:val="00FC2B85"/>
    <w:rsid w:val="00FD63B2"/>
    <w:rsid w:val="00FE37CA"/>
    <w:rsid w:val="00FF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623CE"/>
  <w15:docId w15:val="{29DB0364-3CDA-4B2F-BEC7-6B6BB168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EAC"/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DA7EAC"/>
    <w:pPr>
      <w:spacing w:after="80"/>
      <w:jc w:val="center"/>
      <w:outlineLvl w:val="0"/>
    </w:pPr>
    <w:rPr>
      <w:b/>
      <w:caps/>
      <w:spacing w:val="20"/>
      <w:sz w:val="24"/>
    </w:rPr>
  </w:style>
  <w:style w:type="paragraph" w:styleId="Heading2">
    <w:name w:val="heading 2"/>
    <w:basedOn w:val="Normal"/>
    <w:next w:val="Normal"/>
    <w:qFormat/>
    <w:rsid w:val="00DA7EAC"/>
    <w:pPr>
      <w:spacing w:before="40"/>
      <w:jc w:val="center"/>
      <w:outlineLvl w:val="1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</w:style>
  <w:style w:type="paragraph" w:customStyle="1" w:styleId="SectionHeading">
    <w:name w:val="Section Heading"/>
    <w:basedOn w:val="Normal"/>
    <w:rsid w:val="00DA7EAC"/>
    <w:pPr>
      <w:jc w:val="center"/>
    </w:pPr>
    <w:rPr>
      <w:caps/>
    </w:rPr>
  </w:style>
  <w:style w:type="paragraph" w:customStyle="1" w:styleId="SignatureText">
    <w:name w:val="Signature Text"/>
    <w:basedOn w:val="Normal"/>
    <w:rsid w:val="00F06353"/>
    <w:pPr>
      <w:spacing w:before="40" w:after="80"/>
    </w:pPr>
  </w:style>
  <w:style w:type="character" w:styleId="PageNumber">
    <w:name w:val="page number"/>
    <w:basedOn w:val="DefaultParagraphFont"/>
    <w:rsid w:val="00EB52A5"/>
  </w:style>
  <w:style w:type="paragraph" w:styleId="BalloonText">
    <w:name w:val="Balloon Text"/>
    <w:basedOn w:val="Normal"/>
    <w:semiHidden/>
    <w:rsid w:val="00AF093D"/>
    <w:rPr>
      <w:rFonts w:cs="Tahoma"/>
    </w:rPr>
  </w:style>
  <w:style w:type="paragraph" w:styleId="Header">
    <w:name w:val="header"/>
    <w:basedOn w:val="Normal"/>
    <w:link w:val="HeaderChar"/>
    <w:rsid w:val="00C72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E20"/>
    <w:rPr>
      <w:rFonts w:ascii="Tahoma" w:hAnsi="Tahoma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rsid w:val="00C72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E20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851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clabet\AppData\Roaming\Microsoft\Templates\Credit%20appli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Credit application</Template>
  <TotalTime>4</TotalTime>
  <Pages>10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Auclair, Bethany</dc:creator>
  <cp:lastModifiedBy>Sarathkumar Rajamani</cp:lastModifiedBy>
  <cp:revision>14</cp:revision>
  <cp:lastPrinted>2016-06-21T19:02:00Z</cp:lastPrinted>
  <dcterms:created xsi:type="dcterms:W3CDTF">2018-07-30T10:15:00Z</dcterms:created>
  <dcterms:modified xsi:type="dcterms:W3CDTF">2022-06-20T10:49:00Z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TC010184631033</vt:lpwstr>
  </property>
</Properties>
</file>