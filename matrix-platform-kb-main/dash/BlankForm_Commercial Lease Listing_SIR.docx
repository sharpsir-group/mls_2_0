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11059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1E0" w:firstRow="1" w:lastRow="1" w:firstColumn="1" w:lastColumn="1" w:noHBand="0" w:noVBand="0"/>
      </w:tblPr>
      <w:tblGrid>
        <w:gridCol w:w="1988"/>
        <w:gridCol w:w="3023"/>
        <w:gridCol w:w="3023"/>
        <w:gridCol w:w="3025"/>
      </w:tblGrid>
      <w:tr w:rsidR="00281232" w:rsidRPr="00B72362" w14:paraId="688970F0" w14:textId="77777777" w:rsidTr="00073A96">
        <w:trPr>
          <w:cantSplit/>
          <w:trHeight w:val="576"/>
          <w:jc w:val="center"/>
        </w:trPr>
        <w:tc>
          <w:tcPr>
            <w:tcW w:w="11059" w:type="dxa"/>
            <w:gridSpan w:val="4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593465CC" w14:textId="77777777" w:rsidR="00281232" w:rsidRDefault="00281232" w:rsidP="00281232">
            <w:pPr>
              <w:pStyle w:val="Heading1"/>
            </w:pPr>
            <w:r>
              <w:t xml:space="preserve">Commercial </w:t>
            </w:r>
            <w:r w:rsidR="00E717E7">
              <w:t>Lease</w:t>
            </w:r>
            <w:r>
              <w:t xml:space="preserve"> listing</w:t>
            </w:r>
          </w:p>
          <w:p w14:paraId="4A322D35" w14:textId="77777777" w:rsidR="00281232" w:rsidRDefault="00281232" w:rsidP="00281232">
            <w:pPr>
              <w:jc w:val="center"/>
            </w:pPr>
            <w:r>
              <w:t>Required Fields are noted with a red checkmark (</w:t>
            </w:r>
            <w:r w:rsidRPr="00FC0C09">
              <w:rPr>
                <w:rFonts w:cs="Tahoma"/>
                <w:b/>
                <w:color w:val="FF0000"/>
                <w:vertAlign w:val="superscript"/>
              </w:rPr>
              <w:t>√</w:t>
            </w:r>
            <w:r w:rsidRPr="00D65CB8">
              <w:t>)</w:t>
            </w:r>
          </w:p>
          <w:p w14:paraId="01FD2BE4" w14:textId="77777777" w:rsidR="00281232" w:rsidRPr="000D6D11" w:rsidRDefault="00281232" w:rsidP="00281232">
            <w:pPr>
              <w:jc w:val="center"/>
            </w:pPr>
          </w:p>
        </w:tc>
      </w:tr>
      <w:tr w:rsidR="00281232" w:rsidRPr="00B72362" w14:paraId="5B1A5C29" w14:textId="77777777" w:rsidTr="00073A96">
        <w:trPr>
          <w:cantSplit/>
          <w:trHeight w:val="230"/>
          <w:jc w:val="center"/>
        </w:trPr>
        <w:tc>
          <w:tcPr>
            <w:tcW w:w="11059" w:type="dxa"/>
            <w:gridSpan w:val="4"/>
            <w:shd w:val="clear" w:color="auto" w:fill="E6E6E6"/>
            <w:vAlign w:val="center"/>
          </w:tcPr>
          <w:p w14:paraId="7BBEA058" w14:textId="77777777" w:rsidR="00281232" w:rsidRPr="00BA3893" w:rsidRDefault="00281232" w:rsidP="00073A96">
            <w:pPr>
              <w:pStyle w:val="SectionHeading"/>
              <w:jc w:val="left"/>
              <w:rPr>
                <w:b/>
              </w:rPr>
            </w:pPr>
            <w:r w:rsidRPr="00BA3893">
              <w:rPr>
                <w:b/>
              </w:rPr>
              <w:t>Property Information</w:t>
            </w:r>
            <w:r>
              <w:rPr>
                <w:b/>
              </w:rPr>
              <w:t xml:space="preserve"> </w:t>
            </w:r>
            <w:r w:rsidRPr="00990882">
              <w:rPr>
                <w:caps w:val="0"/>
              </w:rPr>
              <w:t>(choose one subtype and one corresponding style)</w:t>
            </w:r>
          </w:p>
        </w:tc>
      </w:tr>
      <w:tr w:rsidR="00281232" w:rsidRPr="00B72362" w14:paraId="4E8FB6CB" w14:textId="77777777" w:rsidTr="00073A96">
        <w:trPr>
          <w:cantSplit/>
          <w:trHeight w:val="159"/>
          <w:jc w:val="center"/>
        </w:trPr>
        <w:tc>
          <w:tcPr>
            <w:tcW w:w="1988" w:type="dxa"/>
            <w:shd w:val="clear" w:color="auto" w:fill="DBE5F1" w:themeFill="accent1" w:themeFillTint="33"/>
          </w:tcPr>
          <w:p w14:paraId="1D4E650B" w14:textId="77777777" w:rsidR="00281232" w:rsidRPr="009570A3" w:rsidRDefault="00281232" w:rsidP="00073A96">
            <w:r>
              <w:t>Property Subtype</w:t>
            </w:r>
            <w:r w:rsidRPr="00FC0C09">
              <w:rPr>
                <w:rFonts w:cs="Tahoma"/>
                <w:b/>
                <w:color w:val="FF0000"/>
                <w:vertAlign w:val="superscript"/>
              </w:rPr>
              <w:t>√</w:t>
            </w:r>
          </w:p>
        </w:tc>
        <w:tc>
          <w:tcPr>
            <w:tcW w:w="9071" w:type="dxa"/>
            <w:gridSpan w:val="3"/>
            <w:shd w:val="clear" w:color="auto" w:fill="DBE5F1" w:themeFill="accent1" w:themeFillTint="33"/>
          </w:tcPr>
          <w:p w14:paraId="638709CC" w14:textId="77777777" w:rsidR="00281232" w:rsidRPr="009570A3" w:rsidRDefault="00281232" w:rsidP="00073A96">
            <w:r>
              <w:t>Property Style</w:t>
            </w:r>
            <w:r w:rsidRPr="00FC0C09">
              <w:rPr>
                <w:rFonts w:cs="Tahoma"/>
                <w:b/>
                <w:color w:val="FF0000"/>
                <w:vertAlign w:val="superscript"/>
              </w:rPr>
              <w:t>√</w:t>
            </w:r>
          </w:p>
        </w:tc>
      </w:tr>
      <w:tr w:rsidR="00281232" w:rsidRPr="00B72362" w14:paraId="13F0E670" w14:textId="77777777" w:rsidTr="00073A96">
        <w:trPr>
          <w:cantSplit/>
          <w:trHeight w:val="75"/>
          <w:jc w:val="center"/>
        </w:trPr>
        <w:tc>
          <w:tcPr>
            <w:tcW w:w="1988" w:type="dxa"/>
            <w:vMerge w:val="restart"/>
            <w:shd w:val="clear" w:color="auto" w:fill="auto"/>
          </w:tcPr>
          <w:p w14:paraId="7A6461DC" w14:textId="77777777" w:rsidR="00281232" w:rsidRPr="009570A3" w:rsidRDefault="00281232" w:rsidP="00073A96"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Hospitality</w:t>
            </w:r>
          </w:p>
        </w:tc>
        <w:tc>
          <w:tcPr>
            <w:tcW w:w="3023" w:type="dxa"/>
            <w:shd w:val="clear" w:color="auto" w:fill="auto"/>
          </w:tcPr>
          <w:p w14:paraId="780B2623" w14:textId="77777777" w:rsidR="00281232" w:rsidRPr="009570A3" w:rsidRDefault="00281232" w:rsidP="00073A96"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Bed and Breakfast            </w:t>
            </w:r>
          </w:p>
        </w:tc>
        <w:tc>
          <w:tcPr>
            <w:tcW w:w="3023" w:type="dxa"/>
            <w:shd w:val="clear" w:color="auto" w:fill="auto"/>
          </w:tcPr>
          <w:p w14:paraId="5EC2F83C" w14:textId="77777777" w:rsidR="00281232" w:rsidRPr="009570A3" w:rsidRDefault="00281232" w:rsidP="00073A96"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Hosp. Resort Business</w:t>
            </w:r>
          </w:p>
        </w:tc>
        <w:tc>
          <w:tcPr>
            <w:tcW w:w="3025" w:type="dxa"/>
            <w:shd w:val="clear" w:color="auto" w:fill="auto"/>
          </w:tcPr>
          <w:p w14:paraId="78BA08CF" w14:textId="77777777" w:rsidR="00281232" w:rsidRPr="009570A3" w:rsidRDefault="00281232" w:rsidP="00073A96"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Other Style</w:t>
            </w:r>
          </w:p>
        </w:tc>
      </w:tr>
      <w:tr w:rsidR="00281232" w:rsidRPr="00B72362" w14:paraId="1D13078A" w14:textId="77777777" w:rsidTr="00073A96">
        <w:trPr>
          <w:cantSplit/>
          <w:trHeight w:val="75"/>
          <w:jc w:val="center"/>
        </w:trPr>
        <w:tc>
          <w:tcPr>
            <w:tcW w:w="1988" w:type="dxa"/>
            <w:vMerge/>
            <w:shd w:val="clear" w:color="auto" w:fill="auto"/>
          </w:tcPr>
          <w:p w14:paraId="1BC50645" w14:textId="77777777" w:rsidR="00281232" w:rsidRPr="009570A3" w:rsidRDefault="00281232" w:rsidP="00073A96">
            <w:pPr>
              <w:rPr>
                <w:rFonts w:cs="Calibri"/>
                <w:noProof/>
              </w:rPr>
            </w:pPr>
          </w:p>
        </w:tc>
        <w:tc>
          <w:tcPr>
            <w:tcW w:w="9071" w:type="dxa"/>
            <w:gridSpan w:val="3"/>
            <w:shd w:val="clear" w:color="auto" w:fill="auto"/>
          </w:tcPr>
          <w:p w14:paraId="708E45A7" w14:textId="77777777" w:rsidR="00281232" w:rsidRPr="009570A3" w:rsidRDefault="00281232" w:rsidP="00073A96"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Hosp. Hotel/Motel</w:t>
            </w:r>
          </w:p>
        </w:tc>
      </w:tr>
      <w:tr w:rsidR="00281232" w:rsidRPr="00B72362" w14:paraId="05AEB039" w14:textId="77777777" w:rsidTr="00073A96">
        <w:trPr>
          <w:cantSplit/>
          <w:trHeight w:val="75"/>
          <w:jc w:val="center"/>
        </w:trPr>
        <w:tc>
          <w:tcPr>
            <w:tcW w:w="1988" w:type="dxa"/>
            <w:vMerge w:val="restart"/>
            <w:shd w:val="clear" w:color="auto" w:fill="auto"/>
          </w:tcPr>
          <w:p w14:paraId="7E14F3F3" w14:textId="77777777" w:rsidR="00281232" w:rsidRPr="009570A3" w:rsidRDefault="00281232" w:rsidP="00073A96"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Industrial</w:t>
            </w:r>
          </w:p>
        </w:tc>
        <w:tc>
          <w:tcPr>
            <w:tcW w:w="3023" w:type="dxa"/>
            <w:shd w:val="clear" w:color="auto" w:fill="auto"/>
          </w:tcPr>
          <w:p w14:paraId="04DFA1AC" w14:textId="77777777" w:rsidR="00281232" w:rsidRPr="009570A3" w:rsidRDefault="00281232" w:rsidP="00073A96"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Industrial Bldg- Flex Space    </w:t>
            </w:r>
          </w:p>
        </w:tc>
        <w:tc>
          <w:tcPr>
            <w:tcW w:w="3023" w:type="dxa"/>
            <w:shd w:val="clear" w:color="auto" w:fill="auto"/>
          </w:tcPr>
          <w:p w14:paraId="124A08A5" w14:textId="77777777" w:rsidR="00281232" w:rsidRPr="009570A3" w:rsidRDefault="00281232" w:rsidP="00073A96"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Industrial Bldg- Manufacturing    </w:t>
            </w:r>
          </w:p>
        </w:tc>
        <w:tc>
          <w:tcPr>
            <w:tcW w:w="3025" w:type="dxa"/>
            <w:shd w:val="clear" w:color="auto" w:fill="auto"/>
          </w:tcPr>
          <w:p w14:paraId="3D3A6E85" w14:textId="77777777" w:rsidR="00281232" w:rsidRPr="009570A3" w:rsidRDefault="00281232" w:rsidP="00073A96"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Industrial Bldg- R&amp;D    </w:t>
            </w:r>
          </w:p>
        </w:tc>
      </w:tr>
      <w:tr w:rsidR="00281232" w:rsidRPr="00B72362" w14:paraId="5AA32AB8" w14:textId="77777777" w:rsidTr="00073A96">
        <w:trPr>
          <w:cantSplit/>
          <w:trHeight w:val="75"/>
          <w:jc w:val="center"/>
        </w:trPr>
        <w:tc>
          <w:tcPr>
            <w:tcW w:w="1988" w:type="dxa"/>
            <w:vMerge/>
            <w:shd w:val="clear" w:color="auto" w:fill="auto"/>
          </w:tcPr>
          <w:p w14:paraId="19AB2E43" w14:textId="77777777" w:rsidR="00281232" w:rsidRPr="009570A3" w:rsidRDefault="00281232" w:rsidP="00073A96">
            <w:pPr>
              <w:rPr>
                <w:rFonts w:cs="Calibri"/>
                <w:noProof/>
              </w:rPr>
            </w:pPr>
          </w:p>
        </w:tc>
        <w:tc>
          <w:tcPr>
            <w:tcW w:w="3023" w:type="dxa"/>
            <w:shd w:val="clear" w:color="auto" w:fill="auto"/>
          </w:tcPr>
          <w:p w14:paraId="571A729E" w14:textId="77777777" w:rsidR="00281232" w:rsidRPr="009570A3" w:rsidRDefault="00281232" w:rsidP="00073A96">
            <w:pPr>
              <w:rPr>
                <w:rFonts w:cs="Calibri"/>
                <w:noProof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Industrial Bldg- Warehouse    </w:t>
            </w:r>
          </w:p>
        </w:tc>
        <w:tc>
          <w:tcPr>
            <w:tcW w:w="6048" w:type="dxa"/>
            <w:gridSpan w:val="2"/>
            <w:shd w:val="clear" w:color="auto" w:fill="auto"/>
          </w:tcPr>
          <w:p w14:paraId="2CABECAB" w14:textId="77777777" w:rsidR="00281232" w:rsidRPr="009570A3" w:rsidRDefault="00281232" w:rsidP="00073A96">
            <w:pPr>
              <w:rPr>
                <w:rFonts w:cs="Calibri"/>
                <w:noProof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Other Style</w:t>
            </w:r>
          </w:p>
        </w:tc>
      </w:tr>
      <w:tr w:rsidR="00281232" w:rsidRPr="00B72362" w14:paraId="59641D85" w14:textId="77777777" w:rsidTr="00073A96">
        <w:trPr>
          <w:cantSplit/>
          <w:trHeight w:val="75"/>
          <w:jc w:val="center"/>
        </w:trPr>
        <w:tc>
          <w:tcPr>
            <w:tcW w:w="1988" w:type="dxa"/>
            <w:shd w:val="clear" w:color="auto" w:fill="auto"/>
          </w:tcPr>
          <w:p w14:paraId="40AAC370" w14:textId="77777777" w:rsidR="00281232" w:rsidRPr="009570A3" w:rsidRDefault="00281232" w:rsidP="00073A96">
            <w:pPr>
              <w:rPr>
                <w:rFonts w:cs="Calibri"/>
                <w:noProof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Multi-Family</w:t>
            </w:r>
          </w:p>
        </w:tc>
        <w:tc>
          <w:tcPr>
            <w:tcW w:w="3023" w:type="dxa"/>
            <w:shd w:val="clear" w:color="auto" w:fill="auto"/>
          </w:tcPr>
          <w:p w14:paraId="72187D6C" w14:textId="77777777" w:rsidR="00281232" w:rsidRPr="009570A3" w:rsidRDefault="00281232" w:rsidP="00073A96"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Multi-Family – 2-4 Units    </w:t>
            </w:r>
          </w:p>
        </w:tc>
        <w:tc>
          <w:tcPr>
            <w:tcW w:w="3023" w:type="dxa"/>
            <w:shd w:val="clear" w:color="auto" w:fill="auto"/>
          </w:tcPr>
          <w:p w14:paraId="30907AFE" w14:textId="77777777" w:rsidR="00281232" w:rsidRPr="009570A3" w:rsidRDefault="00281232" w:rsidP="00073A96"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Multi-Family (5-20 Units)    </w:t>
            </w:r>
          </w:p>
        </w:tc>
        <w:tc>
          <w:tcPr>
            <w:tcW w:w="3025" w:type="dxa"/>
            <w:shd w:val="clear" w:color="auto" w:fill="auto"/>
          </w:tcPr>
          <w:p w14:paraId="31CB2556" w14:textId="77777777" w:rsidR="00281232" w:rsidRPr="009570A3" w:rsidRDefault="00281232" w:rsidP="00073A96"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Multi-Family (Over 20 Units)</w:t>
            </w:r>
          </w:p>
        </w:tc>
      </w:tr>
      <w:tr w:rsidR="00281232" w:rsidRPr="00B72362" w14:paraId="57F04845" w14:textId="77777777" w:rsidTr="00073A96">
        <w:trPr>
          <w:cantSplit/>
          <w:trHeight w:val="75"/>
          <w:jc w:val="center"/>
        </w:trPr>
        <w:tc>
          <w:tcPr>
            <w:tcW w:w="1988" w:type="dxa"/>
            <w:vMerge w:val="restart"/>
            <w:shd w:val="clear" w:color="auto" w:fill="auto"/>
          </w:tcPr>
          <w:p w14:paraId="70CD69E1" w14:textId="77777777" w:rsidR="00281232" w:rsidRPr="009570A3" w:rsidRDefault="00281232" w:rsidP="00073A96">
            <w:pPr>
              <w:rPr>
                <w:rFonts w:cs="Calibri"/>
                <w:noProof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Office Building</w:t>
            </w:r>
          </w:p>
        </w:tc>
        <w:tc>
          <w:tcPr>
            <w:tcW w:w="3023" w:type="dxa"/>
            <w:shd w:val="clear" w:color="auto" w:fill="auto"/>
          </w:tcPr>
          <w:p w14:paraId="1363D287" w14:textId="77777777" w:rsidR="00281232" w:rsidRPr="009570A3" w:rsidRDefault="00281232" w:rsidP="00073A96"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Office Bldg- General    </w:t>
            </w:r>
          </w:p>
        </w:tc>
        <w:tc>
          <w:tcPr>
            <w:tcW w:w="3023" w:type="dxa"/>
            <w:shd w:val="clear" w:color="auto" w:fill="auto"/>
          </w:tcPr>
          <w:p w14:paraId="77904D32" w14:textId="77777777" w:rsidR="00281232" w:rsidRPr="009570A3" w:rsidRDefault="00281232" w:rsidP="00073A96"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Office Bldg- Government   </w:t>
            </w:r>
          </w:p>
        </w:tc>
        <w:tc>
          <w:tcPr>
            <w:tcW w:w="3025" w:type="dxa"/>
            <w:shd w:val="clear" w:color="auto" w:fill="auto"/>
          </w:tcPr>
          <w:p w14:paraId="75EE744B" w14:textId="77777777" w:rsidR="00281232" w:rsidRPr="009570A3" w:rsidRDefault="00281232" w:rsidP="00073A96"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Office Bldg- Medical   </w:t>
            </w:r>
          </w:p>
        </w:tc>
      </w:tr>
      <w:tr w:rsidR="00281232" w:rsidRPr="00B72362" w14:paraId="22DAC6CF" w14:textId="77777777" w:rsidTr="00073A96">
        <w:trPr>
          <w:cantSplit/>
          <w:trHeight w:val="75"/>
          <w:jc w:val="center"/>
        </w:trPr>
        <w:tc>
          <w:tcPr>
            <w:tcW w:w="1988" w:type="dxa"/>
            <w:vMerge/>
            <w:shd w:val="clear" w:color="auto" w:fill="auto"/>
          </w:tcPr>
          <w:p w14:paraId="381175FA" w14:textId="77777777" w:rsidR="00281232" w:rsidRPr="009570A3" w:rsidRDefault="00281232" w:rsidP="00073A96">
            <w:pPr>
              <w:rPr>
                <w:rFonts w:cs="Calibri"/>
                <w:noProof/>
              </w:rPr>
            </w:pPr>
          </w:p>
        </w:tc>
        <w:tc>
          <w:tcPr>
            <w:tcW w:w="3023" w:type="dxa"/>
            <w:shd w:val="clear" w:color="auto" w:fill="auto"/>
          </w:tcPr>
          <w:p w14:paraId="10E7DBC7" w14:textId="77777777" w:rsidR="00281232" w:rsidRPr="009570A3" w:rsidRDefault="00281232" w:rsidP="00073A96">
            <w:pPr>
              <w:rPr>
                <w:rFonts w:cs="Calibri"/>
                <w:noProof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Office Bldg- Condo    </w:t>
            </w:r>
          </w:p>
        </w:tc>
        <w:tc>
          <w:tcPr>
            <w:tcW w:w="6048" w:type="dxa"/>
            <w:gridSpan w:val="2"/>
            <w:shd w:val="clear" w:color="auto" w:fill="auto"/>
          </w:tcPr>
          <w:p w14:paraId="29E7209C" w14:textId="77777777" w:rsidR="00281232" w:rsidRPr="009570A3" w:rsidRDefault="00281232" w:rsidP="00073A96">
            <w:pPr>
              <w:rPr>
                <w:rFonts w:cs="Calibri"/>
                <w:noProof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Other Style</w:t>
            </w:r>
          </w:p>
        </w:tc>
      </w:tr>
      <w:tr w:rsidR="00281232" w:rsidRPr="00B72362" w14:paraId="416BB7E3" w14:textId="77777777" w:rsidTr="00073A96">
        <w:trPr>
          <w:cantSplit/>
          <w:trHeight w:val="75"/>
          <w:jc w:val="center"/>
        </w:trPr>
        <w:tc>
          <w:tcPr>
            <w:tcW w:w="1988" w:type="dxa"/>
            <w:vMerge w:val="restart"/>
            <w:shd w:val="clear" w:color="auto" w:fill="auto"/>
          </w:tcPr>
          <w:p w14:paraId="3E09A746" w14:textId="77777777" w:rsidR="00281232" w:rsidRPr="009570A3" w:rsidRDefault="00281232" w:rsidP="00073A96">
            <w:pPr>
              <w:rPr>
                <w:rFonts w:cs="Calibri"/>
                <w:noProof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Retail</w:t>
            </w:r>
          </w:p>
        </w:tc>
        <w:tc>
          <w:tcPr>
            <w:tcW w:w="3023" w:type="dxa"/>
            <w:shd w:val="clear" w:color="auto" w:fill="auto"/>
          </w:tcPr>
          <w:p w14:paraId="13630B7D" w14:textId="77777777" w:rsidR="00281232" w:rsidRPr="009570A3" w:rsidRDefault="00281232" w:rsidP="00073A96"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Hosp. Restaurant               </w:t>
            </w:r>
          </w:p>
        </w:tc>
        <w:tc>
          <w:tcPr>
            <w:tcW w:w="3023" w:type="dxa"/>
            <w:shd w:val="clear" w:color="auto" w:fill="auto"/>
          </w:tcPr>
          <w:p w14:paraId="59BC72D4" w14:textId="77777777" w:rsidR="00281232" w:rsidRPr="009570A3" w:rsidRDefault="00281232" w:rsidP="00073A96"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Other Style</w:t>
            </w:r>
          </w:p>
        </w:tc>
        <w:tc>
          <w:tcPr>
            <w:tcW w:w="3025" w:type="dxa"/>
            <w:shd w:val="clear" w:color="auto" w:fill="auto"/>
          </w:tcPr>
          <w:p w14:paraId="2D8E269A" w14:textId="77777777" w:rsidR="00281232" w:rsidRPr="009570A3" w:rsidRDefault="00281232" w:rsidP="00073A96"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Retail- Auto/Vehicle</w:t>
            </w:r>
          </w:p>
        </w:tc>
      </w:tr>
      <w:tr w:rsidR="00281232" w:rsidRPr="00B72362" w14:paraId="02D8D2F5" w14:textId="77777777" w:rsidTr="00073A96">
        <w:trPr>
          <w:cantSplit/>
          <w:trHeight w:val="75"/>
          <w:jc w:val="center"/>
        </w:trPr>
        <w:tc>
          <w:tcPr>
            <w:tcW w:w="1988" w:type="dxa"/>
            <w:vMerge/>
            <w:shd w:val="clear" w:color="auto" w:fill="auto"/>
          </w:tcPr>
          <w:p w14:paraId="5C7A666A" w14:textId="77777777" w:rsidR="00281232" w:rsidRPr="009570A3" w:rsidRDefault="00281232" w:rsidP="00073A96">
            <w:pPr>
              <w:rPr>
                <w:rFonts w:cs="Calibri"/>
                <w:noProof/>
              </w:rPr>
            </w:pPr>
          </w:p>
        </w:tc>
        <w:tc>
          <w:tcPr>
            <w:tcW w:w="3023" w:type="dxa"/>
            <w:shd w:val="clear" w:color="auto" w:fill="auto"/>
          </w:tcPr>
          <w:p w14:paraId="5EB7E060" w14:textId="77777777" w:rsidR="00281232" w:rsidRPr="009570A3" w:rsidRDefault="00281232" w:rsidP="00073A96">
            <w:pPr>
              <w:rPr>
                <w:rFonts w:cs="Calibri"/>
                <w:noProof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Retail- Daycare    </w:t>
            </w:r>
          </w:p>
        </w:tc>
        <w:tc>
          <w:tcPr>
            <w:tcW w:w="3023" w:type="dxa"/>
            <w:shd w:val="clear" w:color="auto" w:fill="auto"/>
          </w:tcPr>
          <w:p w14:paraId="4F27A3FB" w14:textId="77777777" w:rsidR="00281232" w:rsidRPr="009570A3" w:rsidRDefault="00281232" w:rsidP="00073A96"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Retail- Free Standing    </w:t>
            </w:r>
          </w:p>
        </w:tc>
        <w:tc>
          <w:tcPr>
            <w:tcW w:w="3025" w:type="dxa"/>
            <w:shd w:val="clear" w:color="auto" w:fill="auto"/>
          </w:tcPr>
          <w:p w14:paraId="3ECABD9C" w14:textId="77777777" w:rsidR="00281232" w:rsidRPr="009570A3" w:rsidRDefault="00281232" w:rsidP="00073A96"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Retail- Street Retail    </w:t>
            </w:r>
          </w:p>
        </w:tc>
      </w:tr>
      <w:tr w:rsidR="00281232" w:rsidRPr="00B72362" w14:paraId="6B6E0364" w14:textId="77777777" w:rsidTr="00073A96">
        <w:trPr>
          <w:cantSplit/>
          <w:trHeight w:val="75"/>
          <w:jc w:val="center"/>
        </w:trPr>
        <w:tc>
          <w:tcPr>
            <w:tcW w:w="1988" w:type="dxa"/>
            <w:vMerge/>
            <w:shd w:val="clear" w:color="auto" w:fill="auto"/>
          </w:tcPr>
          <w:p w14:paraId="5321A6D8" w14:textId="77777777" w:rsidR="00281232" w:rsidRPr="009570A3" w:rsidRDefault="00281232" w:rsidP="00073A96">
            <w:pPr>
              <w:rPr>
                <w:rFonts w:cs="Calibri"/>
                <w:noProof/>
              </w:rPr>
            </w:pPr>
          </w:p>
        </w:tc>
        <w:tc>
          <w:tcPr>
            <w:tcW w:w="3023" w:type="dxa"/>
            <w:shd w:val="clear" w:color="auto" w:fill="auto"/>
          </w:tcPr>
          <w:p w14:paraId="4D0A7BE5" w14:textId="77777777" w:rsidR="00281232" w:rsidRPr="009570A3" w:rsidRDefault="00281232" w:rsidP="00073A96">
            <w:pPr>
              <w:rPr>
                <w:rFonts w:cs="Calibri"/>
                <w:noProof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Retail Bldg- General Use</w:t>
            </w:r>
          </w:p>
        </w:tc>
        <w:tc>
          <w:tcPr>
            <w:tcW w:w="3023" w:type="dxa"/>
            <w:shd w:val="clear" w:color="auto" w:fill="auto"/>
          </w:tcPr>
          <w:p w14:paraId="263FDF5A" w14:textId="77777777" w:rsidR="00281232" w:rsidRPr="009570A3" w:rsidRDefault="00281232" w:rsidP="00073A96"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Retail Bldg- Local Strip    </w:t>
            </w:r>
          </w:p>
        </w:tc>
        <w:tc>
          <w:tcPr>
            <w:tcW w:w="3025" w:type="dxa"/>
            <w:shd w:val="clear" w:color="auto" w:fill="auto"/>
          </w:tcPr>
          <w:p w14:paraId="7B684D65" w14:textId="77777777" w:rsidR="00281232" w:rsidRPr="009570A3" w:rsidRDefault="00281232" w:rsidP="00073A96"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Retail Bldg- Neighborhood Ctr    </w:t>
            </w:r>
          </w:p>
        </w:tc>
      </w:tr>
      <w:tr w:rsidR="00281232" w:rsidRPr="00B72362" w14:paraId="406137D9" w14:textId="77777777" w:rsidTr="00073A96">
        <w:trPr>
          <w:cantSplit/>
          <w:trHeight w:val="75"/>
          <w:jc w:val="center"/>
        </w:trPr>
        <w:tc>
          <w:tcPr>
            <w:tcW w:w="1988" w:type="dxa"/>
            <w:vMerge/>
            <w:shd w:val="clear" w:color="auto" w:fill="auto"/>
          </w:tcPr>
          <w:p w14:paraId="7684FC26" w14:textId="77777777" w:rsidR="00281232" w:rsidRPr="009570A3" w:rsidRDefault="00281232" w:rsidP="00073A96">
            <w:pPr>
              <w:rPr>
                <w:rFonts w:cs="Calibri"/>
                <w:noProof/>
              </w:rPr>
            </w:pPr>
          </w:p>
        </w:tc>
        <w:tc>
          <w:tcPr>
            <w:tcW w:w="3023" w:type="dxa"/>
            <w:shd w:val="clear" w:color="auto" w:fill="auto"/>
          </w:tcPr>
          <w:p w14:paraId="66CA4280" w14:textId="77777777" w:rsidR="00281232" w:rsidRPr="009570A3" w:rsidRDefault="00281232" w:rsidP="00073A96">
            <w:pPr>
              <w:rPr>
                <w:rFonts w:cs="Calibri"/>
                <w:noProof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Retail Bldg- Regional Mall    </w:t>
            </w:r>
          </w:p>
        </w:tc>
        <w:tc>
          <w:tcPr>
            <w:tcW w:w="3023" w:type="dxa"/>
            <w:shd w:val="clear" w:color="auto" w:fill="auto"/>
          </w:tcPr>
          <w:p w14:paraId="78661CB6" w14:textId="77777777" w:rsidR="00281232" w:rsidRPr="009570A3" w:rsidRDefault="00281232" w:rsidP="00073A96"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Retail Bldg- SGL User (BigBox)    </w:t>
            </w:r>
          </w:p>
        </w:tc>
        <w:tc>
          <w:tcPr>
            <w:tcW w:w="3025" w:type="dxa"/>
            <w:shd w:val="clear" w:color="auto" w:fill="auto"/>
          </w:tcPr>
          <w:p w14:paraId="006867C2" w14:textId="77777777" w:rsidR="00281232" w:rsidRPr="009570A3" w:rsidRDefault="00281232" w:rsidP="00073A96"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Retail Business</w:t>
            </w:r>
          </w:p>
        </w:tc>
      </w:tr>
      <w:tr w:rsidR="00281232" w:rsidRPr="00B72362" w14:paraId="7D64131B" w14:textId="77777777" w:rsidTr="00073A96">
        <w:trPr>
          <w:cantSplit/>
          <w:trHeight w:val="75"/>
          <w:jc w:val="center"/>
        </w:trPr>
        <w:tc>
          <w:tcPr>
            <w:tcW w:w="1988" w:type="dxa"/>
            <w:vMerge/>
            <w:shd w:val="clear" w:color="auto" w:fill="auto"/>
          </w:tcPr>
          <w:p w14:paraId="6CA8466A" w14:textId="77777777" w:rsidR="00281232" w:rsidRPr="009570A3" w:rsidRDefault="00281232" w:rsidP="00073A96">
            <w:pPr>
              <w:rPr>
                <w:rFonts w:cs="Calibri"/>
                <w:noProof/>
              </w:rPr>
            </w:pPr>
          </w:p>
        </w:tc>
        <w:tc>
          <w:tcPr>
            <w:tcW w:w="3023" w:type="dxa"/>
            <w:shd w:val="clear" w:color="auto" w:fill="auto"/>
          </w:tcPr>
          <w:p w14:paraId="0EA23CC8" w14:textId="77777777" w:rsidR="00281232" w:rsidRPr="009570A3" w:rsidRDefault="00281232" w:rsidP="00073A96">
            <w:pPr>
              <w:rPr>
                <w:rFonts w:cs="Calibri"/>
                <w:noProof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Retail – Free Standing</w:t>
            </w:r>
          </w:p>
        </w:tc>
        <w:tc>
          <w:tcPr>
            <w:tcW w:w="3023" w:type="dxa"/>
            <w:shd w:val="clear" w:color="auto" w:fill="auto"/>
          </w:tcPr>
          <w:p w14:paraId="01028A45" w14:textId="77777777" w:rsidR="00281232" w:rsidRPr="009570A3" w:rsidRDefault="00281232" w:rsidP="00073A96">
            <w:pPr>
              <w:rPr>
                <w:rFonts w:cs="Calibri"/>
                <w:noProof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Retail – Street Retail</w:t>
            </w:r>
          </w:p>
        </w:tc>
        <w:tc>
          <w:tcPr>
            <w:tcW w:w="3025" w:type="dxa"/>
            <w:shd w:val="clear" w:color="auto" w:fill="auto"/>
          </w:tcPr>
          <w:p w14:paraId="597F22BA" w14:textId="77777777" w:rsidR="00281232" w:rsidRPr="009570A3" w:rsidRDefault="00281232" w:rsidP="00073A96">
            <w:pPr>
              <w:rPr>
                <w:rFonts w:cs="Calibri"/>
                <w:noProof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Retail </w:t>
            </w:r>
            <w:r w:rsidR="00B61356">
              <w:rPr>
                <w:rFonts w:cs="Calibri"/>
                <w:noProof/>
              </w:rPr>
              <w:t>–</w:t>
            </w:r>
            <w:r>
              <w:rPr>
                <w:rFonts w:cs="Calibri"/>
                <w:noProof/>
              </w:rPr>
              <w:t xml:space="preserve"> Daycare</w:t>
            </w:r>
          </w:p>
        </w:tc>
      </w:tr>
      <w:tr w:rsidR="00B61356" w:rsidRPr="00B72362" w14:paraId="26EA5D6A" w14:textId="77777777" w:rsidTr="00073A96">
        <w:trPr>
          <w:cantSplit/>
          <w:trHeight w:val="75"/>
          <w:jc w:val="center"/>
        </w:trPr>
        <w:tc>
          <w:tcPr>
            <w:tcW w:w="1988" w:type="dxa"/>
            <w:shd w:val="clear" w:color="auto" w:fill="auto"/>
          </w:tcPr>
          <w:p w14:paraId="033E00CD" w14:textId="77777777" w:rsidR="00B61356" w:rsidRPr="009570A3" w:rsidRDefault="00B61356" w:rsidP="00073A96">
            <w:pPr>
              <w:rPr>
                <w:rFonts w:cs="Calibri"/>
                <w:noProof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Other</w:t>
            </w:r>
          </w:p>
        </w:tc>
        <w:tc>
          <w:tcPr>
            <w:tcW w:w="3023" w:type="dxa"/>
            <w:shd w:val="clear" w:color="auto" w:fill="auto"/>
          </w:tcPr>
          <w:p w14:paraId="7CB1740A" w14:textId="77777777" w:rsidR="00B61356" w:rsidRPr="009570A3" w:rsidRDefault="00B61356" w:rsidP="00073A96">
            <w:pPr>
              <w:rPr>
                <w:rFonts w:cs="Calibri"/>
                <w:noProof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Other Style</w:t>
            </w:r>
          </w:p>
        </w:tc>
        <w:tc>
          <w:tcPr>
            <w:tcW w:w="3023" w:type="dxa"/>
            <w:shd w:val="clear" w:color="auto" w:fill="auto"/>
          </w:tcPr>
          <w:p w14:paraId="3EBD8CFC" w14:textId="77777777" w:rsidR="00B61356" w:rsidRPr="009570A3" w:rsidRDefault="00B61356" w:rsidP="00073A96">
            <w:pPr>
              <w:rPr>
                <w:rFonts w:cs="Calibri"/>
                <w:noProof/>
              </w:rPr>
            </w:pPr>
          </w:p>
        </w:tc>
        <w:tc>
          <w:tcPr>
            <w:tcW w:w="3025" w:type="dxa"/>
            <w:shd w:val="clear" w:color="auto" w:fill="auto"/>
          </w:tcPr>
          <w:p w14:paraId="08D678F1" w14:textId="77777777" w:rsidR="00B61356" w:rsidRPr="009570A3" w:rsidRDefault="00B61356" w:rsidP="00073A96">
            <w:pPr>
              <w:rPr>
                <w:rFonts w:cs="Calibri"/>
                <w:noProof/>
              </w:rPr>
            </w:pPr>
          </w:p>
        </w:tc>
      </w:tr>
    </w:tbl>
    <w:p w14:paraId="080E7744" w14:textId="77777777" w:rsidR="00281232" w:rsidRDefault="00281232"/>
    <w:tbl>
      <w:tblPr>
        <w:tblStyle w:val="TableGrid"/>
        <w:tblW w:w="11059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1E0" w:firstRow="1" w:lastRow="1" w:firstColumn="1" w:lastColumn="1" w:noHBand="0" w:noVBand="0"/>
      </w:tblPr>
      <w:tblGrid>
        <w:gridCol w:w="3246"/>
        <w:gridCol w:w="34"/>
        <w:gridCol w:w="1350"/>
        <w:gridCol w:w="3195"/>
        <w:gridCol w:w="3234"/>
      </w:tblGrid>
      <w:tr w:rsidR="00C6297E" w14:paraId="69D64E2D" w14:textId="77777777" w:rsidTr="00C6297E">
        <w:trPr>
          <w:cantSplit/>
          <w:trHeight w:val="230"/>
          <w:jc w:val="center"/>
        </w:trPr>
        <w:tc>
          <w:tcPr>
            <w:tcW w:w="11059" w:type="dxa"/>
            <w:gridSpan w:val="5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6E6E6"/>
            <w:vAlign w:val="center"/>
            <w:hideMark/>
          </w:tcPr>
          <w:p w14:paraId="783A2625" w14:textId="77777777" w:rsidR="00C6297E" w:rsidRDefault="00C6297E">
            <w:pPr>
              <w:pStyle w:val="SectionHeading"/>
            </w:pPr>
            <w:r>
              <w:t>Location</w:t>
            </w:r>
          </w:p>
        </w:tc>
      </w:tr>
      <w:tr w:rsidR="00C6297E" w14:paraId="6055C894" w14:textId="77777777" w:rsidTr="00C6297E">
        <w:trPr>
          <w:cantSplit/>
          <w:trHeight w:val="230"/>
          <w:jc w:val="center"/>
        </w:trPr>
        <w:tc>
          <w:tcPr>
            <w:tcW w:w="328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  <w:hideMark/>
          </w:tcPr>
          <w:p w14:paraId="5D82148C" w14:textId="77777777" w:rsidR="00C6297E" w:rsidRDefault="00C6297E">
            <w:r>
              <w:t>Country:</w:t>
            </w:r>
            <w:r>
              <w:rPr>
                <w:rFonts w:cs="Tahoma"/>
                <w:b/>
                <w:color w:val="FF0000"/>
                <w:vertAlign w:val="superscript"/>
              </w:rPr>
              <w:t xml:space="preserve"> √</w:t>
            </w:r>
          </w:p>
        </w:tc>
        <w:tc>
          <w:tcPr>
            <w:tcW w:w="7779" w:type="dxa"/>
            <w:gridSpan w:val="3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  <w:hideMark/>
          </w:tcPr>
          <w:p w14:paraId="625B36E5" w14:textId="77777777" w:rsidR="00C6297E" w:rsidRDefault="00C6297E">
            <w:r>
              <w:t>Address Line 1:</w:t>
            </w:r>
            <w:r>
              <w:rPr>
                <w:rFonts w:cs="Tahoma"/>
                <w:b/>
                <w:color w:val="FF0000"/>
                <w:vertAlign w:val="superscript"/>
              </w:rPr>
              <w:t xml:space="preserve"> √</w:t>
            </w:r>
          </w:p>
        </w:tc>
      </w:tr>
      <w:tr w:rsidR="00C6297E" w14:paraId="3AB6878A" w14:textId="77777777" w:rsidTr="00C6297E">
        <w:trPr>
          <w:cantSplit/>
          <w:trHeight w:val="230"/>
          <w:jc w:val="center"/>
        </w:trPr>
        <w:tc>
          <w:tcPr>
            <w:tcW w:w="4630" w:type="dxa"/>
            <w:gridSpan w:val="3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  <w:hideMark/>
          </w:tcPr>
          <w:p w14:paraId="55FCCA5A" w14:textId="77777777" w:rsidR="00C6297E" w:rsidRDefault="00C6297E">
            <w:r>
              <w:t xml:space="preserve">Address Line 2: </w:t>
            </w:r>
          </w:p>
        </w:tc>
        <w:tc>
          <w:tcPr>
            <w:tcW w:w="6429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  <w:hideMark/>
          </w:tcPr>
          <w:p w14:paraId="5DEBD0CF" w14:textId="77777777" w:rsidR="00C6297E" w:rsidRDefault="00C6297E">
            <w:r>
              <w:t>Address Line 3:</w:t>
            </w:r>
          </w:p>
        </w:tc>
      </w:tr>
      <w:tr w:rsidR="00C6297E" w14:paraId="43A51586" w14:textId="77777777" w:rsidTr="00C6297E">
        <w:trPr>
          <w:cantSplit/>
          <w:trHeight w:val="230"/>
          <w:jc w:val="center"/>
        </w:trPr>
        <w:tc>
          <w:tcPr>
            <w:tcW w:w="32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  <w:hideMark/>
          </w:tcPr>
          <w:p w14:paraId="077A9A05" w14:textId="77777777" w:rsidR="00C6297E" w:rsidRDefault="00C6297E">
            <w:r>
              <w:t>City:</w:t>
            </w:r>
            <w:r>
              <w:rPr>
                <w:rFonts w:cs="Tahoma"/>
                <w:b/>
                <w:color w:val="FF0000"/>
                <w:vertAlign w:val="superscript"/>
              </w:rPr>
              <w:t xml:space="preserve"> √</w:t>
            </w:r>
          </w:p>
        </w:tc>
        <w:tc>
          <w:tcPr>
            <w:tcW w:w="4579" w:type="dxa"/>
            <w:gridSpan w:val="3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  <w:hideMark/>
          </w:tcPr>
          <w:p w14:paraId="05735FFA" w14:textId="77777777" w:rsidR="00C6297E" w:rsidRDefault="00C6297E">
            <w:r>
              <w:t>District/County:</w:t>
            </w:r>
          </w:p>
        </w:tc>
        <w:tc>
          <w:tcPr>
            <w:tcW w:w="32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  <w:hideMark/>
          </w:tcPr>
          <w:p w14:paraId="3635A91A" w14:textId="77777777" w:rsidR="00C6297E" w:rsidRDefault="00C6297E">
            <w:r>
              <w:t>State/Province:</w:t>
            </w:r>
            <w:r>
              <w:rPr>
                <w:rFonts w:cs="Tahoma"/>
                <w:b/>
                <w:color w:val="FF0000"/>
                <w:vertAlign w:val="superscript"/>
              </w:rPr>
              <w:t xml:space="preserve">√ </w:t>
            </w:r>
          </w:p>
        </w:tc>
      </w:tr>
      <w:tr w:rsidR="00C6297E" w14:paraId="379A919B" w14:textId="77777777" w:rsidTr="00C6297E">
        <w:trPr>
          <w:cantSplit/>
          <w:trHeight w:val="230"/>
          <w:jc w:val="center"/>
        </w:trPr>
        <w:tc>
          <w:tcPr>
            <w:tcW w:w="32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  <w:hideMark/>
          </w:tcPr>
          <w:p w14:paraId="2F378FAB" w14:textId="77777777" w:rsidR="00C6297E" w:rsidRDefault="00C6297E">
            <w:r>
              <w:t>Zip/Postal Code:</w:t>
            </w:r>
            <w:r>
              <w:rPr>
                <w:rFonts w:cs="Tahoma"/>
                <w:b/>
                <w:color w:val="FF0000"/>
                <w:vertAlign w:val="superscript"/>
              </w:rPr>
              <w:t xml:space="preserve"> √</w:t>
            </w:r>
          </w:p>
        </w:tc>
        <w:tc>
          <w:tcPr>
            <w:tcW w:w="4579" w:type="dxa"/>
            <w:gridSpan w:val="3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  <w:hideMark/>
          </w:tcPr>
          <w:p w14:paraId="018F72BC" w14:textId="77777777" w:rsidR="00C6297E" w:rsidRDefault="00C6297E">
            <w:r>
              <w:t>Neighborhood:</w:t>
            </w:r>
          </w:p>
        </w:tc>
        <w:tc>
          <w:tcPr>
            <w:tcW w:w="32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7314114" w14:textId="77777777" w:rsidR="00C6297E" w:rsidRDefault="00C6297E"/>
        </w:tc>
      </w:tr>
    </w:tbl>
    <w:p w14:paraId="41369A33" w14:textId="77777777" w:rsidR="000F7E41" w:rsidRDefault="000F7E41">
      <w:bookmarkStart w:id="0" w:name="_GoBack"/>
      <w:bookmarkEnd w:id="0"/>
    </w:p>
    <w:tbl>
      <w:tblPr>
        <w:tblStyle w:val="TableGrid"/>
        <w:tblW w:w="11059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1E0" w:firstRow="1" w:lastRow="1" w:firstColumn="1" w:lastColumn="1" w:noHBand="0" w:noVBand="0"/>
      </w:tblPr>
      <w:tblGrid>
        <w:gridCol w:w="3771"/>
        <w:gridCol w:w="1758"/>
        <w:gridCol w:w="1888"/>
        <w:gridCol w:w="3642"/>
      </w:tblGrid>
      <w:tr w:rsidR="008E5C14" w:rsidRPr="00B72362" w14:paraId="67F69F1E" w14:textId="77777777" w:rsidTr="000E1607">
        <w:trPr>
          <w:cantSplit/>
          <w:trHeight w:val="230"/>
          <w:jc w:val="center"/>
        </w:trPr>
        <w:tc>
          <w:tcPr>
            <w:tcW w:w="11059" w:type="dxa"/>
            <w:gridSpan w:val="4"/>
            <w:shd w:val="clear" w:color="auto" w:fill="E6E6E6"/>
            <w:vAlign w:val="center"/>
          </w:tcPr>
          <w:p w14:paraId="66C67EAD" w14:textId="77777777" w:rsidR="008E5C14" w:rsidRPr="00B72362" w:rsidRDefault="008E5C14" w:rsidP="000E1607">
            <w:pPr>
              <w:pStyle w:val="SectionHeading"/>
            </w:pPr>
            <w:r>
              <w:t>listing information</w:t>
            </w:r>
          </w:p>
        </w:tc>
      </w:tr>
      <w:tr w:rsidR="00D239F6" w:rsidRPr="00B72362" w14:paraId="7FC9CF06" w14:textId="77777777" w:rsidTr="000E1607">
        <w:trPr>
          <w:cantSplit/>
          <w:trHeight w:val="230"/>
          <w:jc w:val="center"/>
        </w:trPr>
        <w:tc>
          <w:tcPr>
            <w:tcW w:w="3771" w:type="dxa"/>
            <w:shd w:val="clear" w:color="auto" w:fill="auto"/>
            <w:vAlign w:val="center"/>
          </w:tcPr>
          <w:p w14:paraId="7B432DCB" w14:textId="77777777" w:rsidR="00D239F6" w:rsidRPr="00B72362" w:rsidRDefault="00D239F6" w:rsidP="00D239F6">
            <w:r>
              <w:t>Listing Office:</w:t>
            </w:r>
            <w:r w:rsidRPr="00FC0C09">
              <w:rPr>
                <w:rFonts w:cs="Tahoma"/>
                <w:b/>
                <w:color w:val="FF0000"/>
                <w:vertAlign w:val="superscript"/>
              </w:rPr>
              <w:t>√</w:t>
            </w:r>
          </w:p>
        </w:tc>
        <w:tc>
          <w:tcPr>
            <w:tcW w:w="3646" w:type="dxa"/>
            <w:gridSpan w:val="2"/>
            <w:shd w:val="clear" w:color="auto" w:fill="auto"/>
            <w:vAlign w:val="center"/>
          </w:tcPr>
          <w:p w14:paraId="5B40B42A" w14:textId="77777777" w:rsidR="00D239F6" w:rsidRPr="00B72362" w:rsidRDefault="00F72F2F" w:rsidP="00D239F6">
            <w:r>
              <w:t>Minimum Lease Rate</w:t>
            </w:r>
            <w:r w:rsidR="00D239F6">
              <w:t>:</w:t>
            </w:r>
            <w:r w:rsidR="00D239F6" w:rsidRPr="00FC0C09">
              <w:rPr>
                <w:rFonts w:cs="Tahoma"/>
                <w:b/>
                <w:color w:val="FF0000"/>
                <w:vertAlign w:val="superscript"/>
              </w:rPr>
              <w:t xml:space="preserve"> √</w:t>
            </w:r>
          </w:p>
        </w:tc>
        <w:tc>
          <w:tcPr>
            <w:tcW w:w="3642" w:type="dxa"/>
            <w:shd w:val="clear" w:color="auto" w:fill="auto"/>
            <w:vAlign w:val="center"/>
          </w:tcPr>
          <w:p w14:paraId="5C4C8CFE" w14:textId="77777777" w:rsidR="00D239F6" w:rsidRPr="00B72362" w:rsidRDefault="00D239F6" w:rsidP="00D239F6">
            <w:r>
              <w:t>Date Available:</w:t>
            </w:r>
          </w:p>
        </w:tc>
      </w:tr>
      <w:tr w:rsidR="00D239F6" w:rsidRPr="00B72362" w14:paraId="2FF21E0C" w14:textId="77777777" w:rsidTr="000E1607">
        <w:trPr>
          <w:cantSplit/>
          <w:trHeight w:val="230"/>
          <w:jc w:val="center"/>
        </w:trPr>
        <w:tc>
          <w:tcPr>
            <w:tcW w:w="3771" w:type="dxa"/>
            <w:shd w:val="clear" w:color="auto" w:fill="auto"/>
            <w:vAlign w:val="center"/>
          </w:tcPr>
          <w:p w14:paraId="7C1828D0" w14:textId="77777777" w:rsidR="00D239F6" w:rsidRPr="00B72362" w:rsidRDefault="00D239F6" w:rsidP="00D239F6"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 </w:t>
            </w:r>
            <w:r>
              <w:t>Prelisting</w:t>
            </w:r>
          </w:p>
        </w:tc>
        <w:tc>
          <w:tcPr>
            <w:tcW w:w="3646" w:type="dxa"/>
            <w:gridSpan w:val="2"/>
            <w:shd w:val="clear" w:color="auto" w:fill="auto"/>
            <w:vAlign w:val="center"/>
          </w:tcPr>
          <w:p w14:paraId="45E2BBB5" w14:textId="77777777" w:rsidR="00D239F6" w:rsidRPr="00B72362" w:rsidRDefault="00F72F2F" w:rsidP="00D239F6">
            <w:r>
              <w:t>Maximum Lease Rate</w:t>
            </w:r>
            <w:r w:rsidR="00B61356">
              <w:t>:</w:t>
            </w:r>
          </w:p>
        </w:tc>
        <w:tc>
          <w:tcPr>
            <w:tcW w:w="3642" w:type="dxa"/>
            <w:shd w:val="clear" w:color="auto" w:fill="auto"/>
            <w:vAlign w:val="center"/>
          </w:tcPr>
          <w:p w14:paraId="2647EA3E" w14:textId="77777777" w:rsidR="00D239F6" w:rsidRPr="00B72362" w:rsidRDefault="00F72F2F" w:rsidP="00F72F2F">
            <w:r>
              <w:rPr>
                <w:rFonts w:cs="Calibri"/>
                <w:noProof/>
              </w:rPr>
              <w:t>Lease Type:</w:t>
            </w:r>
            <w:r w:rsidRPr="00FC0C09">
              <w:rPr>
                <w:rFonts w:cs="Tahoma"/>
                <w:b/>
                <w:color w:val="FF0000"/>
                <w:vertAlign w:val="superscript"/>
              </w:rPr>
              <w:t xml:space="preserve"> √</w:t>
            </w:r>
          </w:p>
        </w:tc>
      </w:tr>
      <w:tr w:rsidR="002B30A8" w:rsidRPr="00B72362" w14:paraId="0070DD10" w14:textId="77777777" w:rsidTr="002C60F9">
        <w:trPr>
          <w:cantSplit/>
          <w:trHeight w:val="230"/>
          <w:jc w:val="center"/>
        </w:trPr>
        <w:tc>
          <w:tcPr>
            <w:tcW w:w="5529" w:type="dxa"/>
            <w:gridSpan w:val="2"/>
            <w:shd w:val="clear" w:color="auto" w:fill="auto"/>
            <w:vAlign w:val="center"/>
          </w:tcPr>
          <w:p w14:paraId="76777DCF" w14:textId="77777777" w:rsidR="002B30A8" w:rsidRPr="00B72362" w:rsidRDefault="002B30A8" w:rsidP="00D239F6">
            <w:r>
              <w:t>List Date:</w:t>
            </w:r>
            <w:r w:rsidRPr="00FC0C09">
              <w:rPr>
                <w:rFonts w:cs="Tahoma"/>
                <w:b/>
                <w:color w:val="FF0000"/>
                <w:vertAlign w:val="superscript"/>
              </w:rPr>
              <w:t xml:space="preserve"> √</w:t>
            </w:r>
            <w:r>
              <w:t xml:space="preserve"> </w:t>
            </w:r>
          </w:p>
        </w:tc>
        <w:tc>
          <w:tcPr>
            <w:tcW w:w="5530" w:type="dxa"/>
            <w:gridSpan w:val="2"/>
            <w:shd w:val="clear" w:color="auto" w:fill="auto"/>
            <w:vAlign w:val="center"/>
          </w:tcPr>
          <w:p w14:paraId="61226B07" w14:textId="77777777" w:rsidR="002B30A8" w:rsidRPr="00B72362" w:rsidRDefault="002B30A8" w:rsidP="00D239F6">
            <w:r>
              <w:t>Expires On:</w:t>
            </w:r>
            <w:r w:rsidRPr="00FC0C09">
              <w:rPr>
                <w:rFonts w:cs="Tahoma"/>
                <w:b/>
                <w:color w:val="FF0000"/>
                <w:vertAlign w:val="superscript"/>
              </w:rPr>
              <w:t xml:space="preserve"> √</w:t>
            </w:r>
          </w:p>
        </w:tc>
      </w:tr>
      <w:tr w:rsidR="00D239F6" w:rsidRPr="00B72362" w14:paraId="4C8EB216" w14:textId="77777777" w:rsidTr="000E1607">
        <w:trPr>
          <w:cantSplit/>
          <w:trHeight w:val="230"/>
          <w:jc w:val="center"/>
        </w:trPr>
        <w:tc>
          <w:tcPr>
            <w:tcW w:w="11059" w:type="dxa"/>
            <w:gridSpan w:val="4"/>
            <w:shd w:val="clear" w:color="auto" w:fill="auto"/>
            <w:vAlign w:val="center"/>
          </w:tcPr>
          <w:p w14:paraId="04DD6969" w14:textId="77777777" w:rsidR="00D239F6" w:rsidRPr="00D239F6" w:rsidRDefault="00D239F6" w:rsidP="00D239F6">
            <w:pPr>
              <w:rPr>
                <w:sz w:val="18"/>
              </w:rPr>
            </w:pPr>
            <w:r w:rsidRPr="00D239F6">
              <w:t>Display Options</w:t>
            </w:r>
            <w:r w:rsidRPr="00D239F6">
              <w:rPr>
                <w:sz w:val="18"/>
              </w:rPr>
              <w:t xml:space="preserve">: </w:t>
            </w:r>
          </w:p>
          <w:p w14:paraId="3D219645" w14:textId="77777777" w:rsidR="00D239F6" w:rsidRPr="00B72362" w:rsidRDefault="00D239F6" w:rsidP="00D239F6">
            <w:r w:rsidRPr="009570A3">
              <w:rPr>
                <w:rFonts w:cs="Calibri"/>
                <w:noProof/>
              </w:rPr>
              <w:sym w:font="Wingdings" w:char="F06F"/>
            </w:r>
            <w:r>
              <w:t>Do not show listing online</w:t>
            </w:r>
            <w:r w:rsidRPr="009570A3">
              <w:rPr>
                <w:rFonts w:cs="Tahoma"/>
              </w:rPr>
              <w:t xml:space="preserve"> </w:t>
            </w:r>
            <w:r>
              <w:rPr>
                <w:rFonts w:cs="Tahoma"/>
              </w:rPr>
              <w:t xml:space="preserve"> </w:t>
            </w:r>
            <w:r w:rsidRPr="009570A3">
              <w:rPr>
                <w:rFonts w:cs="Tahoma"/>
              </w:rPr>
              <w:t xml:space="preserve"> </w:t>
            </w:r>
            <w:r>
              <w:rPr>
                <w:rFonts w:cs="Tahoma"/>
              </w:rPr>
              <w:t xml:space="preserve"> </w:t>
            </w:r>
            <w:r w:rsidRPr="009570A3">
              <w:rPr>
                <w:rFonts w:cs="Calibri"/>
                <w:noProof/>
              </w:rPr>
              <w:sym w:font="Wingdings" w:char="F06F"/>
            </w:r>
            <w:r>
              <w:t xml:space="preserve">Do not show address online </w:t>
            </w:r>
            <w:r w:rsidRPr="009570A3">
              <w:rPr>
                <w:rFonts w:cs="Tahoma"/>
              </w:rPr>
              <w:t xml:space="preserve">  </w:t>
            </w:r>
            <w:r w:rsidR="00B61356" w:rsidRPr="009570A3">
              <w:rPr>
                <w:rFonts w:cs="Calibri"/>
                <w:noProof/>
              </w:rPr>
              <w:sym w:font="Wingdings" w:char="F06F"/>
            </w:r>
            <w:r w:rsidR="00B61356">
              <w:rPr>
                <w:rFonts w:cs="Calibri"/>
                <w:noProof/>
              </w:rPr>
              <w:t xml:space="preserve">Allow Mapping     </w:t>
            </w:r>
            <w:r w:rsidR="00B61356" w:rsidRPr="009570A3">
              <w:rPr>
                <w:rFonts w:cs="Calibri"/>
                <w:noProof/>
              </w:rPr>
              <w:sym w:font="Wingdings" w:char="F06F"/>
            </w:r>
            <w:r w:rsidR="00B61356">
              <w:rPr>
                <w:rFonts w:cs="Calibri"/>
                <w:noProof/>
              </w:rPr>
              <w:t>Price Upon Request</w:t>
            </w:r>
          </w:p>
        </w:tc>
      </w:tr>
      <w:tr w:rsidR="00D239F6" w:rsidRPr="00B72362" w14:paraId="5D4072D3" w14:textId="77777777" w:rsidTr="000E1607">
        <w:trPr>
          <w:cantSplit/>
          <w:trHeight w:val="230"/>
          <w:jc w:val="center"/>
        </w:trPr>
        <w:tc>
          <w:tcPr>
            <w:tcW w:w="11059" w:type="dxa"/>
            <w:gridSpan w:val="4"/>
            <w:shd w:val="clear" w:color="auto" w:fill="auto"/>
            <w:vAlign w:val="center"/>
          </w:tcPr>
          <w:p w14:paraId="1952C87E" w14:textId="77777777" w:rsidR="00D239F6" w:rsidRPr="00D239F6" w:rsidRDefault="00D239F6" w:rsidP="00D239F6">
            <w:r w:rsidRPr="00D239F6">
              <w:t xml:space="preserve">Showing Options: </w:t>
            </w:r>
          </w:p>
          <w:p w14:paraId="17E23CBA" w14:textId="77777777" w:rsidR="00D239F6" w:rsidRDefault="00D239F6" w:rsidP="00D239F6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t>Call to show</w:t>
            </w:r>
          </w:p>
        </w:tc>
      </w:tr>
    </w:tbl>
    <w:p w14:paraId="0C81FEE5" w14:textId="77777777" w:rsidR="008E5C14" w:rsidRDefault="008E5C14"/>
    <w:tbl>
      <w:tblPr>
        <w:tblStyle w:val="TableGrid"/>
        <w:tblW w:w="11059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1E0" w:firstRow="1" w:lastRow="1" w:firstColumn="1" w:lastColumn="1" w:noHBand="0" w:noVBand="0"/>
      </w:tblPr>
      <w:tblGrid>
        <w:gridCol w:w="3686"/>
        <w:gridCol w:w="7373"/>
      </w:tblGrid>
      <w:tr w:rsidR="002B30A8" w:rsidRPr="00B72362" w14:paraId="40472C5D" w14:textId="77777777" w:rsidTr="00B44AE5">
        <w:trPr>
          <w:cantSplit/>
          <w:trHeight w:val="230"/>
          <w:jc w:val="center"/>
        </w:trPr>
        <w:tc>
          <w:tcPr>
            <w:tcW w:w="11059" w:type="dxa"/>
            <w:gridSpan w:val="2"/>
            <w:shd w:val="clear" w:color="auto" w:fill="D9D9D9" w:themeFill="background1" w:themeFillShade="D9"/>
            <w:vAlign w:val="center"/>
          </w:tcPr>
          <w:p w14:paraId="721C3C6E" w14:textId="77777777" w:rsidR="002B30A8" w:rsidRPr="00B72362" w:rsidRDefault="002B30A8" w:rsidP="00B44AE5">
            <w:pPr>
              <w:pStyle w:val="SectionHeading"/>
            </w:pPr>
            <w:r>
              <w:t>MLS Information</w:t>
            </w:r>
          </w:p>
        </w:tc>
      </w:tr>
      <w:tr w:rsidR="002B30A8" w:rsidRPr="00B72362" w14:paraId="72F83931" w14:textId="77777777" w:rsidTr="00B44AE5">
        <w:trPr>
          <w:cantSplit/>
          <w:trHeight w:val="230"/>
          <w:jc w:val="center"/>
        </w:trPr>
        <w:tc>
          <w:tcPr>
            <w:tcW w:w="3686" w:type="dxa"/>
            <w:shd w:val="clear" w:color="auto" w:fill="auto"/>
            <w:vAlign w:val="center"/>
          </w:tcPr>
          <w:p w14:paraId="057DD4EA" w14:textId="77777777" w:rsidR="002B30A8" w:rsidRPr="00B72362" w:rsidRDefault="002B30A8" w:rsidP="00B44AE5">
            <w:r>
              <w:t>MLS ID</w:t>
            </w:r>
            <w:r w:rsidRPr="00FC0C09">
              <w:rPr>
                <w:rFonts w:cs="Tahoma"/>
                <w:b/>
                <w:color w:val="FF0000"/>
                <w:vertAlign w:val="superscript"/>
              </w:rPr>
              <w:t>√</w:t>
            </w:r>
          </w:p>
        </w:tc>
        <w:tc>
          <w:tcPr>
            <w:tcW w:w="7373" w:type="dxa"/>
            <w:shd w:val="clear" w:color="auto" w:fill="auto"/>
            <w:vAlign w:val="center"/>
          </w:tcPr>
          <w:p w14:paraId="475DC26A" w14:textId="77777777" w:rsidR="002B30A8" w:rsidRPr="00B72362" w:rsidRDefault="002B30A8" w:rsidP="00B44AE5">
            <w:r>
              <w:t>MLS NAME</w:t>
            </w:r>
          </w:p>
        </w:tc>
      </w:tr>
      <w:tr w:rsidR="002B30A8" w:rsidRPr="00B72362" w14:paraId="742ABB0A" w14:textId="77777777" w:rsidTr="00B44AE5">
        <w:trPr>
          <w:cantSplit/>
          <w:trHeight w:val="230"/>
          <w:jc w:val="center"/>
        </w:trPr>
        <w:tc>
          <w:tcPr>
            <w:tcW w:w="3686" w:type="dxa"/>
            <w:shd w:val="clear" w:color="auto" w:fill="auto"/>
            <w:vAlign w:val="center"/>
          </w:tcPr>
          <w:p w14:paraId="37B70117" w14:textId="77777777" w:rsidR="002B30A8" w:rsidRPr="00B72362" w:rsidRDefault="002B30A8" w:rsidP="00B44AE5"/>
        </w:tc>
        <w:tc>
          <w:tcPr>
            <w:tcW w:w="7373" w:type="dxa"/>
            <w:shd w:val="clear" w:color="auto" w:fill="auto"/>
            <w:vAlign w:val="center"/>
          </w:tcPr>
          <w:p w14:paraId="02B1A59A" w14:textId="77777777" w:rsidR="002B30A8" w:rsidRPr="00B72362" w:rsidRDefault="002B30A8" w:rsidP="00B44AE5"/>
        </w:tc>
      </w:tr>
      <w:tr w:rsidR="002B30A8" w:rsidRPr="00B72362" w14:paraId="02FCA51B" w14:textId="77777777" w:rsidTr="00B44AE5">
        <w:trPr>
          <w:cantSplit/>
          <w:trHeight w:val="230"/>
          <w:jc w:val="center"/>
        </w:trPr>
        <w:tc>
          <w:tcPr>
            <w:tcW w:w="3686" w:type="dxa"/>
            <w:shd w:val="clear" w:color="auto" w:fill="auto"/>
            <w:vAlign w:val="center"/>
          </w:tcPr>
          <w:p w14:paraId="26567462" w14:textId="77777777" w:rsidR="002B30A8" w:rsidRPr="00B72362" w:rsidRDefault="002B30A8" w:rsidP="00B44AE5"/>
        </w:tc>
        <w:tc>
          <w:tcPr>
            <w:tcW w:w="7373" w:type="dxa"/>
            <w:shd w:val="clear" w:color="auto" w:fill="auto"/>
            <w:vAlign w:val="center"/>
          </w:tcPr>
          <w:p w14:paraId="5DBBA6D8" w14:textId="77777777" w:rsidR="002B30A8" w:rsidRPr="00B72362" w:rsidRDefault="002B30A8" w:rsidP="00B44AE5"/>
        </w:tc>
      </w:tr>
    </w:tbl>
    <w:p w14:paraId="3156C138" w14:textId="77777777" w:rsidR="002B30A8" w:rsidRDefault="002B30A8"/>
    <w:p w14:paraId="683F54F7" w14:textId="77777777" w:rsidR="002B30A8" w:rsidRDefault="002B30A8"/>
    <w:tbl>
      <w:tblPr>
        <w:tblStyle w:val="TableGrid"/>
        <w:tblW w:w="11059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1E0" w:firstRow="1" w:lastRow="1" w:firstColumn="1" w:lastColumn="1" w:noHBand="0" w:noVBand="0"/>
      </w:tblPr>
      <w:tblGrid>
        <w:gridCol w:w="3771"/>
        <w:gridCol w:w="3646"/>
        <w:gridCol w:w="3642"/>
      </w:tblGrid>
      <w:tr w:rsidR="00673C38" w:rsidRPr="00B72362" w14:paraId="2B93FB26" w14:textId="77777777" w:rsidTr="003A3340">
        <w:trPr>
          <w:cantSplit/>
          <w:trHeight w:val="230"/>
          <w:jc w:val="center"/>
        </w:trPr>
        <w:tc>
          <w:tcPr>
            <w:tcW w:w="11059" w:type="dxa"/>
            <w:gridSpan w:val="3"/>
            <w:shd w:val="clear" w:color="auto" w:fill="E6E6E6"/>
            <w:vAlign w:val="center"/>
          </w:tcPr>
          <w:p w14:paraId="60AB6D7B" w14:textId="77777777" w:rsidR="00673C38" w:rsidRPr="00B72362" w:rsidRDefault="00673C38" w:rsidP="005864E3">
            <w:pPr>
              <w:pStyle w:val="SectionHeading"/>
            </w:pPr>
            <w:r>
              <w:t xml:space="preserve">Property </w:t>
            </w:r>
            <w:r w:rsidR="005864E3">
              <w:t>information</w:t>
            </w:r>
          </w:p>
        </w:tc>
      </w:tr>
      <w:tr w:rsidR="00073A96" w:rsidRPr="00B72362" w14:paraId="126C0F72" w14:textId="77777777" w:rsidTr="003A3340">
        <w:trPr>
          <w:cantSplit/>
          <w:trHeight w:val="230"/>
          <w:jc w:val="center"/>
        </w:trPr>
        <w:tc>
          <w:tcPr>
            <w:tcW w:w="3771" w:type="dxa"/>
            <w:shd w:val="clear" w:color="auto" w:fill="auto"/>
            <w:vAlign w:val="center"/>
          </w:tcPr>
          <w:p w14:paraId="6716B71F" w14:textId="77777777" w:rsidR="00073A96" w:rsidRPr="00B72362" w:rsidRDefault="00073A96" w:rsidP="00073A96">
            <w:r>
              <w:t>Max Contiguous Area:</w:t>
            </w:r>
          </w:p>
        </w:tc>
        <w:tc>
          <w:tcPr>
            <w:tcW w:w="3646" w:type="dxa"/>
            <w:shd w:val="clear" w:color="auto" w:fill="auto"/>
            <w:vAlign w:val="center"/>
          </w:tcPr>
          <w:p w14:paraId="6D7C03B0" w14:textId="77777777" w:rsidR="00073A96" w:rsidRPr="00B72362" w:rsidRDefault="00073A96" w:rsidP="00073A96">
            <w:r>
              <w:t>Building Area:</w:t>
            </w:r>
          </w:p>
        </w:tc>
        <w:tc>
          <w:tcPr>
            <w:tcW w:w="3642" w:type="dxa"/>
            <w:shd w:val="clear" w:color="auto" w:fill="auto"/>
            <w:vAlign w:val="center"/>
          </w:tcPr>
          <w:p w14:paraId="49A67890" w14:textId="77777777" w:rsidR="00073A96" w:rsidRPr="00B72362" w:rsidRDefault="00E67567" w:rsidP="00073A96">
            <w:r>
              <w:t>Property Name:</w:t>
            </w:r>
          </w:p>
        </w:tc>
      </w:tr>
      <w:tr w:rsidR="00073A96" w:rsidRPr="00B72362" w14:paraId="5747574B" w14:textId="77777777" w:rsidTr="003A3340">
        <w:trPr>
          <w:cantSplit/>
          <w:trHeight w:val="230"/>
          <w:jc w:val="center"/>
        </w:trPr>
        <w:tc>
          <w:tcPr>
            <w:tcW w:w="3771" w:type="dxa"/>
            <w:shd w:val="clear" w:color="auto" w:fill="auto"/>
            <w:vAlign w:val="center"/>
          </w:tcPr>
          <w:p w14:paraId="569947CD" w14:textId="77777777" w:rsidR="00073A96" w:rsidRPr="00B72362" w:rsidRDefault="00073A96" w:rsidP="00073A96">
            <w:r>
              <w:t>Min Divisible Area:</w:t>
            </w:r>
          </w:p>
        </w:tc>
        <w:tc>
          <w:tcPr>
            <w:tcW w:w="3646" w:type="dxa"/>
            <w:shd w:val="clear" w:color="auto" w:fill="auto"/>
            <w:vAlign w:val="center"/>
          </w:tcPr>
          <w:p w14:paraId="516476F0" w14:textId="77777777" w:rsidR="00073A96" w:rsidRPr="00B72362" w:rsidRDefault="00073A96" w:rsidP="00073A96">
            <w:r>
              <w:t>Lot Size:</w:t>
            </w:r>
          </w:p>
        </w:tc>
        <w:tc>
          <w:tcPr>
            <w:tcW w:w="3642" w:type="dxa"/>
            <w:shd w:val="clear" w:color="auto" w:fill="auto"/>
            <w:vAlign w:val="center"/>
          </w:tcPr>
          <w:p w14:paraId="1633AB82" w14:textId="77777777" w:rsidR="00073A96" w:rsidRPr="00B72362" w:rsidRDefault="00073A96" w:rsidP="00073A96"/>
        </w:tc>
      </w:tr>
      <w:tr w:rsidR="00073A96" w:rsidRPr="00B72362" w14:paraId="52B9D9E2" w14:textId="77777777" w:rsidTr="003A3340">
        <w:trPr>
          <w:cantSplit/>
          <w:trHeight w:val="230"/>
          <w:jc w:val="center"/>
        </w:trPr>
        <w:tc>
          <w:tcPr>
            <w:tcW w:w="3771" w:type="dxa"/>
            <w:shd w:val="clear" w:color="auto" w:fill="auto"/>
            <w:vAlign w:val="center"/>
          </w:tcPr>
          <w:p w14:paraId="66ECB382" w14:textId="77777777" w:rsidR="00073A96" w:rsidRPr="00B72362" w:rsidRDefault="00073A96" w:rsidP="00073A96">
            <w:r>
              <w:t>Common Area Factor:</w:t>
            </w:r>
          </w:p>
        </w:tc>
        <w:tc>
          <w:tcPr>
            <w:tcW w:w="3646" w:type="dxa"/>
            <w:shd w:val="clear" w:color="auto" w:fill="auto"/>
            <w:vAlign w:val="center"/>
          </w:tcPr>
          <w:p w14:paraId="21AF6536" w14:textId="77777777" w:rsidR="00073A96" w:rsidRPr="00B72362" w:rsidRDefault="00E67567" w:rsidP="00073A96">
            <w:r>
              <w:t>Space Available:</w:t>
            </w:r>
          </w:p>
        </w:tc>
        <w:tc>
          <w:tcPr>
            <w:tcW w:w="3642" w:type="dxa"/>
            <w:shd w:val="clear" w:color="auto" w:fill="auto"/>
            <w:vAlign w:val="center"/>
          </w:tcPr>
          <w:p w14:paraId="60CA7A11" w14:textId="77777777" w:rsidR="00073A96" w:rsidRPr="00B72362" w:rsidRDefault="00073A96" w:rsidP="00073A96"/>
        </w:tc>
      </w:tr>
    </w:tbl>
    <w:p w14:paraId="3EE888AC" w14:textId="77777777" w:rsidR="000F7E41" w:rsidRDefault="000F7E41"/>
    <w:tbl>
      <w:tblPr>
        <w:tblStyle w:val="TableGrid"/>
        <w:tblW w:w="11059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1E0" w:firstRow="1" w:lastRow="1" w:firstColumn="1" w:lastColumn="1" w:noHBand="0" w:noVBand="0"/>
      </w:tblPr>
      <w:tblGrid>
        <w:gridCol w:w="3686"/>
        <w:gridCol w:w="7373"/>
      </w:tblGrid>
      <w:tr w:rsidR="00E86314" w:rsidRPr="00B72362" w14:paraId="399A8F54" w14:textId="77777777" w:rsidTr="000E1607">
        <w:trPr>
          <w:cantSplit/>
          <w:trHeight w:val="230"/>
          <w:jc w:val="center"/>
        </w:trPr>
        <w:tc>
          <w:tcPr>
            <w:tcW w:w="11059" w:type="dxa"/>
            <w:gridSpan w:val="2"/>
            <w:shd w:val="clear" w:color="auto" w:fill="D9D9D9" w:themeFill="background1" w:themeFillShade="D9"/>
            <w:vAlign w:val="center"/>
          </w:tcPr>
          <w:p w14:paraId="79CFF297" w14:textId="77777777" w:rsidR="00E86314" w:rsidRPr="00B72362" w:rsidRDefault="00E86314" w:rsidP="000E1607">
            <w:pPr>
              <w:pStyle w:val="SectionHeading"/>
            </w:pPr>
            <w:r>
              <w:t>Sales Associate Information</w:t>
            </w:r>
          </w:p>
        </w:tc>
      </w:tr>
      <w:tr w:rsidR="00E86314" w:rsidRPr="00B72362" w14:paraId="4030869A" w14:textId="77777777" w:rsidTr="000E1607">
        <w:trPr>
          <w:cantSplit/>
          <w:trHeight w:val="230"/>
          <w:jc w:val="center"/>
        </w:trPr>
        <w:tc>
          <w:tcPr>
            <w:tcW w:w="3686" w:type="dxa"/>
            <w:shd w:val="clear" w:color="auto" w:fill="auto"/>
            <w:vAlign w:val="center"/>
          </w:tcPr>
          <w:p w14:paraId="797968BF" w14:textId="77777777" w:rsidR="00E86314" w:rsidRPr="00B72362" w:rsidRDefault="00E86314" w:rsidP="000E1607">
            <w:r>
              <w:t>Sales Associate/Team ID</w:t>
            </w:r>
          </w:p>
        </w:tc>
        <w:tc>
          <w:tcPr>
            <w:tcW w:w="7373" w:type="dxa"/>
            <w:shd w:val="clear" w:color="auto" w:fill="auto"/>
            <w:vAlign w:val="center"/>
          </w:tcPr>
          <w:p w14:paraId="41B4626B" w14:textId="77777777" w:rsidR="00E86314" w:rsidRPr="00B72362" w:rsidRDefault="00E86314" w:rsidP="000E1607">
            <w:r>
              <w:t>Sales Associate/Team Name</w:t>
            </w:r>
            <w:r w:rsidRPr="00FC0C09">
              <w:rPr>
                <w:rFonts w:cs="Tahoma"/>
                <w:b/>
                <w:color w:val="FF0000"/>
                <w:vertAlign w:val="superscript"/>
              </w:rPr>
              <w:t>√</w:t>
            </w:r>
          </w:p>
        </w:tc>
      </w:tr>
      <w:tr w:rsidR="00E86314" w:rsidRPr="00B72362" w14:paraId="7DE935EB" w14:textId="77777777" w:rsidTr="000E1607">
        <w:trPr>
          <w:cantSplit/>
          <w:trHeight w:val="230"/>
          <w:jc w:val="center"/>
        </w:trPr>
        <w:tc>
          <w:tcPr>
            <w:tcW w:w="3686" w:type="dxa"/>
            <w:shd w:val="clear" w:color="auto" w:fill="auto"/>
            <w:vAlign w:val="center"/>
          </w:tcPr>
          <w:p w14:paraId="20A892B8" w14:textId="77777777" w:rsidR="00E86314" w:rsidRPr="00B72362" w:rsidRDefault="00E86314" w:rsidP="000E1607"/>
        </w:tc>
        <w:tc>
          <w:tcPr>
            <w:tcW w:w="7373" w:type="dxa"/>
            <w:shd w:val="clear" w:color="auto" w:fill="auto"/>
            <w:vAlign w:val="center"/>
          </w:tcPr>
          <w:p w14:paraId="7E116F56" w14:textId="77777777" w:rsidR="00E86314" w:rsidRPr="00B72362" w:rsidRDefault="00E86314" w:rsidP="000E1607"/>
        </w:tc>
      </w:tr>
      <w:tr w:rsidR="00E86314" w:rsidRPr="00B72362" w14:paraId="1F270A5B" w14:textId="77777777" w:rsidTr="000E1607">
        <w:trPr>
          <w:cantSplit/>
          <w:trHeight w:val="230"/>
          <w:jc w:val="center"/>
        </w:trPr>
        <w:tc>
          <w:tcPr>
            <w:tcW w:w="3686" w:type="dxa"/>
            <w:shd w:val="clear" w:color="auto" w:fill="auto"/>
            <w:vAlign w:val="center"/>
          </w:tcPr>
          <w:p w14:paraId="76C665FD" w14:textId="77777777" w:rsidR="00E86314" w:rsidRPr="00B72362" w:rsidRDefault="00E86314" w:rsidP="000E1607"/>
        </w:tc>
        <w:tc>
          <w:tcPr>
            <w:tcW w:w="7373" w:type="dxa"/>
            <w:shd w:val="clear" w:color="auto" w:fill="auto"/>
            <w:vAlign w:val="center"/>
          </w:tcPr>
          <w:p w14:paraId="34439139" w14:textId="77777777" w:rsidR="00E86314" w:rsidRPr="00B72362" w:rsidRDefault="00E86314" w:rsidP="000E1607"/>
        </w:tc>
      </w:tr>
    </w:tbl>
    <w:p w14:paraId="37C505F3" w14:textId="77777777" w:rsidR="000B50FB" w:rsidRDefault="000B50FB"/>
    <w:tbl>
      <w:tblPr>
        <w:tblStyle w:val="TableGrid"/>
        <w:tblW w:w="11059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1E0" w:firstRow="1" w:lastRow="1" w:firstColumn="1" w:lastColumn="1" w:noHBand="0" w:noVBand="0"/>
      </w:tblPr>
      <w:tblGrid>
        <w:gridCol w:w="1660"/>
        <w:gridCol w:w="3420"/>
        <w:gridCol w:w="5979"/>
      </w:tblGrid>
      <w:tr w:rsidR="000E1607" w:rsidRPr="00B72362" w14:paraId="7AD97016" w14:textId="77777777" w:rsidTr="000E1607">
        <w:trPr>
          <w:cantSplit/>
          <w:trHeight w:val="230"/>
          <w:jc w:val="center"/>
        </w:trPr>
        <w:tc>
          <w:tcPr>
            <w:tcW w:w="11059" w:type="dxa"/>
            <w:gridSpan w:val="3"/>
            <w:shd w:val="clear" w:color="auto" w:fill="D9D9D9" w:themeFill="background1" w:themeFillShade="D9"/>
            <w:vAlign w:val="center"/>
          </w:tcPr>
          <w:p w14:paraId="1C81FA4B" w14:textId="77777777" w:rsidR="000E1607" w:rsidRDefault="000E1607" w:rsidP="000E1607">
            <w:pPr>
              <w:pStyle w:val="SectionHeading"/>
            </w:pPr>
            <w:r>
              <w:lastRenderedPageBreak/>
              <w:t>Listing Remarks</w:t>
            </w:r>
          </w:p>
          <w:p w14:paraId="416BDFDF" w14:textId="77777777" w:rsidR="00A07000" w:rsidRPr="00A07000" w:rsidRDefault="00A07000" w:rsidP="00A07000">
            <w:pPr>
              <w:pStyle w:val="SectionHeading"/>
              <w:jc w:val="left"/>
              <w:rPr>
                <w:caps w:val="0"/>
                <w:sz w:val="14"/>
              </w:rPr>
            </w:pPr>
            <w:r w:rsidRPr="00A07000">
              <w:rPr>
                <w:caps w:val="0"/>
                <w:sz w:val="14"/>
              </w:rPr>
              <w:t xml:space="preserve">Available languages: </w:t>
            </w:r>
            <w:r w:rsidR="00F53DB0">
              <w:rPr>
                <w:caps w:val="0"/>
                <w:sz w:val="14"/>
              </w:rPr>
              <w:t>English, Spanish</w:t>
            </w:r>
          </w:p>
          <w:p w14:paraId="62783292" w14:textId="77777777" w:rsidR="00A07000" w:rsidRDefault="00A07000" w:rsidP="00A07000">
            <w:pPr>
              <w:pStyle w:val="SectionHeading"/>
              <w:jc w:val="left"/>
              <w:rPr>
                <w:caps w:val="0"/>
              </w:rPr>
            </w:pPr>
          </w:p>
          <w:p w14:paraId="3838EC99" w14:textId="77777777" w:rsidR="00A07000" w:rsidRPr="00A07000" w:rsidRDefault="00A07000" w:rsidP="00A07000">
            <w:pPr>
              <w:pStyle w:val="SectionHeading"/>
              <w:jc w:val="left"/>
              <w:rPr>
                <w:i/>
                <w:caps w:val="0"/>
              </w:rPr>
            </w:pPr>
            <w:r w:rsidRPr="00A07000">
              <w:rPr>
                <w:i/>
                <w:caps w:val="0"/>
                <w:color w:val="FF0000"/>
                <w:sz w:val="14"/>
              </w:rPr>
              <w:t>Property Description in English is mandatory!</w:t>
            </w:r>
          </w:p>
        </w:tc>
      </w:tr>
      <w:tr w:rsidR="000E1607" w:rsidRPr="00B72362" w14:paraId="053017AD" w14:textId="77777777" w:rsidTr="0029191A">
        <w:trPr>
          <w:cantSplit/>
          <w:trHeight w:val="230"/>
          <w:jc w:val="center"/>
        </w:trPr>
        <w:tc>
          <w:tcPr>
            <w:tcW w:w="1660" w:type="dxa"/>
            <w:tcBorders>
              <w:bottom w:val="single" w:sz="4" w:space="0" w:color="999999"/>
            </w:tcBorders>
            <w:shd w:val="clear" w:color="auto" w:fill="DBE5F1" w:themeFill="accent1" w:themeFillTint="33"/>
            <w:vAlign w:val="center"/>
          </w:tcPr>
          <w:p w14:paraId="02ADF947" w14:textId="77777777" w:rsidR="000E1607" w:rsidRPr="00B72362" w:rsidRDefault="000E1607" w:rsidP="000E1607">
            <w:r>
              <w:t>Language</w:t>
            </w:r>
          </w:p>
        </w:tc>
        <w:tc>
          <w:tcPr>
            <w:tcW w:w="3420" w:type="dxa"/>
            <w:tcBorders>
              <w:bottom w:val="single" w:sz="4" w:space="0" w:color="999999"/>
            </w:tcBorders>
            <w:shd w:val="clear" w:color="auto" w:fill="DBE5F1" w:themeFill="accent1" w:themeFillTint="33"/>
            <w:vAlign w:val="center"/>
          </w:tcPr>
          <w:p w14:paraId="6740C0E1" w14:textId="77777777" w:rsidR="000E1607" w:rsidRPr="00B72362" w:rsidRDefault="000E1607" w:rsidP="000E1607">
            <w:r>
              <w:t>Remark Type</w:t>
            </w:r>
          </w:p>
        </w:tc>
        <w:tc>
          <w:tcPr>
            <w:tcW w:w="5979" w:type="dxa"/>
            <w:tcBorders>
              <w:bottom w:val="single" w:sz="4" w:space="0" w:color="999999"/>
            </w:tcBorders>
            <w:shd w:val="clear" w:color="auto" w:fill="DBE5F1" w:themeFill="accent1" w:themeFillTint="33"/>
            <w:vAlign w:val="center"/>
          </w:tcPr>
          <w:p w14:paraId="3A345866" w14:textId="77777777" w:rsidR="000E1607" w:rsidRPr="00B72362" w:rsidRDefault="000E1607" w:rsidP="000E1607">
            <w:r>
              <w:t>Remark</w:t>
            </w:r>
          </w:p>
        </w:tc>
      </w:tr>
      <w:tr w:rsidR="000E1607" w:rsidRPr="00B72362" w14:paraId="618839DC" w14:textId="77777777" w:rsidTr="0029191A">
        <w:trPr>
          <w:cantSplit/>
          <w:trHeight w:val="231"/>
          <w:jc w:val="center"/>
        </w:trPr>
        <w:tc>
          <w:tcPr>
            <w:tcW w:w="1660" w:type="dxa"/>
            <w:shd w:val="clear" w:color="auto" w:fill="auto"/>
            <w:vAlign w:val="center"/>
          </w:tcPr>
          <w:p w14:paraId="2108FA6D" w14:textId="77777777" w:rsidR="000E1607" w:rsidRDefault="000E1607" w:rsidP="000E1607">
            <w:r>
              <w:t>English</w:t>
            </w:r>
          </w:p>
        </w:tc>
        <w:tc>
          <w:tcPr>
            <w:tcW w:w="3420" w:type="dxa"/>
            <w:shd w:val="clear" w:color="auto" w:fill="auto"/>
          </w:tcPr>
          <w:p w14:paraId="707BF260" w14:textId="77777777" w:rsidR="000E1607" w:rsidRDefault="000E1607" w:rsidP="000E1607">
            <w:r>
              <w:t>Property Description</w:t>
            </w:r>
            <w:r w:rsidRPr="00FC0C09">
              <w:rPr>
                <w:rFonts w:cs="Tahoma"/>
                <w:b/>
                <w:color w:val="FF0000"/>
                <w:vertAlign w:val="superscript"/>
              </w:rPr>
              <w:t>√</w:t>
            </w:r>
          </w:p>
        </w:tc>
        <w:tc>
          <w:tcPr>
            <w:tcW w:w="5979" w:type="dxa"/>
            <w:shd w:val="clear" w:color="auto" w:fill="auto"/>
            <w:vAlign w:val="center"/>
          </w:tcPr>
          <w:p w14:paraId="5E0E315A" w14:textId="77777777" w:rsidR="000E1607" w:rsidRDefault="000E1607" w:rsidP="000E1607"/>
        </w:tc>
      </w:tr>
      <w:tr w:rsidR="0029191A" w:rsidRPr="00B72362" w14:paraId="4BA024A8" w14:textId="77777777" w:rsidTr="0029191A">
        <w:trPr>
          <w:cantSplit/>
          <w:trHeight w:val="230"/>
          <w:jc w:val="center"/>
        </w:trPr>
        <w:tc>
          <w:tcPr>
            <w:tcW w:w="1660" w:type="dxa"/>
            <w:tcBorders>
              <w:top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center"/>
          </w:tcPr>
          <w:p w14:paraId="4220A9E7" w14:textId="77777777" w:rsidR="0029191A" w:rsidRDefault="0029191A" w:rsidP="0029191A"/>
        </w:tc>
        <w:tc>
          <w:tcPr>
            <w:tcW w:w="34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bottom"/>
          </w:tcPr>
          <w:p w14:paraId="7A22DBDB" w14:textId="77777777" w:rsidR="0029191A" w:rsidRPr="0029191A" w:rsidRDefault="0029191A" w:rsidP="0029191A">
            <w:pPr>
              <w:rPr>
                <w:rFonts w:cs="Tahoma"/>
                <w:color w:val="000000"/>
                <w:spacing w:val="0"/>
              </w:rPr>
            </w:pPr>
            <w:r w:rsidRPr="0029191A">
              <w:rPr>
                <w:rFonts w:cs="Tahoma"/>
                <w:color w:val="000000"/>
              </w:rPr>
              <w:t>Area Description</w:t>
            </w:r>
          </w:p>
        </w:tc>
        <w:tc>
          <w:tcPr>
            <w:tcW w:w="59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</w:tcBorders>
            <w:shd w:val="clear" w:color="auto" w:fill="auto"/>
            <w:vAlign w:val="center"/>
          </w:tcPr>
          <w:p w14:paraId="265951B4" w14:textId="77777777" w:rsidR="0029191A" w:rsidRDefault="0029191A" w:rsidP="0029191A"/>
        </w:tc>
      </w:tr>
      <w:tr w:rsidR="0029191A" w:rsidRPr="00B72362" w14:paraId="7DAAE412" w14:textId="77777777" w:rsidTr="0029191A">
        <w:trPr>
          <w:cantSplit/>
          <w:trHeight w:val="230"/>
          <w:jc w:val="center"/>
        </w:trPr>
        <w:tc>
          <w:tcPr>
            <w:tcW w:w="1660" w:type="dxa"/>
            <w:tcBorders>
              <w:top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center"/>
          </w:tcPr>
          <w:p w14:paraId="59AB18B2" w14:textId="77777777" w:rsidR="0029191A" w:rsidRDefault="0029191A" w:rsidP="0029191A"/>
        </w:tc>
        <w:tc>
          <w:tcPr>
            <w:tcW w:w="34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bottom"/>
          </w:tcPr>
          <w:p w14:paraId="13DF5270" w14:textId="77777777" w:rsidR="0029191A" w:rsidRPr="0029191A" w:rsidRDefault="0029191A" w:rsidP="0029191A">
            <w:pPr>
              <w:rPr>
                <w:rFonts w:cs="Tahoma"/>
                <w:color w:val="000000"/>
              </w:rPr>
            </w:pPr>
            <w:r w:rsidRPr="0029191A">
              <w:rPr>
                <w:rFonts w:cs="Tahoma"/>
                <w:color w:val="000000"/>
              </w:rPr>
              <w:t>Directions</w:t>
            </w:r>
          </w:p>
        </w:tc>
        <w:tc>
          <w:tcPr>
            <w:tcW w:w="59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</w:tcBorders>
            <w:shd w:val="clear" w:color="auto" w:fill="auto"/>
            <w:vAlign w:val="center"/>
          </w:tcPr>
          <w:p w14:paraId="796A4A22" w14:textId="77777777" w:rsidR="0029191A" w:rsidRDefault="0029191A" w:rsidP="0029191A"/>
        </w:tc>
      </w:tr>
      <w:tr w:rsidR="0029191A" w:rsidRPr="00B72362" w14:paraId="19905606" w14:textId="77777777" w:rsidTr="0029191A">
        <w:trPr>
          <w:cantSplit/>
          <w:trHeight w:val="230"/>
          <w:jc w:val="center"/>
        </w:trPr>
        <w:tc>
          <w:tcPr>
            <w:tcW w:w="1660" w:type="dxa"/>
            <w:tcBorders>
              <w:top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center"/>
          </w:tcPr>
          <w:p w14:paraId="1FFC9222" w14:textId="77777777" w:rsidR="0029191A" w:rsidRDefault="0029191A" w:rsidP="0029191A"/>
        </w:tc>
        <w:tc>
          <w:tcPr>
            <w:tcW w:w="34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bottom"/>
          </w:tcPr>
          <w:p w14:paraId="377EE51D" w14:textId="77777777" w:rsidR="0029191A" w:rsidRPr="0029191A" w:rsidRDefault="0029191A" w:rsidP="0029191A">
            <w:pPr>
              <w:rPr>
                <w:rFonts w:cs="Tahoma"/>
                <w:color w:val="000000"/>
              </w:rPr>
            </w:pPr>
            <w:r w:rsidRPr="0029191A">
              <w:rPr>
                <w:rFonts w:cs="Tahoma"/>
                <w:color w:val="000000"/>
              </w:rPr>
              <w:t>Headline</w:t>
            </w:r>
          </w:p>
        </w:tc>
        <w:tc>
          <w:tcPr>
            <w:tcW w:w="59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</w:tcBorders>
            <w:shd w:val="clear" w:color="auto" w:fill="auto"/>
            <w:vAlign w:val="center"/>
          </w:tcPr>
          <w:p w14:paraId="1A285D4F" w14:textId="77777777" w:rsidR="0029191A" w:rsidRDefault="0029191A" w:rsidP="0029191A"/>
        </w:tc>
      </w:tr>
      <w:tr w:rsidR="0029191A" w:rsidRPr="00B72362" w14:paraId="409F4975" w14:textId="77777777" w:rsidTr="0029191A">
        <w:trPr>
          <w:cantSplit/>
          <w:trHeight w:val="230"/>
          <w:jc w:val="center"/>
        </w:trPr>
        <w:tc>
          <w:tcPr>
            <w:tcW w:w="1660" w:type="dxa"/>
            <w:tcBorders>
              <w:top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center"/>
          </w:tcPr>
          <w:p w14:paraId="5140F21B" w14:textId="77777777" w:rsidR="0029191A" w:rsidRDefault="0029191A" w:rsidP="0029191A"/>
        </w:tc>
        <w:tc>
          <w:tcPr>
            <w:tcW w:w="34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bottom"/>
          </w:tcPr>
          <w:p w14:paraId="4394CC0D" w14:textId="77777777" w:rsidR="0029191A" w:rsidRPr="0029191A" w:rsidRDefault="0029191A" w:rsidP="0029191A">
            <w:pPr>
              <w:rPr>
                <w:rFonts w:cs="Tahoma"/>
                <w:color w:val="000000"/>
              </w:rPr>
            </w:pPr>
            <w:r w:rsidRPr="0029191A">
              <w:rPr>
                <w:rFonts w:cs="Tahoma"/>
                <w:color w:val="000000"/>
              </w:rPr>
              <w:t>Highlight 1</w:t>
            </w:r>
          </w:p>
        </w:tc>
        <w:tc>
          <w:tcPr>
            <w:tcW w:w="59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</w:tcBorders>
            <w:shd w:val="clear" w:color="auto" w:fill="auto"/>
            <w:vAlign w:val="center"/>
          </w:tcPr>
          <w:p w14:paraId="3E64EB2F" w14:textId="77777777" w:rsidR="0029191A" w:rsidRDefault="0029191A" w:rsidP="0029191A"/>
        </w:tc>
      </w:tr>
      <w:tr w:rsidR="0029191A" w:rsidRPr="00B72362" w14:paraId="436C280B" w14:textId="77777777" w:rsidTr="0029191A">
        <w:trPr>
          <w:cantSplit/>
          <w:trHeight w:val="230"/>
          <w:jc w:val="center"/>
        </w:trPr>
        <w:tc>
          <w:tcPr>
            <w:tcW w:w="1660" w:type="dxa"/>
            <w:tcBorders>
              <w:top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center"/>
          </w:tcPr>
          <w:p w14:paraId="39D1F01C" w14:textId="77777777" w:rsidR="0029191A" w:rsidRDefault="0029191A" w:rsidP="0029191A"/>
        </w:tc>
        <w:tc>
          <w:tcPr>
            <w:tcW w:w="34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bottom"/>
          </w:tcPr>
          <w:p w14:paraId="45F53D82" w14:textId="77777777" w:rsidR="0029191A" w:rsidRPr="0029191A" w:rsidRDefault="0029191A" w:rsidP="0029191A">
            <w:pPr>
              <w:rPr>
                <w:rFonts w:cs="Tahoma"/>
                <w:color w:val="000000"/>
              </w:rPr>
            </w:pPr>
            <w:r w:rsidRPr="0029191A">
              <w:rPr>
                <w:rFonts w:cs="Tahoma"/>
                <w:color w:val="000000"/>
              </w:rPr>
              <w:t>Highlight 2</w:t>
            </w:r>
          </w:p>
        </w:tc>
        <w:tc>
          <w:tcPr>
            <w:tcW w:w="59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</w:tcBorders>
            <w:shd w:val="clear" w:color="auto" w:fill="auto"/>
            <w:vAlign w:val="center"/>
          </w:tcPr>
          <w:p w14:paraId="6C458E2C" w14:textId="77777777" w:rsidR="0029191A" w:rsidRDefault="0029191A" w:rsidP="0029191A"/>
        </w:tc>
      </w:tr>
      <w:tr w:rsidR="0029191A" w:rsidRPr="00B72362" w14:paraId="7402A7D4" w14:textId="77777777" w:rsidTr="0029191A">
        <w:trPr>
          <w:cantSplit/>
          <w:trHeight w:val="230"/>
          <w:jc w:val="center"/>
        </w:trPr>
        <w:tc>
          <w:tcPr>
            <w:tcW w:w="1660" w:type="dxa"/>
            <w:tcBorders>
              <w:top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center"/>
          </w:tcPr>
          <w:p w14:paraId="274903CA" w14:textId="77777777" w:rsidR="0029191A" w:rsidRDefault="0029191A" w:rsidP="0029191A"/>
        </w:tc>
        <w:tc>
          <w:tcPr>
            <w:tcW w:w="34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bottom"/>
          </w:tcPr>
          <w:p w14:paraId="37233566" w14:textId="77777777" w:rsidR="0029191A" w:rsidRPr="0029191A" w:rsidRDefault="0029191A" w:rsidP="0029191A">
            <w:pPr>
              <w:rPr>
                <w:rFonts w:cs="Tahoma"/>
                <w:color w:val="000000"/>
              </w:rPr>
            </w:pPr>
            <w:r w:rsidRPr="0029191A">
              <w:rPr>
                <w:rFonts w:cs="Tahoma"/>
                <w:color w:val="000000"/>
              </w:rPr>
              <w:t>Highlight 3</w:t>
            </w:r>
          </w:p>
        </w:tc>
        <w:tc>
          <w:tcPr>
            <w:tcW w:w="59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</w:tcBorders>
            <w:shd w:val="clear" w:color="auto" w:fill="auto"/>
            <w:vAlign w:val="center"/>
          </w:tcPr>
          <w:p w14:paraId="5CC45BCD" w14:textId="77777777" w:rsidR="0029191A" w:rsidRDefault="0029191A" w:rsidP="0029191A"/>
        </w:tc>
      </w:tr>
      <w:tr w:rsidR="0029191A" w:rsidRPr="00B72362" w14:paraId="6650CC00" w14:textId="77777777" w:rsidTr="0029191A">
        <w:trPr>
          <w:cantSplit/>
          <w:trHeight w:val="230"/>
          <w:jc w:val="center"/>
        </w:trPr>
        <w:tc>
          <w:tcPr>
            <w:tcW w:w="1660" w:type="dxa"/>
            <w:tcBorders>
              <w:top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center"/>
          </w:tcPr>
          <w:p w14:paraId="24ED607C" w14:textId="77777777" w:rsidR="0029191A" w:rsidRDefault="0029191A" w:rsidP="0029191A"/>
        </w:tc>
        <w:tc>
          <w:tcPr>
            <w:tcW w:w="34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bottom"/>
          </w:tcPr>
          <w:p w14:paraId="419B4140" w14:textId="77777777" w:rsidR="0029191A" w:rsidRPr="0029191A" w:rsidRDefault="0029191A" w:rsidP="0029191A">
            <w:pPr>
              <w:rPr>
                <w:rFonts w:cs="Tahoma"/>
                <w:color w:val="000000"/>
              </w:rPr>
            </w:pPr>
            <w:r w:rsidRPr="0029191A">
              <w:rPr>
                <w:rFonts w:cs="Tahoma"/>
                <w:color w:val="000000"/>
              </w:rPr>
              <w:t>Highlight 4</w:t>
            </w:r>
          </w:p>
        </w:tc>
        <w:tc>
          <w:tcPr>
            <w:tcW w:w="59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</w:tcBorders>
            <w:shd w:val="clear" w:color="auto" w:fill="auto"/>
            <w:vAlign w:val="center"/>
          </w:tcPr>
          <w:p w14:paraId="7C2303AC" w14:textId="77777777" w:rsidR="0029191A" w:rsidRDefault="0029191A" w:rsidP="0029191A"/>
        </w:tc>
      </w:tr>
      <w:tr w:rsidR="0029191A" w:rsidRPr="00B72362" w14:paraId="2690E082" w14:textId="77777777" w:rsidTr="0029191A">
        <w:trPr>
          <w:cantSplit/>
          <w:trHeight w:val="230"/>
          <w:jc w:val="center"/>
        </w:trPr>
        <w:tc>
          <w:tcPr>
            <w:tcW w:w="1660" w:type="dxa"/>
            <w:tcBorders>
              <w:top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center"/>
          </w:tcPr>
          <w:p w14:paraId="44AF1935" w14:textId="77777777" w:rsidR="0029191A" w:rsidRDefault="0029191A" w:rsidP="0029191A"/>
        </w:tc>
        <w:tc>
          <w:tcPr>
            <w:tcW w:w="34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bottom"/>
          </w:tcPr>
          <w:p w14:paraId="0C66CDBD" w14:textId="77777777" w:rsidR="0029191A" w:rsidRPr="0029191A" w:rsidRDefault="0029191A" w:rsidP="0029191A">
            <w:pPr>
              <w:rPr>
                <w:rFonts w:cs="Tahoma"/>
                <w:color w:val="000000"/>
              </w:rPr>
            </w:pPr>
            <w:r w:rsidRPr="0029191A">
              <w:rPr>
                <w:rFonts w:cs="Tahoma"/>
                <w:color w:val="000000"/>
              </w:rPr>
              <w:t>Highlight 5</w:t>
            </w:r>
          </w:p>
        </w:tc>
        <w:tc>
          <w:tcPr>
            <w:tcW w:w="59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</w:tcBorders>
            <w:shd w:val="clear" w:color="auto" w:fill="auto"/>
            <w:vAlign w:val="center"/>
          </w:tcPr>
          <w:p w14:paraId="5EEF8A13" w14:textId="77777777" w:rsidR="0029191A" w:rsidRDefault="0029191A" w:rsidP="0029191A"/>
        </w:tc>
      </w:tr>
      <w:tr w:rsidR="0029191A" w:rsidRPr="00B72362" w14:paraId="398E84BF" w14:textId="77777777" w:rsidTr="0029191A">
        <w:trPr>
          <w:cantSplit/>
          <w:trHeight w:val="230"/>
          <w:jc w:val="center"/>
        </w:trPr>
        <w:tc>
          <w:tcPr>
            <w:tcW w:w="1660" w:type="dxa"/>
            <w:tcBorders>
              <w:top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center"/>
          </w:tcPr>
          <w:p w14:paraId="1F019A65" w14:textId="77777777" w:rsidR="0029191A" w:rsidRDefault="0029191A" w:rsidP="0029191A"/>
        </w:tc>
        <w:tc>
          <w:tcPr>
            <w:tcW w:w="34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bottom"/>
          </w:tcPr>
          <w:p w14:paraId="1B8CCCE4" w14:textId="77777777" w:rsidR="0029191A" w:rsidRPr="0029191A" w:rsidRDefault="0029191A" w:rsidP="0029191A">
            <w:pPr>
              <w:rPr>
                <w:rFonts w:cs="Tahoma"/>
                <w:color w:val="000000"/>
              </w:rPr>
            </w:pPr>
            <w:r w:rsidRPr="0029191A">
              <w:rPr>
                <w:rFonts w:cs="Tahoma"/>
                <w:color w:val="000000"/>
              </w:rPr>
              <w:t>Highlight 6</w:t>
            </w:r>
          </w:p>
        </w:tc>
        <w:tc>
          <w:tcPr>
            <w:tcW w:w="59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</w:tcBorders>
            <w:shd w:val="clear" w:color="auto" w:fill="auto"/>
            <w:vAlign w:val="center"/>
          </w:tcPr>
          <w:p w14:paraId="039D0326" w14:textId="77777777" w:rsidR="0029191A" w:rsidRDefault="0029191A" w:rsidP="0029191A"/>
        </w:tc>
      </w:tr>
      <w:tr w:rsidR="0029191A" w:rsidRPr="00B72362" w14:paraId="4BA7CE2D" w14:textId="77777777" w:rsidTr="0029191A">
        <w:trPr>
          <w:cantSplit/>
          <w:trHeight w:val="230"/>
          <w:jc w:val="center"/>
        </w:trPr>
        <w:tc>
          <w:tcPr>
            <w:tcW w:w="1660" w:type="dxa"/>
            <w:tcBorders>
              <w:top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center"/>
          </w:tcPr>
          <w:p w14:paraId="2B877937" w14:textId="77777777" w:rsidR="0029191A" w:rsidRDefault="0029191A" w:rsidP="0029191A"/>
        </w:tc>
        <w:tc>
          <w:tcPr>
            <w:tcW w:w="34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bottom"/>
          </w:tcPr>
          <w:p w14:paraId="0742070E" w14:textId="77777777" w:rsidR="0029191A" w:rsidRPr="0029191A" w:rsidRDefault="0029191A" w:rsidP="0029191A">
            <w:pPr>
              <w:rPr>
                <w:rFonts w:cs="Tahoma"/>
                <w:color w:val="000000"/>
              </w:rPr>
            </w:pPr>
            <w:r w:rsidRPr="0029191A">
              <w:rPr>
                <w:rFonts w:cs="Tahoma"/>
                <w:color w:val="000000"/>
              </w:rPr>
              <w:t>Location</w:t>
            </w:r>
          </w:p>
        </w:tc>
        <w:tc>
          <w:tcPr>
            <w:tcW w:w="59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</w:tcBorders>
            <w:shd w:val="clear" w:color="auto" w:fill="auto"/>
            <w:vAlign w:val="center"/>
          </w:tcPr>
          <w:p w14:paraId="0B154FEC" w14:textId="77777777" w:rsidR="0029191A" w:rsidRDefault="0029191A" w:rsidP="0029191A"/>
        </w:tc>
      </w:tr>
      <w:tr w:rsidR="0029191A" w:rsidRPr="00B72362" w14:paraId="0792DC9B" w14:textId="77777777" w:rsidTr="0029191A">
        <w:trPr>
          <w:cantSplit/>
          <w:trHeight w:val="230"/>
          <w:jc w:val="center"/>
        </w:trPr>
        <w:tc>
          <w:tcPr>
            <w:tcW w:w="1660" w:type="dxa"/>
            <w:tcBorders>
              <w:top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center"/>
          </w:tcPr>
          <w:p w14:paraId="7F9D6C16" w14:textId="77777777" w:rsidR="0029191A" w:rsidRDefault="0029191A" w:rsidP="0029191A"/>
        </w:tc>
        <w:tc>
          <w:tcPr>
            <w:tcW w:w="34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bottom"/>
          </w:tcPr>
          <w:p w14:paraId="55487CBB" w14:textId="77777777" w:rsidR="0029191A" w:rsidRPr="0029191A" w:rsidRDefault="0029191A" w:rsidP="0029191A">
            <w:pPr>
              <w:rPr>
                <w:rFonts w:cs="Tahoma"/>
                <w:color w:val="000000"/>
              </w:rPr>
            </w:pPr>
            <w:r w:rsidRPr="0029191A">
              <w:rPr>
                <w:rFonts w:cs="Tahoma"/>
                <w:color w:val="000000"/>
              </w:rPr>
              <w:t>Owner/Expert Quote</w:t>
            </w:r>
          </w:p>
        </w:tc>
        <w:tc>
          <w:tcPr>
            <w:tcW w:w="59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</w:tcBorders>
            <w:shd w:val="clear" w:color="auto" w:fill="auto"/>
            <w:vAlign w:val="center"/>
          </w:tcPr>
          <w:p w14:paraId="58E5EBC5" w14:textId="77777777" w:rsidR="0029191A" w:rsidRDefault="0029191A" w:rsidP="0029191A"/>
        </w:tc>
      </w:tr>
      <w:tr w:rsidR="0029191A" w:rsidRPr="00B72362" w14:paraId="09F0A350" w14:textId="77777777" w:rsidTr="0029191A">
        <w:trPr>
          <w:cantSplit/>
          <w:trHeight w:val="230"/>
          <w:jc w:val="center"/>
        </w:trPr>
        <w:tc>
          <w:tcPr>
            <w:tcW w:w="1660" w:type="dxa"/>
            <w:tcBorders>
              <w:top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center"/>
          </w:tcPr>
          <w:p w14:paraId="2825D956" w14:textId="77777777" w:rsidR="0029191A" w:rsidRDefault="0029191A" w:rsidP="0029191A"/>
        </w:tc>
        <w:tc>
          <w:tcPr>
            <w:tcW w:w="34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bottom"/>
          </w:tcPr>
          <w:p w14:paraId="4F0F8677" w14:textId="77777777" w:rsidR="0029191A" w:rsidRPr="0029191A" w:rsidRDefault="0029191A" w:rsidP="0029191A">
            <w:pPr>
              <w:rPr>
                <w:rFonts w:cs="Tahoma"/>
                <w:color w:val="000000"/>
                <w:spacing w:val="0"/>
              </w:rPr>
            </w:pPr>
            <w:r w:rsidRPr="0029191A">
              <w:rPr>
                <w:rFonts w:cs="Tahoma"/>
                <w:color w:val="000000"/>
              </w:rPr>
              <w:t>Transportation</w:t>
            </w:r>
          </w:p>
        </w:tc>
        <w:tc>
          <w:tcPr>
            <w:tcW w:w="59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</w:tcBorders>
            <w:shd w:val="clear" w:color="auto" w:fill="auto"/>
            <w:vAlign w:val="center"/>
          </w:tcPr>
          <w:p w14:paraId="21A67559" w14:textId="77777777" w:rsidR="0029191A" w:rsidRDefault="0029191A" w:rsidP="0029191A"/>
        </w:tc>
      </w:tr>
      <w:tr w:rsidR="0029191A" w:rsidRPr="00B72362" w14:paraId="2662045B" w14:textId="77777777" w:rsidTr="0029191A">
        <w:trPr>
          <w:cantSplit/>
          <w:trHeight w:val="230"/>
          <w:jc w:val="center"/>
        </w:trPr>
        <w:tc>
          <w:tcPr>
            <w:tcW w:w="1660" w:type="dxa"/>
            <w:tcBorders>
              <w:top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center"/>
          </w:tcPr>
          <w:p w14:paraId="6FB5EE94" w14:textId="77777777" w:rsidR="0029191A" w:rsidRDefault="0029191A" w:rsidP="0029191A"/>
        </w:tc>
        <w:tc>
          <w:tcPr>
            <w:tcW w:w="34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vAlign w:val="bottom"/>
          </w:tcPr>
          <w:p w14:paraId="318E9EA6" w14:textId="77777777" w:rsidR="0029191A" w:rsidRPr="0029191A" w:rsidRDefault="0029191A" w:rsidP="0029191A">
            <w:pPr>
              <w:rPr>
                <w:rFonts w:cs="Tahoma"/>
                <w:color w:val="000000"/>
              </w:rPr>
            </w:pPr>
            <w:r w:rsidRPr="0029191A">
              <w:rPr>
                <w:rFonts w:cs="Tahoma"/>
                <w:color w:val="000000"/>
              </w:rPr>
              <w:t>Zoning Description</w:t>
            </w:r>
          </w:p>
        </w:tc>
        <w:tc>
          <w:tcPr>
            <w:tcW w:w="59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</w:tcBorders>
            <w:shd w:val="clear" w:color="auto" w:fill="auto"/>
            <w:vAlign w:val="center"/>
          </w:tcPr>
          <w:p w14:paraId="47691BF3" w14:textId="77777777" w:rsidR="0029191A" w:rsidRDefault="0029191A" w:rsidP="0029191A"/>
        </w:tc>
      </w:tr>
    </w:tbl>
    <w:p w14:paraId="194DF10D" w14:textId="77777777" w:rsidR="0029191A" w:rsidRDefault="0029191A"/>
    <w:tbl>
      <w:tblPr>
        <w:tblStyle w:val="TableGrid"/>
        <w:tblW w:w="11059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1E0" w:firstRow="1" w:lastRow="1" w:firstColumn="1" w:lastColumn="1" w:noHBand="0" w:noVBand="0"/>
      </w:tblPr>
      <w:tblGrid>
        <w:gridCol w:w="3686"/>
        <w:gridCol w:w="3686"/>
        <w:gridCol w:w="3687"/>
      </w:tblGrid>
      <w:tr w:rsidR="00777E58" w:rsidRPr="00B72362" w14:paraId="5507533D" w14:textId="77777777" w:rsidTr="003A3340">
        <w:trPr>
          <w:cantSplit/>
          <w:trHeight w:val="230"/>
          <w:jc w:val="center"/>
        </w:trPr>
        <w:tc>
          <w:tcPr>
            <w:tcW w:w="11059" w:type="dxa"/>
            <w:gridSpan w:val="3"/>
            <w:shd w:val="clear" w:color="auto" w:fill="E6E6E6"/>
            <w:vAlign w:val="center"/>
          </w:tcPr>
          <w:p w14:paraId="5E2538F7" w14:textId="77777777" w:rsidR="00777E58" w:rsidRPr="00777E58" w:rsidRDefault="00777E58" w:rsidP="00777E58">
            <w:pPr>
              <w:pStyle w:val="SectionHeading"/>
              <w:jc w:val="left"/>
              <w:rPr>
                <w:b/>
              </w:rPr>
            </w:pPr>
            <w:r w:rsidRPr="00777E58">
              <w:rPr>
                <w:b/>
              </w:rPr>
              <w:t>FEAtures</w:t>
            </w:r>
          </w:p>
        </w:tc>
      </w:tr>
      <w:tr w:rsidR="00DA2465" w:rsidRPr="00B72362" w14:paraId="51E43335" w14:textId="77777777" w:rsidTr="003A3340">
        <w:trPr>
          <w:cantSplit/>
          <w:trHeight w:val="230"/>
          <w:jc w:val="center"/>
        </w:trPr>
        <w:tc>
          <w:tcPr>
            <w:tcW w:w="11059" w:type="dxa"/>
            <w:gridSpan w:val="3"/>
            <w:shd w:val="clear" w:color="auto" w:fill="E6E6E6"/>
            <w:vAlign w:val="center"/>
          </w:tcPr>
          <w:p w14:paraId="15114080" w14:textId="77777777" w:rsidR="00DA2465" w:rsidRPr="00B72362" w:rsidRDefault="00DA2465" w:rsidP="00B61506">
            <w:pPr>
              <w:pStyle w:val="SectionHeading"/>
            </w:pPr>
            <w:r>
              <w:t>Features</w:t>
            </w:r>
          </w:p>
        </w:tc>
      </w:tr>
      <w:tr w:rsidR="00DD36F5" w:rsidRPr="00B72362" w14:paraId="5DD1EF04" w14:textId="77777777" w:rsidTr="00CA1F23">
        <w:trPr>
          <w:cantSplit/>
          <w:trHeight w:val="230"/>
          <w:jc w:val="center"/>
        </w:trPr>
        <w:tc>
          <w:tcPr>
            <w:tcW w:w="11059" w:type="dxa"/>
            <w:gridSpan w:val="3"/>
            <w:shd w:val="clear" w:color="auto" w:fill="auto"/>
            <w:vAlign w:val="center"/>
          </w:tcPr>
          <w:p w14:paraId="3A8D67BF" w14:textId="77777777" w:rsidR="00DD36F5" w:rsidRPr="00B72362" w:rsidRDefault="00DD36F5" w:rsidP="00B719DC">
            <w:r w:rsidRPr="009570A3">
              <w:rPr>
                <w:b/>
              </w:rPr>
              <w:t>Age</w:t>
            </w:r>
            <w:r w:rsidR="006D2BCA">
              <w:rPr>
                <w:b/>
              </w:rPr>
              <w:t>:</w:t>
            </w:r>
          </w:p>
        </w:tc>
      </w:tr>
      <w:tr w:rsidR="00A4441F" w:rsidRPr="00B72362" w14:paraId="7A3C1D2E" w14:textId="77777777" w:rsidTr="00CA1F23">
        <w:trPr>
          <w:cantSplit/>
          <w:trHeight w:val="230"/>
          <w:jc w:val="center"/>
        </w:trPr>
        <w:tc>
          <w:tcPr>
            <w:tcW w:w="3686" w:type="dxa"/>
            <w:shd w:val="clear" w:color="auto" w:fill="auto"/>
            <w:vAlign w:val="center"/>
          </w:tcPr>
          <w:p w14:paraId="59CB441E" w14:textId="77777777" w:rsidR="00A4441F" w:rsidRDefault="00DD36F5" w:rsidP="00B61506">
            <w:r w:rsidRPr="009570A3">
              <w:rPr>
                <w:rFonts w:cs="Calibri"/>
                <w:noProof/>
              </w:rPr>
              <w:sym w:font="Wingdings" w:char="F06F"/>
            </w:r>
            <w:r w:rsidRPr="009570A3">
              <w:rPr>
                <w:rFonts w:cs="Calibri"/>
                <w:noProof/>
              </w:rPr>
              <w:t xml:space="preserve">New Construction   </w:t>
            </w:r>
          </w:p>
        </w:tc>
        <w:tc>
          <w:tcPr>
            <w:tcW w:w="3686" w:type="dxa"/>
            <w:shd w:val="clear" w:color="auto" w:fill="auto"/>
            <w:vAlign w:val="center"/>
          </w:tcPr>
          <w:p w14:paraId="660120AB" w14:textId="77777777" w:rsidR="00A4441F" w:rsidRPr="00B72362" w:rsidRDefault="00DD36F5" w:rsidP="00B61506">
            <w:r w:rsidRPr="009570A3">
              <w:rPr>
                <w:rFonts w:cs="Calibri"/>
                <w:noProof/>
              </w:rPr>
              <w:sym w:font="Wingdings" w:char="F06F"/>
            </w:r>
            <w:r w:rsidRPr="009570A3">
              <w:rPr>
                <w:rFonts w:cs="Calibri"/>
                <w:noProof/>
              </w:rPr>
              <w:t xml:space="preserve">11-20 Years Old   </w:t>
            </w:r>
          </w:p>
        </w:tc>
        <w:tc>
          <w:tcPr>
            <w:tcW w:w="3687" w:type="dxa"/>
            <w:shd w:val="clear" w:color="auto" w:fill="auto"/>
            <w:vAlign w:val="center"/>
          </w:tcPr>
          <w:p w14:paraId="544F1DEE" w14:textId="77777777" w:rsidR="00A4441F" w:rsidRPr="00B72362" w:rsidRDefault="00DD36F5" w:rsidP="00B61506">
            <w:r w:rsidRPr="009570A3">
              <w:rPr>
                <w:rFonts w:cs="Calibri"/>
                <w:noProof/>
              </w:rPr>
              <w:sym w:font="Wingdings" w:char="F06F"/>
            </w:r>
            <w:r w:rsidRPr="009570A3">
              <w:rPr>
                <w:rFonts w:cs="Calibri"/>
                <w:noProof/>
              </w:rPr>
              <w:t>41-50 Years Old</w:t>
            </w:r>
          </w:p>
        </w:tc>
      </w:tr>
      <w:tr w:rsidR="00A4441F" w:rsidRPr="00B72362" w14:paraId="76973370" w14:textId="77777777" w:rsidTr="00CA1F23">
        <w:trPr>
          <w:cantSplit/>
          <w:trHeight w:val="230"/>
          <w:jc w:val="center"/>
        </w:trPr>
        <w:tc>
          <w:tcPr>
            <w:tcW w:w="3686" w:type="dxa"/>
            <w:shd w:val="clear" w:color="auto" w:fill="auto"/>
            <w:vAlign w:val="center"/>
          </w:tcPr>
          <w:p w14:paraId="6F38793A" w14:textId="77777777" w:rsidR="00A4441F" w:rsidRDefault="00DD36F5" w:rsidP="00B61506">
            <w:r w:rsidRPr="009570A3">
              <w:rPr>
                <w:rFonts w:cs="Calibri"/>
                <w:noProof/>
              </w:rPr>
              <w:sym w:font="Wingdings" w:char="F06F"/>
            </w:r>
            <w:r w:rsidRPr="009570A3">
              <w:rPr>
                <w:rFonts w:cs="Calibri"/>
                <w:noProof/>
              </w:rPr>
              <w:t xml:space="preserve">1-5 Years Old   </w:t>
            </w:r>
          </w:p>
        </w:tc>
        <w:tc>
          <w:tcPr>
            <w:tcW w:w="3686" w:type="dxa"/>
            <w:shd w:val="clear" w:color="auto" w:fill="auto"/>
            <w:vAlign w:val="center"/>
          </w:tcPr>
          <w:p w14:paraId="648F884D" w14:textId="77777777" w:rsidR="00A4441F" w:rsidRPr="00B72362" w:rsidRDefault="00DD36F5" w:rsidP="00B61506">
            <w:r w:rsidRPr="009570A3">
              <w:rPr>
                <w:rFonts w:cs="Calibri"/>
                <w:noProof/>
              </w:rPr>
              <w:sym w:font="Wingdings" w:char="F06F"/>
            </w:r>
            <w:r w:rsidRPr="009570A3">
              <w:rPr>
                <w:rFonts w:cs="Calibri"/>
                <w:noProof/>
              </w:rPr>
              <w:t xml:space="preserve">21-30 Years Old   </w:t>
            </w:r>
          </w:p>
        </w:tc>
        <w:tc>
          <w:tcPr>
            <w:tcW w:w="3687" w:type="dxa"/>
            <w:shd w:val="clear" w:color="auto" w:fill="auto"/>
            <w:vAlign w:val="center"/>
          </w:tcPr>
          <w:p w14:paraId="716CD0E7" w14:textId="77777777" w:rsidR="00A4441F" w:rsidRPr="00B72362" w:rsidRDefault="00DD36F5" w:rsidP="00B61506">
            <w:r w:rsidRPr="009570A3">
              <w:rPr>
                <w:rFonts w:cs="Calibri"/>
                <w:noProof/>
              </w:rPr>
              <w:sym w:font="Wingdings" w:char="F06F"/>
            </w:r>
            <w:r w:rsidRPr="009570A3">
              <w:rPr>
                <w:rFonts w:cs="Calibri"/>
                <w:noProof/>
              </w:rPr>
              <w:t>Over 50 Years Old</w:t>
            </w:r>
          </w:p>
        </w:tc>
      </w:tr>
      <w:tr w:rsidR="00A4441F" w:rsidRPr="00B72362" w14:paraId="4C2A3480" w14:textId="77777777" w:rsidTr="00CA1F23">
        <w:trPr>
          <w:cantSplit/>
          <w:trHeight w:val="230"/>
          <w:jc w:val="center"/>
        </w:trPr>
        <w:tc>
          <w:tcPr>
            <w:tcW w:w="3686" w:type="dxa"/>
            <w:shd w:val="clear" w:color="auto" w:fill="auto"/>
            <w:vAlign w:val="center"/>
          </w:tcPr>
          <w:p w14:paraId="219D43E7" w14:textId="77777777" w:rsidR="00A4441F" w:rsidRDefault="00DD36F5" w:rsidP="00B61506">
            <w:r w:rsidRPr="009570A3">
              <w:rPr>
                <w:rFonts w:cs="Calibri"/>
                <w:noProof/>
              </w:rPr>
              <w:sym w:font="Wingdings" w:char="F06F"/>
            </w:r>
            <w:r w:rsidRPr="009570A3">
              <w:rPr>
                <w:rFonts w:cs="Calibri"/>
                <w:noProof/>
              </w:rPr>
              <w:t>6-10 Years Old</w:t>
            </w:r>
          </w:p>
        </w:tc>
        <w:tc>
          <w:tcPr>
            <w:tcW w:w="3686" w:type="dxa"/>
            <w:shd w:val="clear" w:color="auto" w:fill="auto"/>
            <w:vAlign w:val="center"/>
          </w:tcPr>
          <w:p w14:paraId="2942C445" w14:textId="77777777" w:rsidR="00A4441F" w:rsidRPr="00B72362" w:rsidRDefault="00DD36F5" w:rsidP="00B61506">
            <w:r w:rsidRPr="009570A3">
              <w:rPr>
                <w:rFonts w:cs="Calibri"/>
                <w:noProof/>
              </w:rPr>
              <w:sym w:font="Wingdings" w:char="F06F"/>
            </w:r>
            <w:r w:rsidRPr="009570A3">
              <w:rPr>
                <w:rFonts w:cs="Calibri"/>
                <w:noProof/>
              </w:rPr>
              <w:t xml:space="preserve">31-40 Years Old   </w:t>
            </w:r>
          </w:p>
        </w:tc>
        <w:tc>
          <w:tcPr>
            <w:tcW w:w="3687" w:type="dxa"/>
            <w:shd w:val="clear" w:color="auto" w:fill="auto"/>
            <w:vAlign w:val="center"/>
          </w:tcPr>
          <w:p w14:paraId="01704C42" w14:textId="77777777" w:rsidR="00A4441F" w:rsidRPr="00B72362" w:rsidRDefault="00A4441F" w:rsidP="00B61506"/>
        </w:tc>
      </w:tr>
    </w:tbl>
    <w:p w14:paraId="0A2CF902" w14:textId="77777777" w:rsidR="00F32A53" w:rsidRDefault="00F32A53"/>
    <w:tbl>
      <w:tblPr>
        <w:tblStyle w:val="TableGrid"/>
        <w:tblW w:w="11059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1E0" w:firstRow="1" w:lastRow="1" w:firstColumn="1" w:lastColumn="1" w:noHBand="0" w:noVBand="0"/>
      </w:tblPr>
      <w:tblGrid>
        <w:gridCol w:w="3686"/>
        <w:gridCol w:w="3686"/>
        <w:gridCol w:w="3687"/>
      </w:tblGrid>
      <w:tr w:rsidR="001A5DAB" w:rsidRPr="00B72362" w14:paraId="53B30BEB" w14:textId="77777777" w:rsidTr="00CA1F23">
        <w:trPr>
          <w:cantSplit/>
          <w:trHeight w:val="88"/>
          <w:jc w:val="center"/>
        </w:trPr>
        <w:tc>
          <w:tcPr>
            <w:tcW w:w="11059" w:type="dxa"/>
            <w:gridSpan w:val="3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7A596CE2" w14:textId="77777777" w:rsidR="001A5DAB" w:rsidRPr="009570A3" w:rsidRDefault="001A5DAB" w:rsidP="001A5DAB">
            <w:pPr>
              <w:rPr>
                <w:b/>
              </w:rPr>
            </w:pPr>
            <w:r>
              <w:rPr>
                <w:b/>
              </w:rPr>
              <w:t>Sewer:</w:t>
            </w:r>
          </w:p>
        </w:tc>
      </w:tr>
      <w:tr w:rsidR="001A5DAB" w:rsidRPr="00B72362" w14:paraId="508CF3BB" w14:textId="77777777" w:rsidTr="00CA1F23">
        <w:trPr>
          <w:cantSplit/>
          <w:trHeight w:val="86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16DD0CEB" w14:textId="77777777" w:rsidR="001A5DAB" w:rsidRDefault="001A5DAB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Aerobic System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39453EFB" w14:textId="77777777" w:rsidR="001A5DAB" w:rsidRDefault="001A5DAB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City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308DF216" w14:textId="77777777" w:rsidR="001A5DAB" w:rsidRDefault="001A5DAB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Private</w:t>
            </w:r>
          </w:p>
        </w:tc>
      </w:tr>
      <w:tr w:rsidR="001A5DAB" w:rsidRPr="00B72362" w14:paraId="4C617338" w14:textId="77777777" w:rsidTr="00CA1F23">
        <w:trPr>
          <w:cantSplit/>
          <w:trHeight w:val="86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4A6F408C" w14:textId="77777777" w:rsidR="001A5DAB" w:rsidRDefault="001A5DAB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Central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290C1F1D" w14:textId="77777777" w:rsidR="001A5DAB" w:rsidRDefault="001A5DAB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Mound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511276B9" w14:textId="77777777" w:rsidR="001A5DAB" w:rsidRDefault="001A5DAB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Public</w:t>
            </w:r>
          </w:p>
        </w:tc>
      </w:tr>
      <w:tr w:rsidR="001A5DAB" w:rsidRPr="00B72362" w14:paraId="3815D332" w14:textId="77777777" w:rsidTr="00CA1F23">
        <w:trPr>
          <w:cantSplit/>
          <w:trHeight w:val="86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518E0748" w14:textId="77777777" w:rsidR="001A5DAB" w:rsidRDefault="001A5DAB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Cesspool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50BA2A20" w14:textId="77777777" w:rsidR="001A5DAB" w:rsidRDefault="001A5DAB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None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10EEE6B8" w14:textId="77777777" w:rsidR="001A5DAB" w:rsidRDefault="001A5DAB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Septic</w:t>
            </w:r>
          </w:p>
        </w:tc>
      </w:tr>
    </w:tbl>
    <w:p w14:paraId="38540167" w14:textId="77777777" w:rsidR="00F32A53" w:rsidRDefault="00F32A53"/>
    <w:tbl>
      <w:tblPr>
        <w:tblStyle w:val="TableGrid"/>
        <w:tblW w:w="11059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1E0" w:firstRow="1" w:lastRow="1" w:firstColumn="1" w:lastColumn="1" w:noHBand="0" w:noVBand="0"/>
      </w:tblPr>
      <w:tblGrid>
        <w:gridCol w:w="3686"/>
        <w:gridCol w:w="3686"/>
        <w:gridCol w:w="3687"/>
      </w:tblGrid>
      <w:tr w:rsidR="004254EC" w:rsidRPr="00B72362" w14:paraId="2297BE2A" w14:textId="77777777" w:rsidTr="00CA1F23">
        <w:trPr>
          <w:cantSplit/>
          <w:trHeight w:val="30"/>
          <w:jc w:val="center"/>
        </w:trPr>
        <w:tc>
          <w:tcPr>
            <w:tcW w:w="11059" w:type="dxa"/>
            <w:gridSpan w:val="3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09C696E6" w14:textId="77777777" w:rsidR="004254EC" w:rsidRPr="009570A3" w:rsidRDefault="004254EC" w:rsidP="004254EC">
            <w:pPr>
              <w:rPr>
                <w:b/>
              </w:rPr>
            </w:pPr>
            <w:r>
              <w:rPr>
                <w:b/>
              </w:rPr>
              <w:t>Water:</w:t>
            </w:r>
          </w:p>
        </w:tc>
      </w:tr>
      <w:tr w:rsidR="004254EC" w:rsidRPr="00B72362" w14:paraId="1554C44A" w14:textId="77777777" w:rsidTr="00CA1F23">
        <w:trPr>
          <w:cantSplit/>
          <w:trHeight w:val="30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3267051C" w14:textId="77777777" w:rsidR="004254EC" w:rsidRDefault="004254EC" w:rsidP="004254EC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Central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353BD153" w14:textId="77777777" w:rsidR="004254EC" w:rsidRDefault="004254EC" w:rsidP="004254EC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Municipal Water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52DA21F0" w14:textId="77777777" w:rsidR="004254EC" w:rsidRDefault="004254EC" w:rsidP="004254EC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Spring</w:t>
            </w:r>
          </w:p>
        </w:tc>
      </w:tr>
      <w:tr w:rsidR="004254EC" w:rsidRPr="00B72362" w14:paraId="382AD551" w14:textId="77777777" w:rsidTr="00CA1F23">
        <w:trPr>
          <w:cantSplit/>
          <w:trHeight w:val="30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6FFB0506" w14:textId="77777777" w:rsidR="004254EC" w:rsidRDefault="004254EC" w:rsidP="004254EC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City Water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0BFCB596" w14:textId="77777777" w:rsidR="004254EC" w:rsidRDefault="004254EC" w:rsidP="004254EC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No Water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78CEFF73" w14:textId="77777777" w:rsidR="004254EC" w:rsidRDefault="004254EC" w:rsidP="004254EC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Storage Tank</w:t>
            </w:r>
          </w:p>
        </w:tc>
      </w:tr>
      <w:tr w:rsidR="004254EC" w:rsidRPr="00B72362" w14:paraId="4F77706C" w14:textId="77777777" w:rsidTr="00CA1F23">
        <w:trPr>
          <w:cantSplit/>
          <w:trHeight w:val="30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5E4645B0" w14:textId="77777777" w:rsidR="004254EC" w:rsidRDefault="004254EC" w:rsidP="004254EC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Lake Water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48EC52CB" w14:textId="77777777" w:rsidR="004254EC" w:rsidRDefault="004254EC" w:rsidP="004254EC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Other Water Source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2D311821" w14:textId="77777777" w:rsidR="004254EC" w:rsidRDefault="004254EC" w:rsidP="004254EC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Well</w:t>
            </w:r>
          </w:p>
        </w:tc>
      </w:tr>
    </w:tbl>
    <w:p w14:paraId="3420AF2F" w14:textId="77777777" w:rsidR="00F32A53" w:rsidRDefault="00F32A53"/>
    <w:tbl>
      <w:tblPr>
        <w:tblStyle w:val="TableGrid"/>
        <w:tblW w:w="11059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1E0" w:firstRow="1" w:lastRow="1" w:firstColumn="1" w:lastColumn="1" w:noHBand="0" w:noVBand="0"/>
      </w:tblPr>
      <w:tblGrid>
        <w:gridCol w:w="3686"/>
        <w:gridCol w:w="3686"/>
        <w:gridCol w:w="3687"/>
      </w:tblGrid>
      <w:tr w:rsidR="00437F3A" w:rsidRPr="00B72362" w14:paraId="6272FF80" w14:textId="77777777" w:rsidTr="00CA1F23">
        <w:trPr>
          <w:cantSplit/>
          <w:trHeight w:val="24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64ED70A5" w14:textId="77777777" w:rsidR="00437F3A" w:rsidRPr="009570A3" w:rsidRDefault="00437F3A" w:rsidP="001A5DAB">
            <w:pPr>
              <w:rPr>
                <w:b/>
              </w:rPr>
            </w:pPr>
            <w:r>
              <w:rPr>
                <w:b/>
              </w:rPr>
              <w:t xml:space="preserve">Amenities: 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04074A3A" w14:textId="77777777" w:rsidR="00437F3A" w:rsidRPr="009570A3" w:rsidRDefault="00437F3A" w:rsidP="001A5DAB">
            <w:pPr>
              <w:rPr>
                <w:b/>
              </w:rPr>
            </w:pP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26B75635" w14:textId="77777777" w:rsidR="00437F3A" w:rsidRPr="009570A3" w:rsidRDefault="00437F3A" w:rsidP="001A5DAB">
            <w:pPr>
              <w:rPr>
                <w:b/>
              </w:rPr>
            </w:pPr>
          </w:p>
        </w:tc>
      </w:tr>
      <w:tr w:rsidR="00437F3A" w:rsidRPr="00B72362" w14:paraId="677E93EE" w14:textId="77777777" w:rsidTr="00CA1F23">
        <w:trPr>
          <w:cantSplit/>
          <w:trHeight w:val="21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70C0BFF1" w14:textId="77777777" w:rsidR="00437F3A" w:rsidRDefault="0010688E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Agricultural Easement(s)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2D9076B7" w14:textId="77777777" w:rsidR="00437F3A" w:rsidRDefault="0010688E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Hobby Farm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1A270F31" w14:textId="77777777" w:rsidR="00437F3A" w:rsidRDefault="0010688E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Silo</w:t>
            </w:r>
          </w:p>
        </w:tc>
      </w:tr>
      <w:tr w:rsidR="00437F3A" w:rsidRPr="00B72362" w14:paraId="1360D90C" w14:textId="77777777" w:rsidTr="00CA1F23">
        <w:trPr>
          <w:cantSplit/>
          <w:trHeight w:val="21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7DFDF616" w14:textId="77777777" w:rsidR="0010688E" w:rsidRPr="0010688E" w:rsidRDefault="0010688E" w:rsidP="001A5DAB">
            <w:pPr>
              <w:rPr>
                <w:rFonts w:cs="Calibri"/>
                <w:noProof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Bay/Beach Club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12D6A806" w14:textId="77777777" w:rsidR="00437F3A" w:rsidRDefault="0010688E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Horse Facilities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4FF8B5BC" w14:textId="77777777" w:rsidR="00437F3A" w:rsidRDefault="0010688E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Ski Resort</w:t>
            </w:r>
          </w:p>
        </w:tc>
      </w:tr>
      <w:tr w:rsidR="00437F3A" w:rsidRPr="00B72362" w14:paraId="507F0876" w14:textId="77777777" w:rsidTr="00CA1F23">
        <w:trPr>
          <w:cantSplit/>
          <w:trHeight w:val="21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05735C7B" w14:textId="77777777" w:rsidR="00437F3A" w:rsidRDefault="0010688E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Caretaker House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35AF9A39" w14:textId="77777777" w:rsidR="00437F3A" w:rsidRDefault="0010688E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Horse Ranch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2CBC57BF" w14:textId="77777777" w:rsidR="00437F3A" w:rsidRDefault="0010688E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Sporting Ranch</w:t>
            </w:r>
          </w:p>
        </w:tc>
      </w:tr>
      <w:tr w:rsidR="00437F3A" w:rsidRPr="00B72362" w14:paraId="7CD31330" w14:textId="77777777" w:rsidTr="00CA1F23">
        <w:trPr>
          <w:cantSplit/>
          <w:trHeight w:val="21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34747B0C" w14:textId="77777777" w:rsidR="00437F3A" w:rsidRDefault="0010688E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Cattle Ranch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73A14F93" w14:textId="77777777" w:rsidR="00437F3A" w:rsidRDefault="0010688E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Hunting Ranch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0E76C0E7" w14:textId="77777777" w:rsidR="00437F3A" w:rsidRDefault="0010688E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Stables</w:t>
            </w:r>
          </w:p>
        </w:tc>
      </w:tr>
      <w:tr w:rsidR="00437F3A" w:rsidRPr="00B72362" w14:paraId="476629F1" w14:textId="77777777" w:rsidTr="00CA1F23">
        <w:trPr>
          <w:cantSplit/>
          <w:trHeight w:val="21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48941E42" w14:textId="77777777" w:rsidR="00437F3A" w:rsidRDefault="0010688E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Conservation Easement(s)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7559B3B3" w14:textId="77777777" w:rsidR="00437F3A" w:rsidRDefault="0010688E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Investment Ranch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0D4FBF2F" w14:textId="77777777" w:rsidR="00437F3A" w:rsidRDefault="0010688E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Station</w:t>
            </w:r>
          </w:p>
        </w:tc>
      </w:tr>
      <w:tr w:rsidR="0010688E" w:rsidRPr="00B72362" w14:paraId="18B3A724" w14:textId="77777777" w:rsidTr="00CA1F23">
        <w:trPr>
          <w:cantSplit/>
          <w:trHeight w:val="21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3563E169" w14:textId="77777777" w:rsidR="0010688E" w:rsidRDefault="0010688E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 w:rsidR="0029191A">
              <w:rPr>
                <w:rFonts w:cs="Calibri"/>
                <w:noProof/>
              </w:rPr>
              <w:t>Elk Ranch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53CB5156" w14:textId="77777777" w:rsidR="0010688E" w:rsidRDefault="0010688E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Live Water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39FC2211" w14:textId="77777777" w:rsidR="0010688E" w:rsidRDefault="0010688E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Tennis Courts</w:t>
            </w:r>
          </w:p>
        </w:tc>
      </w:tr>
      <w:tr w:rsidR="0010688E" w:rsidRPr="00B72362" w14:paraId="673E5F74" w14:textId="77777777" w:rsidTr="00CA1F23">
        <w:trPr>
          <w:cantSplit/>
          <w:trHeight w:val="21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3F1FD610" w14:textId="77777777" w:rsidR="0010688E" w:rsidRDefault="0010688E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 w:rsidR="0029191A">
              <w:rPr>
                <w:rFonts w:cs="Calibri"/>
                <w:noProof/>
              </w:rPr>
              <w:t>Estate Farm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4363F050" w14:textId="77777777" w:rsidR="0010688E" w:rsidRDefault="0010688E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Modular Sports Courts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6C07185C" w14:textId="77777777" w:rsidR="0010688E" w:rsidRDefault="0010688E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Timberland</w:t>
            </w:r>
          </w:p>
        </w:tc>
      </w:tr>
      <w:tr w:rsidR="0010688E" w:rsidRPr="00B72362" w14:paraId="49503257" w14:textId="77777777" w:rsidTr="00CA1F23">
        <w:trPr>
          <w:cantSplit/>
          <w:trHeight w:val="21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5EE0E3D8" w14:textId="77777777" w:rsidR="0010688E" w:rsidRPr="0010688E" w:rsidRDefault="0010688E" w:rsidP="001A5DAB">
            <w:pPr>
              <w:rPr>
                <w:rFonts w:cs="Calibri"/>
                <w:noProof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 w:rsidR="0029191A">
              <w:rPr>
                <w:rFonts w:cs="Calibri"/>
                <w:noProof/>
              </w:rPr>
              <w:t>Estate Ranch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7491B539" w14:textId="77777777" w:rsidR="0010688E" w:rsidRDefault="0010688E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Outdoor Basketball Court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14E25128" w14:textId="77777777" w:rsidR="0010688E" w:rsidRDefault="0010688E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Walk-to-ski</w:t>
            </w:r>
          </w:p>
        </w:tc>
      </w:tr>
      <w:tr w:rsidR="0010688E" w:rsidRPr="00B72362" w14:paraId="76907A87" w14:textId="77777777" w:rsidTr="00CA1F23">
        <w:trPr>
          <w:cantSplit/>
          <w:trHeight w:val="21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24A80009" w14:textId="77777777" w:rsidR="0010688E" w:rsidRDefault="0010688E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Fly Fishing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5C16173C" w14:textId="77777777" w:rsidR="0010688E" w:rsidRDefault="0010688E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Playground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56863AF4" w14:textId="77777777" w:rsidR="0010688E" w:rsidRDefault="0010688E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Yacht Club</w:t>
            </w:r>
          </w:p>
        </w:tc>
      </w:tr>
      <w:tr w:rsidR="00437F3A" w:rsidRPr="00B72362" w14:paraId="36E98C86" w14:textId="77777777" w:rsidTr="00CA1F23">
        <w:trPr>
          <w:cantSplit/>
          <w:trHeight w:val="21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1FB98FB8" w14:textId="77777777" w:rsidR="00437F3A" w:rsidRDefault="0010688E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Guest Ranch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2CCB574B" w14:textId="77777777" w:rsidR="00437F3A" w:rsidRDefault="0010688E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 w:rsidR="0029191A">
              <w:rPr>
                <w:rFonts w:cs="Calibri"/>
                <w:noProof/>
              </w:rPr>
              <w:t>Recreational Ranch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0FE09CBC" w14:textId="77777777" w:rsidR="00437F3A" w:rsidRDefault="00437F3A" w:rsidP="001A5DAB">
            <w:pPr>
              <w:rPr>
                <w:b/>
              </w:rPr>
            </w:pPr>
          </w:p>
        </w:tc>
      </w:tr>
    </w:tbl>
    <w:p w14:paraId="38C0BB4F" w14:textId="77777777" w:rsidR="00F32A53" w:rsidRDefault="00F32A53"/>
    <w:tbl>
      <w:tblPr>
        <w:tblStyle w:val="TableGrid"/>
        <w:tblW w:w="11059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1E0" w:firstRow="1" w:lastRow="1" w:firstColumn="1" w:lastColumn="1" w:noHBand="0" w:noVBand="0"/>
      </w:tblPr>
      <w:tblGrid>
        <w:gridCol w:w="3686"/>
        <w:gridCol w:w="3686"/>
        <w:gridCol w:w="3687"/>
      </w:tblGrid>
      <w:tr w:rsidR="00D76CCB" w:rsidRPr="00B72362" w14:paraId="7B1CC87E" w14:textId="77777777" w:rsidTr="00CA1F23">
        <w:trPr>
          <w:cantSplit/>
          <w:trHeight w:val="50"/>
          <w:jc w:val="center"/>
        </w:trPr>
        <w:tc>
          <w:tcPr>
            <w:tcW w:w="11059" w:type="dxa"/>
            <w:gridSpan w:val="3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54DE9C3E" w14:textId="77777777" w:rsidR="00D76CCB" w:rsidRPr="009570A3" w:rsidRDefault="00D76CCB" w:rsidP="00D76CCB">
            <w:pPr>
              <w:rPr>
                <w:b/>
              </w:rPr>
            </w:pPr>
            <w:r>
              <w:rPr>
                <w:b/>
              </w:rPr>
              <w:t>Appliances:</w:t>
            </w:r>
          </w:p>
        </w:tc>
      </w:tr>
      <w:tr w:rsidR="00D76CCB" w:rsidRPr="00B72362" w14:paraId="631DE9C5" w14:textId="77777777" w:rsidTr="00CA1F23">
        <w:trPr>
          <w:cantSplit/>
          <w:trHeight w:val="50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1A447F0A" w14:textId="77777777" w:rsidR="00D76CCB" w:rsidRDefault="00E735C6" w:rsidP="00D76CC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Dishwasher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50CA6073" w14:textId="77777777" w:rsidR="00D76CCB" w:rsidRDefault="00E735C6" w:rsidP="00D76CC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Garbage Disposal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7EE2EFFE" w14:textId="77777777" w:rsidR="00D76CCB" w:rsidRDefault="00E735C6" w:rsidP="00D76CC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Refrigerator</w:t>
            </w:r>
          </w:p>
        </w:tc>
      </w:tr>
      <w:tr w:rsidR="00D76CCB" w:rsidRPr="00B72362" w14:paraId="5E941680" w14:textId="77777777" w:rsidTr="00CA1F23">
        <w:trPr>
          <w:cantSplit/>
          <w:trHeight w:val="50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0D9E0635" w14:textId="77777777" w:rsidR="00D76CCB" w:rsidRDefault="00E735C6" w:rsidP="00D76CC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Double Oven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0260D85A" w14:textId="77777777" w:rsidR="00D76CCB" w:rsidRDefault="00E735C6" w:rsidP="00D76CC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Microwave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5858B7E8" w14:textId="77777777" w:rsidR="00D76CCB" w:rsidRDefault="00E735C6" w:rsidP="00D76CC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Trash Compactor</w:t>
            </w:r>
          </w:p>
        </w:tc>
      </w:tr>
      <w:tr w:rsidR="00D76CCB" w:rsidRPr="00B72362" w14:paraId="1541E637" w14:textId="77777777" w:rsidTr="00CA1F23">
        <w:trPr>
          <w:cantSplit/>
          <w:trHeight w:val="50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72300776" w14:textId="77777777" w:rsidR="00D76CCB" w:rsidRDefault="00E735C6" w:rsidP="00D76CC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lastRenderedPageBreak/>
              <w:sym w:font="Wingdings" w:char="F06F"/>
            </w:r>
            <w:r>
              <w:rPr>
                <w:rFonts w:cs="Calibri"/>
                <w:noProof/>
              </w:rPr>
              <w:t>Dryer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379B2757" w14:textId="77777777" w:rsidR="00D76CCB" w:rsidRDefault="00E735C6" w:rsidP="00D76CC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Range/Oven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5640F69E" w14:textId="77777777" w:rsidR="00D76CCB" w:rsidRDefault="00E735C6" w:rsidP="00D76CC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Washer</w:t>
            </w:r>
          </w:p>
        </w:tc>
      </w:tr>
    </w:tbl>
    <w:p w14:paraId="1C298527" w14:textId="77777777" w:rsidR="00F32A53" w:rsidRDefault="00F32A53"/>
    <w:tbl>
      <w:tblPr>
        <w:tblStyle w:val="TableGrid"/>
        <w:tblW w:w="11059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1E0" w:firstRow="1" w:lastRow="1" w:firstColumn="1" w:lastColumn="1" w:noHBand="0" w:noVBand="0"/>
      </w:tblPr>
      <w:tblGrid>
        <w:gridCol w:w="3686"/>
        <w:gridCol w:w="3686"/>
        <w:gridCol w:w="3687"/>
      </w:tblGrid>
      <w:tr w:rsidR="00246632" w:rsidRPr="00B72362" w14:paraId="33B5706E" w14:textId="77777777" w:rsidTr="00CA1F23">
        <w:trPr>
          <w:cantSplit/>
          <w:trHeight w:val="230"/>
          <w:jc w:val="center"/>
        </w:trPr>
        <w:tc>
          <w:tcPr>
            <w:tcW w:w="11059" w:type="dxa"/>
            <w:gridSpan w:val="3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7FE5F358" w14:textId="77777777" w:rsidR="00246632" w:rsidRPr="009570A3" w:rsidRDefault="00246632" w:rsidP="00E735C6">
            <w:pPr>
              <w:rPr>
                <w:b/>
              </w:rPr>
            </w:pPr>
            <w:r>
              <w:rPr>
                <w:b/>
              </w:rPr>
              <w:t>Area Amenities:</w:t>
            </w:r>
          </w:p>
        </w:tc>
      </w:tr>
      <w:tr w:rsidR="00E735C6" w:rsidRPr="00B72362" w14:paraId="24ADE69D" w14:textId="77777777" w:rsidTr="00CA1F23">
        <w:trPr>
          <w:cantSplit/>
          <w:trHeight w:val="230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52A6F05F" w14:textId="77777777" w:rsidR="00E735C6" w:rsidRDefault="00246632" w:rsidP="00E735C6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 w:rsidR="0029191A">
              <w:rPr>
                <w:rFonts w:cs="Calibri"/>
                <w:noProof/>
              </w:rPr>
              <w:t>Aquatic Activities</w:t>
            </w:r>
            <w:r>
              <w:rPr>
                <w:rFonts w:cs="Calibri"/>
                <w:noProof/>
              </w:rPr>
              <w:t xml:space="preserve">   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69604021" w14:textId="77777777" w:rsidR="00E735C6" w:rsidRPr="009570A3" w:rsidRDefault="00246632" w:rsidP="00E735C6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 w:rsidR="0029191A">
              <w:rPr>
                <w:rFonts w:cs="Calibri"/>
                <w:noProof/>
              </w:rPr>
              <w:t>Area Hunting</w:t>
            </w:r>
            <w:r>
              <w:rPr>
                <w:rFonts w:cs="Calibri"/>
                <w:noProof/>
              </w:rPr>
              <w:t xml:space="preserve">   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2C89271A" w14:textId="77777777" w:rsidR="00E735C6" w:rsidRPr="009570A3" w:rsidRDefault="00246632" w:rsidP="00E735C6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 w:rsidR="0029191A">
              <w:rPr>
                <w:rFonts w:cs="Calibri"/>
                <w:noProof/>
              </w:rPr>
              <w:t>Casino/Gambling</w:t>
            </w:r>
          </w:p>
        </w:tc>
      </w:tr>
      <w:tr w:rsidR="00E735C6" w:rsidRPr="00B72362" w14:paraId="0C6ABA38" w14:textId="77777777" w:rsidTr="00CA1F23">
        <w:trPr>
          <w:cantSplit/>
          <w:trHeight w:val="230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3E74EA87" w14:textId="77777777" w:rsidR="00E735C6" w:rsidRDefault="00246632" w:rsidP="00E735C6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Area Boat Dock   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2656208D" w14:textId="77777777" w:rsidR="00E735C6" w:rsidRPr="009570A3" w:rsidRDefault="00246632" w:rsidP="00E735C6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Area Pool   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512B7D17" w14:textId="77777777" w:rsidR="00E735C6" w:rsidRPr="009570A3" w:rsidRDefault="00246632" w:rsidP="00E735C6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Deep Water Mooring   </w:t>
            </w:r>
          </w:p>
        </w:tc>
      </w:tr>
      <w:tr w:rsidR="00E735C6" w:rsidRPr="00B72362" w14:paraId="5DB1B83D" w14:textId="77777777" w:rsidTr="00CA1F23">
        <w:trPr>
          <w:cantSplit/>
          <w:trHeight w:val="230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7576A82B" w14:textId="77777777" w:rsidR="00E735C6" w:rsidRDefault="00246632" w:rsidP="00E735C6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Area Boat Ramp   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641E71CE" w14:textId="77777777" w:rsidR="00E735C6" w:rsidRPr="009570A3" w:rsidRDefault="00246632" w:rsidP="00E735C6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 w:rsidR="0029191A">
              <w:rPr>
                <w:rFonts w:cs="Calibri"/>
                <w:noProof/>
              </w:rPr>
              <w:t>Area Skiing</w:t>
            </w:r>
            <w:r>
              <w:rPr>
                <w:rFonts w:cs="Calibri"/>
                <w:noProof/>
              </w:rPr>
              <w:t xml:space="preserve">  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7F00D329" w14:textId="77777777" w:rsidR="00E735C6" w:rsidRPr="009570A3" w:rsidRDefault="00246632" w:rsidP="00E735C6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 w:rsidR="0029191A">
              <w:rPr>
                <w:rFonts w:cs="Calibri"/>
                <w:noProof/>
              </w:rPr>
              <w:t>Golf</w:t>
            </w:r>
            <w:r>
              <w:rPr>
                <w:rFonts w:cs="Calibri"/>
                <w:noProof/>
              </w:rPr>
              <w:t xml:space="preserve">   </w:t>
            </w:r>
          </w:p>
        </w:tc>
      </w:tr>
      <w:tr w:rsidR="00E735C6" w:rsidRPr="00B72362" w14:paraId="3953ADBB" w14:textId="77777777" w:rsidTr="00CA1F23">
        <w:trPr>
          <w:cantSplit/>
          <w:trHeight w:val="230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05F5EF2E" w14:textId="77777777" w:rsidR="00E735C6" w:rsidRDefault="00246632" w:rsidP="00E735C6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Area Climbing   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46E56438" w14:textId="77777777" w:rsidR="00E735C6" w:rsidRPr="009570A3" w:rsidRDefault="00246632" w:rsidP="00E735C6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Area Snowmobiling   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69428E22" w14:textId="77777777" w:rsidR="00E735C6" w:rsidRPr="009570A3" w:rsidRDefault="00246632" w:rsidP="00E735C6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Jogging/Biking Path   </w:t>
            </w:r>
          </w:p>
        </w:tc>
      </w:tr>
      <w:tr w:rsidR="00E735C6" w:rsidRPr="00B72362" w14:paraId="38B7B192" w14:textId="77777777" w:rsidTr="00CA1F23">
        <w:trPr>
          <w:cantSplit/>
          <w:trHeight w:val="230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5A3CB0AE" w14:textId="77777777" w:rsidR="00E735C6" w:rsidRDefault="00246632" w:rsidP="00E735C6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 w:rsidR="0029191A">
              <w:rPr>
                <w:rFonts w:cs="Calibri"/>
                <w:noProof/>
              </w:rPr>
              <w:t>Area Fishing</w:t>
            </w:r>
            <w:r>
              <w:rPr>
                <w:rFonts w:cs="Calibri"/>
                <w:noProof/>
              </w:rPr>
              <w:t xml:space="preserve">   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6552E391" w14:textId="77777777" w:rsidR="00E735C6" w:rsidRPr="009570A3" w:rsidRDefault="00246632" w:rsidP="00E735C6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 w:rsidR="0029191A">
              <w:rPr>
                <w:rFonts w:cs="Calibri"/>
                <w:noProof/>
              </w:rPr>
              <w:t>Area Tennis</w:t>
            </w:r>
            <w:r>
              <w:rPr>
                <w:rFonts w:cs="Calibri"/>
                <w:noProof/>
              </w:rPr>
              <w:t xml:space="preserve">   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37F12225" w14:textId="77777777" w:rsidR="00E735C6" w:rsidRPr="00246632" w:rsidRDefault="00246632" w:rsidP="00E735C6"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Outdoor Activities</w:t>
            </w:r>
          </w:p>
        </w:tc>
      </w:tr>
      <w:tr w:rsidR="00E735C6" w:rsidRPr="00B72362" w14:paraId="6C593BB1" w14:textId="77777777" w:rsidTr="00CA1F23">
        <w:trPr>
          <w:cantSplit/>
          <w:trHeight w:val="230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7A23F67E" w14:textId="77777777" w:rsidR="00E735C6" w:rsidRDefault="00246632" w:rsidP="00E735C6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 w:rsidR="0029191A">
              <w:rPr>
                <w:rFonts w:cs="Calibri"/>
                <w:noProof/>
              </w:rPr>
              <w:t>Area Hiking</w:t>
            </w:r>
            <w:r>
              <w:rPr>
                <w:rFonts w:cs="Calibri"/>
                <w:noProof/>
              </w:rPr>
              <w:t xml:space="preserve">   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50B4326A" w14:textId="77777777" w:rsidR="00E735C6" w:rsidRPr="009570A3" w:rsidRDefault="00246632" w:rsidP="00E735C6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Biking   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2BFEE30D" w14:textId="77777777" w:rsidR="00E735C6" w:rsidRPr="009570A3" w:rsidRDefault="00E735C6" w:rsidP="00E735C6">
            <w:pPr>
              <w:rPr>
                <w:b/>
              </w:rPr>
            </w:pPr>
          </w:p>
        </w:tc>
      </w:tr>
      <w:tr w:rsidR="00E735C6" w:rsidRPr="00B72362" w14:paraId="6FB17B67" w14:textId="77777777" w:rsidTr="00CA1F23">
        <w:trPr>
          <w:cantSplit/>
          <w:trHeight w:val="230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3653EA91" w14:textId="77777777" w:rsidR="00E735C6" w:rsidRDefault="00246632" w:rsidP="00E735C6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Area Horse Riding/Stables   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4C5A7A7E" w14:textId="77777777" w:rsidR="00E735C6" w:rsidRPr="009570A3" w:rsidRDefault="00246632" w:rsidP="00E735C6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 w:rsidR="0029191A">
              <w:rPr>
                <w:rFonts w:cs="Calibri"/>
                <w:noProof/>
              </w:rPr>
              <w:t>Boating</w:t>
            </w:r>
            <w:r>
              <w:rPr>
                <w:rFonts w:cs="Calibri"/>
                <w:noProof/>
              </w:rPr>
              <w:t xml:space="preserve">  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461A07FE" w14:textId="77777777" w:rsidR="00E735C6" w:rsidRPr="009570A3" w:rsidRDefault="00E735C6" w:rsidP="00E735C6">
            <w:pPr>
              <w:rPr>
                <w:b/>
              </w:rPr>
            </w:pPr>
          </w:p>
        </w:tc>
      </w:tr>
    </w:tbl>
    <w:p w14:paraId="06D82059" w14:textId="77777777" w:rsidR="00F32A53" w:rsidRDefault="00F32A53"/>
    <w:tbl>
      <w:tblPr>
        <w:tblStyle w:val="TableGrid"/>
        <w:tblW w:w="11059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1E0" w:firstRow="1" w:lastRow="1" w:firstColumn="1" w:lastColumn="1" w:noHBand="0" w:noVBand="0"/>
      </w:tblPr>
      <w:tblGrid>
        <w:gridCol w:w="3686"/>
        <w:gridCol w:w="3686"/>
        <w:gridCol w:w="3687"/>
      </w:tblGrid>
      <w:tr w:rsidR="00246632" w:rsidRPr="00B72362" w14:paraId="201A3DF1" w14:textId="77777777" w:rsidTr="00CA1F23">
        <w:trPr>
          <w:cantSplit/>
          <w:trHeight w:val="38"/>
          <w:jc w:val="center"/>
        </w:trPr>
        <w:tc>
          <w:tcPr>
            <w:tcW w:w="11059" w:type="dxa"/>
            <w:gridSpan w:val="3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2C5DA89C" w14:textId="77777777" w:rsidR="00246632" w:rsidRPr="009570A3" w:rsidRDefault="00246632" w:rsidP="001A5DAB">
            <w:pPr>
              <w:rPr>
                <w:b/>
              </w:rPr>
            </w:pPr>
            <w:r>
              <w:rPr>
                <w:b/>
              </w:rPr>
              <w:t>Area Description:</w:t>
            </w:r>
          </w:p>
        </w:tc>
      </w:tr>
      <w:tr w:rsidR="00246632" w:rsidRPr="00B72362" w14:paraId="2C13FF24" w14:textId="77777777" w:rsidTr="00CA1F23">
        <w:trPr>
          <w:cantSplit/>
          <w:trHeight w:val="37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29C71527" w14:textId="77777777" w:rsidR="00246632" w:rsidRPr="00246632" w:rsidRDefault="00246632" w:rsidP="001A5DAB">
            <w:pPr>
              <w:rPr>
                <w:rFonts w:cs="Calibri"/>
                <w:noProof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Country Living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55834166" w14:textId="77777777" w:rsidR="00246632" w:rsidRDefault="00246632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Green Living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2770C3CB" w14:textId="77777777" w:rsidR="00246632" w:rsidRDefault="00E71ED4" w:rsidP="0029191A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 w:rsidR="0029191A">
              <w:rPr>
                <w:rFonts w:cs="Calibri"/>
                <w:noProof/>
              </w:rPr>
              <w:t>Resort</w:t>
            </w:r>
          </w:p>
        </w:tc>
      </w:tr>
      <w:tr w:rsidR="00246632" w:rsidRPr="00B72362" w14:paraId="75155F24" w14:textId="77777777" w:rsidTr="00CA1F23">
        <w:trPr>
          <w:cantSplit/>
          <w:trHeight w:val="37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162FCAFE" w14:textId="77777777" w:rsidR="00246632" w:rsidRDefault="00246632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Cycling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428B2D9E" w14:textId="77777777" w:rsidR="00246632" w:rsidRDefault="00246632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Historic/Antique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7061DAD7" w14:textId="77777777" w:rsidR="00246632" w:rsidRDefault="00E71ED4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Rock Beach</w:t>
            </w:r>
          </w:p>
        </w:tc>
      </w:tr>
      <w:tr w:rsidR="00246632" w:rsidRPr="00B72362" w14:paraId="47379282" w14:textId="77777777" w:rsidTr="00CA1F23">
        <w:trPr>
          <w:cantSplit/>
          <w:trHeight w:val="37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4FEFDDCA" w14:textId="77777777" w:rsidR="00246632" w:rsidRDefault="00246632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Desert Living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401C7602" w14:textId="77777777" w:rsidR="00246632" w:rsidRDefault="00246632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Hunting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1EE80C96" w14:textId="77777777" w:rsidR="00246632" w:rsidRDefault="00E71ED4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Sand Beach</w:t>
            </w:r>
          </w:p>
        </w:tc>
      </w:tr>
      <w:tr w:rsidR="00246632" w:rsidRPr="00B72362" w14:paraId="0BCEA23C" w14:textId="77777777" w:rsidTr="00CA1F23">
        <w:trPr>
          <w:cantSplit/>
          <w:trHeight w:val="37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39FC7206" w14:textId="77777777" w:rsidR="00246632" w:rsidRDefault="00246632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Equestrian/Polo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24AF2021" w14:textId="77777777" w:rsidR="00246632" w:rsidRDefault="00246632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Metropolitan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6D70648F" w14:textId="77777777" w:rsidR="00246632" w:rsidRDefault="00E71ED4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Ski-in/Ski-Out</w:t>
            </w:r>
          </w:p>
        </w:tc>
      </w:tr>
      <w:tr w:rsidR="00246632" w:rsidRPr="00B72362" w14:paraId="70446E8C" w14:textId="77777777" w:rsidTr="00CA1F23">
        <w:trPr>
          <w:cantSplit/>
          <w:trHeight w:val="37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11329B03" w14:textId="77777777" w:rsidR="00246632" w:rsidRDefault="00246632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Fishing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5D7172F1" w14:textId="77777777" w:rsidR="00246632" w:rsidRDefault="00E71ED4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 w:rsidR="0029191A">
              <w:rPr>
                <w:rFonts w:cs="Calibri"/>
                <w:noProof/>
              </w:rPr>
              <w:t>Mountain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645371DF" w14:textId="77777777" w:rsidR="00246632" w:rsidRDefault="00E71ED4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Skiing</w:t>
            </w:r>
          </w:p>
        </w:tc>
      </w:tr>
      <w:tr w:rsidR="00246632" w:rsidRPr="00B72362" w14:paraId="363277E4" w14:textId="77777777" w:rsidTr="00CA1F23">
        <w:trPr>
          <w:cantSplit/>
          <w:trHeight w:val="37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0C51D857" w14:textId="77777777" w:rsidR="00246632" w:rsidRDefault="00246632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Flood Area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3AE52F3D" w14:textId="77777777" w:rsidR="00246632" w:rsidRDefault="00E71ED4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Other Beach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05520264" w14:textId="77777777" w:rsidR="00246632" w:rsidRDefault="00E71ED4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Suburban</w:t>
            </w:r>
          </w:p>
        </w:tc>
      </w:tr>
      <w:tr w:rsidR="00246632" w:rsidRPr="00B72362" w14:paraId="76ECBB3F" w14:textId="77777777" w:rsidTr="00CA1F23">
        <w:trPr>
          <w:cantSplit/>
          <w:trHeight w:val="37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492E3D32" w14:textId="77777777" w:rsidR="00246632" w:rsidRDefault="00246632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Game Farm/Safari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0DEE7910" w14:textId="77777777" w:rsidR="00246632" w:rsidRDefault="00E71ED4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Privacy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10A722BF" w14:textId="77777777" w:rsidR="00246632" w:rsidRDefault="00E71ED4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Wine Country</w:t>
            </w:r>
          </w:p>
        </w:tc>
      </w:tr>
    </w:tbl>
    <w:p w14:paraId="72D85320" w14:textId="77777777" w:rsidR="00F32A53" w:rsidRDefault="00F32A53"/>
    <w:tbl>
      <w:tblPr>
        <w:tblStyle w:val="TableGrid"/>
        <w:tblW w:w="11059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1E0" w:firstRow="1" w:lastRow="1" w:firstColumn="1" w:lastColumn="1" w:noHBand="0" w:noVBand="0"/>
      </w:tblPr>
      <w:tblGrid>
        <w:gridCol w:w="3686"/>
        <w:gridCol w:w="3686"/>
        <w:gridCol w:w="3687"/>
      </w:tblGrid>
      <w:tr w:rsidR="00C2031B" w:rsidRPr="00B72362" w14:paraId="5F422AAA" w14:textId="77777777" w:rsidTr="00CA1F23">
        <w:trPr>
          <w:cantSplit/>
          <w:trHeight w:val="30"/>
          <w:jc w:val="center"/>
        </w:trPr>
        <w:tc>
          <w:tcPr>
            <w:tcW w:w="11059" w:type="dxa"/>
            <w:gridSpan w:val="3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6FF9DA8C" w14:textId="77777777" w:rsidR="00C2031B" w:rsidRPr="009570A3" w:rsidRDefault="00C2031B" w:rsidP="00C2031B">
            <w:pPr>
              <w:rPr>
                <w:b/>
              </w:rPr>
            </w:pPr>
            <w:r>
              <w:rPr>
                <w:b/>
              </w:rPr>
              <w:t>Body of Water:</w:t>
            </w:r>
          </w:p>
        </w:tc>
      </w:tr>
      <w:tr w:rsidR="00C2031B" w:rsidRPr="00B72362" w14:paraId="5EADED27" w14:textId="77777777" w:rsidTr="00CA1F23">
        <w:trPr>
          <w:cantSplit/>
          <w:trHeight w:val="30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086B94B4" w14:textId="77777777" w:rsidR="00C2031B" w:rsidRDefault="00C2031B" w:rsidP="00C2031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 w:rsidR="0029191A">
              <w:rPr>
                <w:rFonts w:cs="Calibri"/>
                <w:noProof/>
              </w:rPr>
              <w:t>Bay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223461CF" w14:textId="77777777" w:rsidR="00C2031B" w:rsidRDefault="00C2031B" w:rsidP="00C2031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 w:rsidR="0029191A">
              <w:rPr>
                <w:rFonts w:cs="Calibri"/>
                <w:noProof/>
              </w:rPr>
              <w:t>Lake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4E990050" w14:textId="77777777" w:rsidR="00C2031B" w:rsidRDefault="00C2031B" w:rsidP="00C2031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 w:rsidR="0029191A">
              <w:rPr>
                <w:rFonts w:cs="Calibri"/>
                <w:noProof/>
              </w:rPr>
              <w:t>River</w:t>
            </w:r>
          </w:p>
        </w:tc>
      </w:tr>
      <w:tr w:rsidR="00C2031B" w:rsidRPr="00B72362" w14:paraId="06B18EE2" w14:textId="77777777" w:rsidTr="00CA1F23">
        <w:trPr>
          <w:cantSplit/>
          <w:trHeight w:val="30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516FE72E" w14:textId="77777777" w:rsidR="00C2031B" w:rsidRDefault="00C2031B" w:rsidP="00C2031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 w:rsidR="0029191A">
              <w:rPr>
                <w:rFonts w:cs="Calibri"/>
                <w:noProof/>
              </w:rPr>
              <w:t>Canal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4D04ACC5" w14:textId="77777777" w:rsidR="00C2031B" w:rsidRDefault="00C2031B" w:rsidP="00C2031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 w:rsidR="0029191A">
              <w:rPr>
                <w:rFonts w:cs="Calibri"/>
                <w:noProof/>
              </w:rPr>
              <w:t>Ocean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4764F255" w14:textId="77777777" w:rsidR="00C2031B" w:rsidRDefault="00F32A53" w:rsidP="00C2031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Sound</w:t>
            </w:r>
          </w:p>
        </w:tc>
      </w:tr>
      <w:tr w:rsidR="00C2031B" w:rsidRPr="00B72362" w14:paraId="19C76DA9" w14:textId="77777777" w:rsidTr="00CA1F23">
        <w:trPr>
          <w:cantSplit/>
          <w:trHeight w:val="30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64C32C12" w14:textId="77777777" w:rsidR="00C2031B" w:rsidRDefault="00C2031B" w:rsidP="00C2031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 w:rsidR="0029191A">
              <w:rPr>
                <w:rFonts w:cs="Calibri"/>
                <w:noProof/>
              </w:rPr>
              <w:t>Inlet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2E7EA2AE" w14:textId="77777777" w:rsidR="00C2031B" w:rsidRDefault="00C2031B" w:rsidP="00C2031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 w:rsidR="0029191A">
              <w:rPr>
                <w:rFonts w:cs="Calibri"/>
                <w:noProof/>
              </w:rPr>
              <w:t>Pond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4B33B584" w14:textId="77777777" w:rsidR="00C2031B" w:rsidRDefault="00C2031B" w:rsidP="00C2031B">
            <w:pPr>
              <w:rPr>
                <w:b/>
              </w:rPr>
            </w:pPr>
          </w:p>
        </w:tc>
      </w:tr>
      <w:tr w:rsidR="00C2031B" w:rsidRPr="00B72362" w14:paraId="6CD59FEE" w14:textId="77777777" w:rsidTr="00CA1F23">
        <w:trPr>
          <w:cantSplit/>
          <w:trHeight w:val="30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12C6A4AB" w14:textId="77777777" w:rsidR="00C2031B" w:rsidRDefault="00C2031B" w:rsidP="00C2031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Lagoon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69A7F768" w14:textId="77777777" w:rsidR="00C2031B" w:rsidRDefault="00C2031B" w:rsidP="00C2031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 w:rsidR="0029191A">
              <w:rPr>
                <w:rFonts w:cs="Calibri"/>
                <w:noProof/>
              </w:rPr>
              <w:t>Reservoir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6BCB2EF7" w14:textId="77777777" w:rsidR="00C2031B" w:rsidRDefault="00C2031B" w:rsidP="00C2031B">
            <w:pPr>
              <w:rPr>
                <w:b/>
              </w:rPr>
            </w:pPr>
          </w:p>
        </w:tc>
      </w:tr>
    </w:tbl>
    <w:p w14:paraId="5A65645F" w14:textId="77777777" w:rsidR="00F32A53" w:rsidRDefault="00F32A53"/>
    <w:tbl>
      <w:tblPr>
        <w:tblStyle w:val="TableGrid"/>
        <w:tblW w:w="11059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1E0" w:firstRow="1" w:lastRow="1" w:firstColumn="1" w:lastColumn="1" w:noHBand="0" w:noVBand="0"/>
      </w:tblPr>
      <w:tblGrid>
        <w:gridCol w:w="3686"/>
        <w:gridCol w:w="3686"/>
        <w:gridCol w:w="3687"/>
      </w:tblGrid>
      <w:tr w:rsidR="00581627" w:rsidRPr="00B72362" w14:paraId="6B2BBEC7" w14:textId="77777777" w:rsidTr="00CA1F23">
        <w:trPr>
          <w:cantSplit/>
          <w:trHeight w:val="30"/>
          <w:jc w:val="center"/>
        </w:trPr>
        <w:tc>
          <w:tcPr>
            <w:tcW w:w="11059" w:type="dxa"/>
            <w:gridSpan w:val="3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7EC8748A" w14:textId="77777777" w:rsidR="00581627" w:rsidRPr="009570A3" w:rsidRDefault="00581627" w:rsidP="00F32A53">
            <w:pPr>
              <w:rPr>
                <w:b/>
              </w:rPr>
            </w:pPr>
            <w:r>
              <w:rPr>
                <w:b/>
              </w:rPr>
              <w:t xml:space="preserve">Cooling: </w:t>
            </w:r>
          </w:p>
        </w:tc>
      </w:tr>
      <w:tr w:rsidR="00581627" w:rsidRPr="00B72362" w14:paraId="795F17E5" w14:textId="77777777" w:rsidTr="00CA1F23">
        <w:trPr>
          <w:cantSplit/>
          <w:trHeight w:val="30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0842C0D2" w14:textId="77777777" w:rsidR="00581627" w:rsidRDefault="00581627" w:rsidP="00F32A53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A/C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03EBFAC1" w14:textId="77777777" w:rsidR="00581627" w:rsidRDefault="00581627" w:rsidP="00F32A53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Humidifier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0EFF7603" w14:textId="77777777" w:rsidR="00581627" w:rsidRDefault="00581627" w:rsidP="00F32A53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Window A/C</w:t>
            </w:r>
          </w:p>
        </w:tc>
      </w:tr>
      <w:tr w:rsidR="00581627" w:rsidRPr="00B72362" w14:paraId="12766D48" w14:textId="77777777" w:rsidTr="00CA1F23">
        <w:trPr>
          <w:cantSplit/>
          <w:trHeight w:val="30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50249EFB" w14:textId="77777777" w:rsidR="00581627" w:rsidRDefault="00581627" w:rsidP="00F32A53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Central A/C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27F3E784" w14:textId="77777777" w:rsidR="00581627" w:rsidRDefault="00581627" w:rsidP="00F32A53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No A/C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53056EBF" w14:textId="77777777" w:rsidR="00581627" w:rsidRDefault="00581627" w:rsidP="00F32A53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Zoned A/C</w:t>
            </w:r>
          </w:p>
        </w:tc>
      </w:tr>
      <w:tr w:rsidR="00581627" w:rsidRPr="00B72362" w14:paraId="21AF9375" w14:textId="77777777" w:rsidTr="00CA1F23">
        <w:trPr>
          <w:cantSplit/>
          <w:trHeight w:val="30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644B191A" w14:textId="77777777" w:rsidR="00581627" w:rsidRDefault="00581627" w:rsidP="00F32A53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Central A/C – Electric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300EF242" w14:textId="77777777" w:rsidR="00581627" w:rsidRDefault="00581627" w:rsidP="00F32A53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Other A/C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48709276" w14:textId="77777777" w:rsidR="00581627" w:rsidRDefault="00581627" w:rsidP="00F32A53">
            <w:pPr>
              <w:rPr>
                <w:b/>
              </w:rPr>
            </w:pPr>
          </w:p>
        </w:tc>
      </w:tr>
      <w:tr w:rsidR="00581627" w:rsidRPr="00B72362" w14:paraId="301A5129" w14:textId="77777777" w:rsidTr="00CA1F23">
        <w:trPr>
          <w:cantSplit/>
          <w:trHeight w:val="30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67B8BA21" w14:textId="77777777" w:rsidR="00581627" w:rsidRDefault="00581627" w:rsidP="00F32A53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Central A/C – Gas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34C980E5" w14:textId="77777777" w:rsidR="00581627" w:rsidRDefault="00581627" w:rsidP="00F32A53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Wall Unit A/C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3162A32A" w14:textId="77777777" w:rsidR="00581627" w:rsidRDefault="00581627" w:rsidP="00F32A53">
            <w:pPr>
              <w:rPr>
                <w:b/>
              </w:rPr>
            </w:pPr>
          </w:p>
        </w:tc>
      </w:tr>
    </w:tbl>
    <w:p w14:paraId="7CA84FA2" w14:textId="77777777" w:rsidR="00581627" w:rsidRDefault="00581627"/>
    <w:tbl>
      <w:tblPr>
        <w:tblStyle w:val="TableGrid"/>
        <w:tblW w:w="11059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1E0" w:firstRow="1" w:lastRow="1" w:firstColumn="1" w:lastColumn="1" w:noHBand="0" w:noVBand="0"/>
      </w:tblPr>
      <w:tblGrid>
        <w:gridCol w:w="3686"/>
        <w:gridCol w:w="3686"/>
        <w:gridCol w:w="3687"/>
      </w:tblGrid>
      <w:tr w:rsidR="000C5303" w:rsidRPr="00B72362" w14:paraId="11B9D290" w14:textId="77777777" w:rsidTr="00CA1F23">
        <w:trPr>
          <w:cantSplit/>
          <w:trHeight w:val="24"/>
          <w:jc w:val="center"/>
        </w:trPr>
        <w:tc>
          <w:tcPr>
            <w:tcW w:w="11059" w:type="dxa"/>
            <w:gridSpan w:val="3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6003ED77" w14:textId="77777777" w:rsidR="000C5303" w:rsidRPr="009570A3" w:rsidRDefault="000C5303" w:rsidP="00581627">
            <w:pPr>
              <w:rPr>
                <w:b/>
              </w:rPr>
            </w:pPr>
            <w:r>
              <w:rPr>
                <w:b/>
              </w:rPr>
              <w:t>Exterior:</w:t>
            </w:r>
          </w:p>
        </w:tc>
      </w:tr>
      <w:tr w:rsidR="00581627" w:rsidRPr="00B72362" w14:paraId="33B5AB0E" w14:textId="77777777" w:rsidTr="00CA1F23">
        <w:trPr>
          <w:cantSplit/>
          <w:trHeight w:val="21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20CF9A1C" w14:textId="77777777" w:rsidR="00581627" w:rsidRDefault="00581627" w:rsidP="00581627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Barn/Stable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5757D5B3" w14:textId="77777777" w:rsidR="00581627" w:rsidRDefault="00581627" w:rsidP="00581627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Double Pane/Storm Windows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5FAE1056" w14:textId="77777777" w:rsidR="00581627" w:rsidRDefault="000C5303" w:rsidP="00581627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Storage Shed</w:t>
            </w:r>
          </w:p>
        </w:tc>
      </w:tr>
      <w:tr w:rsidR="00581627" w:rsidRPr="00B72362" w14:paraId="63C07370" w14:textId="77777777" w:rsidTr="00CA1F23">
        <w:trPr>
          <w:cantSplit/>
          <w:trHeight w:val="21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5B6FFC92" w14:textId="77777777" w:rsidR="00581627" w:rsidRDefault="00581627" w:rsidP="00581627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BBQ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723947A0" w14:textId="77777777" w:rsidR="00581627" w:rsidRDefault="00581627" w:rsidP="00581627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Fire Pit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1A7DB61F" w14:textId="77777777" w:rsidR="00581627" w:rsidRDefault="000C5303" w:rsidP="00581627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Storm Door</w:t>
            </w:r>
          </w:p>
        </w:tc>
      </w:tr>
      <w:tr w:rsidR="00581627" w:rsidRPr="00B72362" w14:paraId="4AB645C3" w14:textId="77777777" w:rsidTr="00CA1F23">
        <w:trPr>
          <w:cantSplit/>
          <w:trHeight w:val="21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69198805" w14:textId="77777777" w:rsidR="00581627" w:rsidRDefault="00581627" w:rsidP="00581627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Boat House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13841D15" w14:textId="77777777" w:rsidR="00581627" w:rsidRDefault="000C5303" w:rsidP="00581627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Gardens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4E5C6C5F" w14:textId="77777777" w:rsidR="00581627" w:rsidRDefault="000C5303" w:rsidP="00581627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Storm Windows</w:t>
            </w:r>
          </w:p>
        </w:tc>
      </w:tr>
      <w:tr w:rsidR="00581627" w:rsidRPr="00B72362" w14:paraId="09026A30" w14:textId="77777777" w:rsidTr="00CA1F23">
        <w:trPr>
          <w:cantSplit/>
          <w:trHeight w:val="21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4D9F2E18" w14:textId="77777777" w:rsidR="00581627" w:rsidRDefault="00581627" w:rsidP="00581627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Boat Ramp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6EB829E7" w14:textId="77777777" w:rsidR="00581627" w:rsidRDefault="000C5303" w:rsidP="00581627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Guest House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2A2C854B" w14:textId="77777777" w:rsidR="00581627" w:rsidRDefault="000C5303" w:rsidP="00581627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Thermal Windows/Doors</w:t>
            </w:r>
          </w:p>
        </w:tc>
      </w:tr>
      <w:tr w:rsidR="00581627" w:rsidRPr="00B72362" w14:paraId="4A83B0FE" w14:textId="77777777" w:rsidTr="00CA1F23">
        <w:trPr>
          <w:cantSplit/>
          <w:trHeight w:val="21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3CB0620B" w14:textId="77777777" w:rsidR="00581627" w:rsidRDefault="00581627" w:rsidP="00581627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Carriage House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55AE1916" w14:textId="77777777" w:rsidR="00581627" w:rsidRDefault="000C5303" w:rsidP="00581627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Helipad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130539B6" w14:textId="77777777" w:rsidR="00581627" w:rsidRDefault="000C5303" w:rsidP="00581627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Underground Lawn Sprinkler</w:t>
            </w:r>
          </w:p>
        </w:tc>
      </w:tr>
      <w:tr w:rsidR="00581627" w:rsidRPr="00B72362" w14:paraId="242FEC9A" w14:textId="77777777" w:rsidTr="00CA1F23">
        <w:trPr>
          <w:cantSplit/>
          <w:trHeight w:val="21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3929CAC1" w14:textId="77777777" w:rsidR="00581627" w:rsidRDefault="00581627" w:rsidP="00581627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Covered Terraces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135416B9" w14:textId="77777777" w:rsidR="00581627" w:rsidRDefault="000C5303" w:rsidP="00581627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Out Building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1BF86B0F" w14:textId="77777777" w:rsidR="00581627" w:rsidRDefault="000C5303" w:rsidP="00581627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Water Feature</w:t>
            </w:r>
          </w:p>
        </w:tc>
      </w:tr>
      <w:tr w:rsidR="00581627" w:rsidRPr="00B72362" w14:paraId="0CA08B8D" w14:textId="77777777" w:rsidTr="00CA1F23">
        <w:trPr>
          <w:cantSplit/>
          <w:trHeight w:val="21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5D9494BA" w14:textId="77777777" w:rsidR="00581627" w:rsidRDefault="00581627" w:rsidP="00581627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Dock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281A9A09" w14:textId="77777777" w:rsidR="00581627" w:rsidRDefault="000C5303" w:rsidP="00581627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Porte-Cochere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1F94056B" w14:textId="77777777" w:rsidR="00581627" w:rsidRDefault="00581627" w:rsidP="00581627">
            <w:pPr>
              <w:rPr>
                <w:b/>
              </w:rPr>
            </w:pPr>
          </w:p>
        </w:tc>
      </w:tr>
      <w:tr w:rsidR="00581627" w:rsidRPr="00B72362" w14:paraId="18D25281" w14:textId="77777777" w:rsidTr="00CA1F23">
        <w:trPr>
          <w:cantSplit/>
          <w:trHeight w:val="21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0616641D" w14:textId="77777777" w:rsidR="00581627" w:rsidRDefault="00581627" w:rsidP="00581627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Dock Rights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240B4F61" w14:textId="77777777" w:rsidR="00581627" w:rsidRDefault="000C5303" w:rsidP="00581627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Sidewalk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60F10178" w14:textId="77777777" w:rsidR="00581627" w:rsidRDefault="00581627" w:rsidP="00581627">
            <w:pPr>
              <w:rPr>
                <w:b/>
              </w:rPr>
            </w:pPr>
          </w:p>
        </w:tc>
      </w:tr>
      <w:tr w:rsidR="00581627" w:rsidRPr="00B72362" w14:paraId="7882363F" w14:textId="77777777" w:rsidTr="00CA1F23">
        <w:trPr>
          <w:cantSplit/>
          <w:trHeight w:val="21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57B3E6A5" w14:textId="77777777" w:rsidR="00581627" w:rsidRDefault="00581627" w:rsidP="00581627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Dog Run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2BA4223B" w14:textId="77777777" w:rsidR="00581627" w:rsidRDefault="000C5303" w:rsidP="00581627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Sprinkler System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52C2068D" w14:textId="77777777" w:rsidR="00581627" w:rsidRDefault="00581627" w:rsidP="00581627">
            <w:pPr>
              <w:rPr>
                <w:b/>
              </w:rPr>
            </w:pPr>
          </w:p>
        </w:tc>
      </w:tr>
    </w:tbl>
    <w:p w14:paraId="366805B9" w14:textId="77777777" w:rsidR="00426FF0" w:rsidRDefault="00426FF0"/>
    <w:tbl>
      <w:tblPr>
        <w:tblStyle w:val="TableGrid"/>
        <w:tblW w:w="11059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1E0" w:firstRow="1" w:lastRow="1" w:firstColumn="1" w:lastColumn="1" w:noHBand="0" w:noVBand="0"/>
      </w:tblPr>
      <w:tblGrid>
        <w:gridCol w:w="3686"/>
        <w:gridCol w:w="3686"/>
        <w:gridCol w:w="3687"/>
      </w:tblGrid>
      <w:tr w:rsidR="00426FF0" w:rsidRPr="00B72362" w14:paraId="49CA58C2" w14:textId="77777777" w:rsidTr="00CA1F23">
        <w:trPr>
          <w:cantSplit/>
          <w:trHeight w:val="25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4FB06758" w14:textId="77777777" w:rsidR="00426FF0" w:rsidRDefault="00426FF0" w:rsidP="000C5303">
            <w:pPr>
              <w:rPr>
                <w:b/>
              </w:rPr>
            </w:pPr>
            <w:r>
              <w:rPr>
                <w:b/>
              </w:rPr>
              <w:t>Exterior Description: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3D796C57" w14:textId="77777777" w:rsidR="00426FF0" w:rsidRDefault="00426FF0" w:rsidP="000C5303">
            <w:pPr>
              <w:rPr>
                <w:b/>
              </w:rPr>
            </w:pP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763E297B" w14:textId="77777777" w:rsidR="00426FF0" w:rsidRDefault="00426FF0" w:rsidP="000C5303">
            <w:pPr>
              <w:rPr>
                <w:b/>
              </w:rPr>
            </w:pPr>
          </w:p>
        </w:tc>
      </w:tr>
      <w:tr w:rsidR="00426FF0" w:rsidRPr="00B72362" w14:paraId="2AFF8EC0" w14:textId="77777777" w:rsidTr="00CA1F23">
        <w:trPr>
          <w:cantSplit/>
          <w:trHeight w:val="25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72BBD4BA" w14:textId="77777777" w:rsidR="00426FF0" w:rsidRDefault="00426FF0" w:rsidP="000C5303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Brick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2ADCE400" w14:textId="77777777" w:rsidR="00426FF0" w:rsidRDefault="00426FF0" w:rsidP="000C5303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Wood Frame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7723945C" w14:textId="77777777" w:rsidR="00426FF0" w:rsidRDefault="00426FF0" w:rsidP="000C5303">
            <w:pPr>
              <w:rPr>
                <w:b/>
              </w:rPr>
            </w:pPr>
          </w:p>
        </w:tc>
      </w:tr>
      <w:tr w:rsidR="00426FF0" w:rsidRPr="00B72362" w14:paraId="7AF78D43" w14:textId="77777777" w:rsidTr="00CA1F23">
        <w:trPr>
          <w:cantSplit/>
          <w:trHeight w:val="25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29142302" w14:textId="77777777" w:rsidR="00426FF0" w:rsidRDefault="00426FF0" w:rsidP="000C5303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Concrete Block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048FD39B" w14:textId="77777777" w:rsidR="00426FF0" w:rsidRDefault="00426FF0" w:rsidP="000C5303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Stone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1CB5868D" w14:textId="77777777" w:rsidR="00426FF0" w:rsidRDefault="00426FF0" w:rsidP="000C5303">
            <w:pPr>
              <w:rPr>
                <w:b/>
              </w:rPr>
            </w:pPr>
          </w:p>
        </w:tc>
      </w:tr>
      <w:tr w:rsidR="00426FF0" w:rsidRPr="00B72362" w14:paraId="26B910C1" w14:textId="77777777" w:rsidTr="00CA1F23">
        <w:trPr>
          <w:cantSplit/>
          <w:trHeight w:val="25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05F32C78" w14:textId="77777777" w:rsidR="00426FF0" w:rsidRDefault="00426FF0" w:rsidP="000C5303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Stucco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5CFDA513" w14:textId="77777777" w:rsidR="00426FF0" w:rsidRDefault="00426FF0" w:rsidP="000C5303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Wood Siding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09B2AD90" w14:textId="77777777" w:rsidR="00426FF0" w:rsidRDefault="00426FF0" w:rsidP="000C5303">
            <w:pPr>
              <w:rPr>
                <w:b/>
              </w:rPr>
            </w:pPr>
          </w:p>
        </w:tc>
      </w:tr>
      <w:tr w:rsidR="00426FF0" w:rsidRPr="00B72362" w14:paraId="1D7550A6" w14:textId="77777777" w:rsidTr="00CA1F23">
        <w:trPr>
          <w:cantSplit/>
          <w:trHeight w:val="25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24C492BB" w14:textId="77777777" w:rsidR="00426FF0" w:rsidRDefault="00426FF0" w:rsidP="000C5303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Vinyl Siding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243DE8E0" w14:textId="77777777" w:rsidR="00426FF0" w:rsidRDefault="00426FF0" w:rsidP="000C5303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E.I.F.S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761BA427" w14:textId="77777777" w:rsidR="00426FF0" w:rsidRDefault="00426FF0" w:rsidP="000C5303">
            <w:pPr>
              <w:rPr>
                <w:b/>
              </w:rPr>
            </w:pPr>
          </w:p>
        </w:tc>
      </w:tr>
      <w:tr w:rsidR="00426FF0" w:rsidRPr="00B72362" w14:paraId="7E010B01" w14:textId="77777777" w:rsidTr="00CA1F23">
        <w:trPr>
          <w:cantSplit/>
          <w:trHeight w:val="25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38A3BA1C" w14:textId="77777777" w:rsidR="00426FF0" w:rsidRDefault="00426FF0" w:rsidP="000C5303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Steel Frame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7C279AC9" w14:textId="77777777" w:rsidR="00426FF0" w:rsidRDefault="00426FF0" w:rsidP="000C5303">
            <w:pPr>
              <w:rPr>
                <w:b/>
              </w:rPr>
            </w:pP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166A1053" w14:textId="77777777" w:rsidR="00426FF0" w:rsidRDefault="00426FF0" w:rsidP="000C5303">
            <w:pPr>
              <w:rPr>
                <w:b/>
              </w:rPr>
            </w:pPr>
          </w:p>
        </w:tc>
      </w:tr>
    </w:tbl>
    <w:p w14:paraId="091010D0" w14:textId="77777777" w:rsidR="00CA1F23" w:rsidRDefault="00CA1F23"/>
    <w:tbl>
      <w:tblPr>
        <w:tblStyle w:val="TableGrid"/>
        <w:tblW w:w="11059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1E0" w:firstRow="1" w:lastRow="1" w:firstColumn="1" w:lastColumn="1" w:noHBand="0" w:noVBand="0"/>
      </w:tblPr>
      <w:tblGrid>
        <w:gridCol w:w="3686"/>
        <w:gridCol w:w="3686"/>
        <w:gridCol w:w="3687"/>
      </w:tblGrid>
      <w:tr w:rsidR="00977B44" w:rsidRPr="00B72362" w14:paraId="694244BF" w14:textId="77777777" w:rsidTr="000C6799">
        <w:trPr>
          <w:cantSplit/>
          <w:trHeight w:val="39"/>
          <w:jc w:val="center"/>
        </w:trPr>
        <w:tc>
          <w:tcPr>
            <w:tcW w:w="11059" w:type="dxa"/>
            <w:gridSpan w:val="3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4861C152" w14:textId="77777777" w:rsidR="00977B44" w:rsidRDefault="00977B44" w:rsidP="00977B44">
            <w:pPr>
              <w:rPr>
                <w:b/>
              </w:rPr>
            </w:pPr>
            <w:r>
              <w:rPr>
                <w:b/>
              </w:rPr>
              <w:t>Fencing:</w:t>
            </w:r>
          </w:p>
        </w:tc>
      </w:tr>
      <w:tr w:rsidR="00977B44" w:rsidRPr="00B72362" w14:paraId="209A1E83" w14:textId="77777777" w:rsidTr="000C6799">
        <w:trPr>
          <w:cantSplit/>
          <w:trHeight w:val="37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2E544B0C" w14:textId="77777777" w:rsidR="00977B44" w:rsidRDefault="00977B44" w:rsidP="00977B44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Fenced Yard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72CFE845" w14:textId="77777777" w:rsidR="00977B44" w:rsidRDefault="00977B44" w:rsidP="00977B44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Partially Fenced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2D0E81E6" w14:textId="77777777" w:rsidR="00977B44" w:rsidRDefault="00977B44" w:rsidP="00977B44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Vinyl Fence</w:t>
            </w:r>
          </w:p>
        </w:tc>
      </w:tr>
      <w:tr w:rsidR="00977B44" w:rsidRPr="00B72362" w14:paraId="40CC77EE" w14:textId="77777777" w:rsidTr="000C6799">
        <w:trPr>
          <w:cantSplit/>
          <w:trHeight w:val="37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539145C8" w14:textId="77777777" w:rsidR="00977B44" w:rsidRDefault="00977B44" w:rsidP="00977B44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Metal Fence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072EDA5C" w14:textId="77777777" w:rsidR="00977B44" w:rsidRDefault="00977B44" w:rsidP="00977B44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Privacy Fence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2B7BA097" w14:textId="77777777" w:rsidR="00977B44" w:rsidRDefault="00977B44" w:rsidP="00977B44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Wood Fence</w:t>
            </w:r>
          </w:p>
        </w:tc>
      </w:tr>
    </w:tbl>
    <w:p w14:paraId="7F21AC57" w14:textId="77777777" w:rsidR="00977B44" w:rsidRDefault="00977B44"/>
    <w:tbl>
      <w:tblPr>
        <w:tblStyle w:val="TableGrid"/>
        <w:tblW w:w="11059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1E0" w:firstRow="1" w:lastRow="1" w:firstColumn="1" w:lastColumn="1" w:noHBand="0" w:noVBand="0"/>
      </w:tblPr>
      <w:tblGrid>
        <w:gridCol w:w="3686"/>
        <w:gridCol w:w="3686"/>
        <w:gridCol w:w="3687"/>
      </w:tblGrid>
      <w:tr w:rsidR="00FC2B85" w:rsidRPr="00B72362" w14:paraId="516BF311" w14:textId="77777777" w:rsidTr="000C6799">
        <w:trPr>
          <w:cantSplit/>
          <w:trHeight w:val="39"/>
          <w:jc w:val="center"/>
        </w:trPr>
        <w:tc>
          <w:tcPr>
            <w:tcW w:w="11059" w:type="dxa"/>
            <w:gridSpan w:val="3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49DD7F5D" w14:textId="77777777" w:rsidR="00FC2B85" w:rsidRDefault="00FC2B85" w:rsidP="001A5DAB">
            <w:pPr>
              <w:rPr>
                <w:b/>
              </w:rPr>
            </w:pPr>
            <w:r>
              <w:rPr>
                <w:b/>
              </w:rPr>
              <w:lastRenderedPageBreak/>
              <w:t>Flooring:</w:t>
            </w:r>
          </w:p>
        </w:tc>
      </w:tr>
      <w:tr w:rsidR="00FC2B85" w:rsidRPr="00B72362" w14:paraId="23AD370F" w14:textId="77777777" w:rsidTr="000C6799">
        <w:trPr>
          <w:cantSplit/>
          <w:trHeight w:val="37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3558BCAD" w14:textId="77777777" w:rsidR="00FC2B85" w:rsidRDefault="00FC2B85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Ceramic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284B0919" w14:textId="77777777" w:rsidR="00FC2B85" w:rsidRDefault="00FC2B85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Linoleum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61A8CC29" w14:textId="77777777" w:rsidR="00FC2B85" w:rsidRDefault="00FC2B85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Tile</w:t>
            </w:r>
          </w:p>
        </w:tc>
      </w:tr>
      <w:tr w:rsidR="00FC2B85" w:rsidRPr="00B72362" w14:paraId="0566C7AB" w14:textId="77777777" w:rsidTr="000C6799">
        <w:trPr>
          <w:cantSplit/>
          <w:trHeight w:val="37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4725FF15" w14:textId="77777777" w:rsidR="00FC2B85" w:rsidRDefault="00FC2B85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Hardwood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17B7B128" w14:textId="77777777" w:rsidR="00FC2B85" w:rsidRDefault="00FC2B85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Marble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7D140DEA" w14:textId="77777777" w:rsidR="00FC2B85" w:rsidRDefault="00FC2B85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Wall to Wall Carpet</w:t>
            </w:r>
          </w:p>
        </w:tc>
      </w:tr>
      <w:tr w:rsidR="00FC2B85" w:rsidRPr="00B72362" w14:paraId="784AD470" w14:textId="77777777" w:rsidTr="000C6799">
        <w:trPr>
          <w:cantSplit/>
          <w:trHeight w:val="37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53068FC3" w14:textId="77777777" w:rsidR="00FC2B85" w:rsidRDefault="00FC2B85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Laminate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3DC5FEDC" w14:textId="77777777" w:rsidR="00FC2B85" w:rsidRDefault="00FC2B85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Mixed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6FCF21A6" w14:textId="77777777" w:rsidR="00FC2B85" w:rsidRDefault="00FC2B85" w:rsidP="001A5DAB">
            <w:pPr>
              <w:rPr>
                <w:b/>
              </w:rPr>
            </w:pPr>
          </w:p>
        </w:tc>
      </w:tr>
    </w:tbl>
    <w:p w14:paraId="69C4C5B2" w14:textId="77777777" w:rsidR="00FC2B85" w:rsidRDefault="00FC2B85"/>
    <w:tbl>
      <w:tblPr>
        <w:tblStyle w:val="TableGrid"/>
        <w:tblW w:w="11059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1E0" w:firstRow="1" w:lastRow="1" w:firstColumn="1" w:lastColumn="1" w:noHBand="0" w:noVBand="0"/>
      </w:tblPr>
      <w:tblGrid>
        <w:gridCol w:w="3686"/>
        <w:gridCol w:w="3686"/>
        <w:gridCol w:w="3687"/>
      </w:tblGrid>
      <w:tr w:rsidR="003756BA" w:rsidRPr="00B72362" w14:paraId="2454EA42" w14:textId="77777777" w:rsidTr="000C6799">
        <w:trPr>
          <w:cantSplit/>
          <w:trHeight w:val="24"/>
          <w:jc w:val="center"/>
        </w:trPr>
        <w:tc>
          <w:tcPr>
            <w:tcW w:w="11059" w:type="dxa"/>
            <w:gridSpan w:val="3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3CE124FE" w14:textId="77777777" w:rsidR="003756BA" w:rsidRDefault="003756BA" w:rsidP="001A5DAB">
            <w:pPr>
              <w:rPr>
                <w:b/>
              </w:rPr>
            </w:pPr>
            <w:r>
              <w:rPr>
                <w:b/>
              </w:rPr>
              <w:t>General:</w:t>
            </w:r>
          </w:p>
        </w:tc>
      </w:tr>
      <w:tr w:rsidR="00FC2B85" w:rsidRPr="00B72362" w14:paraId="29967E97" w14:textId="77777777" w:rsidTr="000C6799">
        <w:trPr>
          <w:cantSplit/>
          <w:trHeight w:val="21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68ABB27A" w14:textId="77777777" w:rsidR="00FC2B85" w:rsidRDefault="00FC2B85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Built-in Vacuum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1DEADD9F" w14:textId="77777777" w:rsidR="00FC2B85" w:rsidRDefault="00FC2B85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Fenced Range Land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5644D46F" w14:textId="77777777" w:rsidR="00FC2B85" w:rsidRDefault="00FC2B85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Skylight</w:t>
            </w:r>
          </w:p>
        </w:tc>
      </w:tr>
      <w:tr w:rsidR="00FC2B85" w:rsidRPr="00B72362" w14:paraId="20D22C51" w14:textId="77777777" w:rsidTr="000C6799">
        <w:trPr>
          <w:cantSplit/>
          <w:trHeight w:val="21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0D833FA6" w14:textId="77777777" w:rsidR="00FC2B85" w:rsidRDefault="00FC2B85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Ceiling Fan(s)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7F2D8025" w14:textId="77777777" w:rsidR="00FC2B85" w:rsidRDefault="00FC2B85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Fire Alarms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0F99F82A" w14:textId="77777777" w:rsidR="00FC2B85" w:rsidRDefault="00FC2B85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Smoke Detector</w:t>
            </w:r>
          </w:p>
        </w:tc>
      </w:tr>
      <w:tr w:rsidR="00FC2B85" w:rsidRPr="00B72362" w14:paraId="3D70CC74" w14:textId="77777777" w:rsidTr="000C6799">
        <w:trPr>
          <w:cantSplit/>
          <w:trHeight w:val="21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39FAD6B9" w14:textId="77777777" w:rsidR="00FC2B85" w:rsidRDefault="00FC2B85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Clubhouse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670C52FE" w14:textId="77777777" w:rsidR="00FC2B85" w:rsidRDefault="00FC2B85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Guard Gate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5ED8C7AB" w14:textId="77777777" w:rsidR="00FC2B85" w:rsidRDefault="00FC2B85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 w:rsidR="003756BA">
              <w:rPr>
                <w:rFonts w:cs="Calibri"/>
                <w:noProof/>
              </w:rPr>
              <w:t>Stereo System</w:t>
            </w:r>
          </w:p>
        </w:tc>
      </w:tr>
      <w:tr w:rsidR="00FC2B85" w:rsidRPr="00B72362" w14:paraId="6938366E" w14:textId="77777777" w:rsidTr="000C6799">
        <w:trPr>
          <w:cantSplit/>
          <w:trHeight w:val="21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2B60561C" w14:textId="77777777" w:rsidR="00FC2B85" w:rsidRDefault="00FC2B85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Concierge Services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29D42D17" w14:textId="77777777" w:rsidR="00FC2B85" w:rsidRDefault="00FC2B85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Lake Privileges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4BD298AE" w14:textId="77777777" w:rsidR="00FC2B85" w:rsidRDefault="003756BA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Storage Area</w:t>
            </w:r>
          </w:p>
        </w:tc>
      </w:tr>
      <w:tr w:rsidR="00FC2B85" w:rsidRPr="00B72362" w14:paraId="7FF5F6EA" w14:textId="77777777" w:rsidTr="000C6799">
        <w:trPr>
          <w:cantSplit/>
          <w:trHeight w:val="21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2C8D1764" w14:textId="77777777" w:rsidR="00FC2B85" w:rsidRDefault="00FC2B85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Doorman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3BC733B7" w14:textId="77777777" w:rsidR="00FC2B85" w:rsidRDefault="00FC2B85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Laundry Facilities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6417CBE5" w14:textId="77777777" w:rsidR="00FC2B85" w:rsidRDefault="003756BA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Wheel Chair Accessible</w:t>
            </w:r>
          </w:p>
        </w:tc>
      </w:tr>
      <w:tr w:rsidR="00FC2B85" w:rsidRPr="00B72362" w14:paraId="5EDF1E7A" w14:textId="77777777" w:rsidTr="000C6799">
        <w:trPr>
          <w:cantSplit/>
          <w:trHeight w:val="21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1A0E7056" w14:textId="77777777" w:rsidR="00FC2B85" w:rsidRDefault="00FC2B85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Elevator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36F85A80" w14:textId="77777777" w:rsidR="00FC2B85" w:rsidRDefault="00FC2B85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Private Airport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70B4B05F" w14:textId="77777777" w:rsidR="00FC2B85" w:rsidRDefault="003756BA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Window Treatments</w:t>
            </w:r>
          </w:p>
        </w:tc>
      </w:tr>
      <w:tr w:rsidR="00FC2B85" w:rsidRPr="00B72362" w14:paraId="11D1E932" w14:textId="77777777" w:rsidTr="000C6799">
        <w:trPr>
          <w:cantSplit/>
          <w:trHeight w:val="21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30A112CD" w14:textId="77777777" w:rsidR="00FC2B85" w:rsidRDefault="00FC2B85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Energy-saving Features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2E5B0C34" w14:textId="77777777" w:rsidR="00FC2B85" w:rsidRDefault="00FC2B85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Private Elevator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75EFF689" w14:textId="77777777" w:rsidR="00FC2B85" w:rsidRDefault="003756BA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Workshop</w:t>
            </w:r>
          </w:p>
        </w:tc>
      </w:tr>
      <w:tr w:rsidR="00FC2B85" w:rsidRPr="00B72362" w14:paraId="57750B41" w14:textId="77777777" w:rsidTr="000C6799">
        <w:trPr>
          <w:cantSplit/>
          <w:trHeight w:val="21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3CEBEDB8" w14:textId="77777777" w:rsidR="00FC2B85" w:rsidRDefault="00FC2B85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Escalator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420B7B6B" w14:textId="77777777" w:rsidR="00FC2B85" w:rsidRDefault="00FC2B85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Security System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4D8A8DF7" w14:textId="77777777" w:rsidR="00FC2B85" w:rsidRDefault="003756BA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Direct Elevator Access</w:t>
            </w:r>
          </w:p>
        </w:tc>
      </w:tr>
    </w:tbl>
    <w:p w14:paraId="403DA43D" w14:textId="77777777" w:rsidR="00F47791" w:rsidRDefault="00F47791"/>
    <w:tbl>
      <w:tblPr>
        <w:tblStyle w:val="TableGrid"/>
        <w:tblW w:w="11059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1E0" w:firstRow="1" w:lastRow="1" w:firstColumn="1" w:lastColumn="1" w:noHBand="0" w:noVBand="0"/>
      </w:tblPr>
      <w:tblGrid>
        <w:gridCol w:w="3686"/>
        <w:gridCol w:w="3686"/>
        <w:gridCol w:w="3687"/>
      </w:tblGrid>
      <w:tr w:rsidR="00F47791" w:rsidRPr="00B72362" w14:paraId="056B6DD6" w14:textId="77777777" w:rsidTr="000C6799">
        <w:trPr>
          <w:cantSplit/>
          <w:trHeight w:val="30"/>
          <w:jc w:val="center"/>
        </w:trPr>
        <w:tc>
          <w:tcPr>
            <w:tcW w:w="11059" w:type="dxa"/>
            <w:gridSpan w:val="3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17D29A05" w14:textId="77777777" w:rsidR="00F47791" w:rsidRDefault="00F47791" w:rsidP="001A5DAB">
            <w:pPr>
              <w:rPr>
                <w:b/>
              </w:rPr>
            </w:pPr>
            <w:r>
              <w:rPr>
                <w:b/>
              </w:rPr>
              <w:t>Heating – Fuel Type:</w:t>
            </w:r>
          </w:p>
        </w:tc>
      </w:tr>
      <w:tr w:rsidR="00F47791" w:rsidRPr="00B72362" w14:paraId="0D4315FF" w14:textId="77777777" w:rsidTr="000C6799">
        <w:trPr>
          <w:cantSplit/>
          <w:trHeight w:val="30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0561712E" w14:textId="77777777" w:rsidR="00F47791" w:rsidRDefault="00F47791" w:rsidP="00F47791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Coal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063F9B4D" w14:textId="77777777" w:rsidR="00F47791" w:rsidRDefault="00F47791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Hydro Heat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5135852E" w14:textId="77777777" w:rsidR="00F47791" w:rsidRDefault="00F47791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Propane</w:t>
            </w:r>
          </w:p>
        </w:tc>
      </w:tr>
      <w:tr w:rsidR="00F47791" w:rsidRPr="00B72362" w14:paraId="197E158C" w14:textId="77777777" w:rsidTr="000C6799">
        <w:trPr>
          <w:cantSplit/>
          <w:trHeight w:val="30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61AF9AC5" w14:textId="77777777" w:rsidR="00F47791" w:rsidRDefault="00F47791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Electric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28D16E2E" w14:textId="77777777" w:rsidR="00F47791" w:rsidRDefault="00F47791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None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057CA2CC" w14:textId="77777777" w:rsidR="00F47791" w:rsidRDefault="00F47791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Solar</w:t>
            </w:r>
          </w:p>
        </w:tc>
      </w:tr>
      <w:tr w:rsidR="00F47791" w:rsidRPr="00B72362" w14:paraId="0490B6B8" w14:textId="77777777" w:rsidTr="000C6799">
        <w:trPr>
          <w:cantSplit/>
          <w:trHeight w:val="30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150D607F" w14:textId="77777777" w:rsidR="00F47791" w:rsidRDefault="00F47791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Gas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3D3BAA4D" w14:textId="77777777" w:rsidR="00F47791" w:rsidRDefault="00F47791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Oil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35010E5C" w14:textId="77777777" w:rsidR="00F47791" w:rsidRDefault="00F47791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Wood</w:t>
            </w:r>
          </w:p>
        </w:tc>
      </w:tr>
      <w:tr w:rsidR="00F47791" w:rsidRPr="00B72362" w14:paraId="4588E8DA" w14:textId="77777777" w:rsidTr="000C6799">
        <w:trPr>
          <w:cantSplit/>
          <w:trHeight w:val="30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3EBE5569" w14:textId="77777777" w:rsidR="00F47791" w:rsidRDefault="00F47791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Geothermal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26DF6933" w14:textId="77777777" w:rsidR="00F47791" w:rsidRDefault="00F47791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Other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63D38B03" w14:textId="77777777" w:rsidR="00F47791" w:rsidRDefault="00F47791" w:rsidP="001A5DAB">
            <w:pPr>
              <w:rPr>
                <w:b/>
              </w:rPr>
            </w:pPr>
          </w:p>
        </w:tc>
      </w:tr>
    </w:tbl>
    <w:p w14:paraId="3059C937" w14:textId="77777777" w:rsidR="00F47791" w:rsidRDefault="00F47791"/>
    <w:tbl>
      <w:tblPr>
        <w:tblStyle w:val="TableGrid"/>
        <w:tblW w:w="11059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1E0" w:firstRow="1" w:lastRow="1" w:firstColumn="1" w:lastColumn="1" w:noHBand="0" w:noVBand="0"/>
      </w:tblPr>
      <w:tblGrid>
        <w:gridCol w:w="3686"/>
        <w:gridCol w:w="3686"/>
        <w:gridCol w:w="3687"/>
      </w:tblGrid>
      <w:tr w:rsidR="00F47791" w:rsidRPr="00B72362" w14:paraId="47661584" w14:textId="77777777" w:rsidTr="000C6799">
        <w:trPr>
          <w:cantSplit/>
          <w:trHeight w:val="25"/>
          <w:jc w:val="center"/>
        </w:trPr>
        <w:tc>
          <w:tcPr>
            <w:tcW w:w="11059" w:type="dxa"/>
            <w:gridSpan w:val="3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7F890A89" w14:textId="77777777" w:rsidR="00F47791" w:rsidRDefault="00F47791" w:rsidP="001A5DAB">
            <w:pPr>
              <w:rPr>
                <w:b/>
              </w:rPr>
            </w:pPr>
            <w:r>
              <w:rPr>
                <w:b/>
              </w:rPr>
              <w:t>Heating Type:</w:t>
            </w:r>
          </w:p>
        </w:tc>
      </w:tr>
      <w:tr w:rsidR="00F47791" w:rsidRPr="00B72362" w14:paraId="0E52B6A8" w14:textId="77777777" w:rsidTr="000C6799">
        <w:trPr>
          <w:cantSplit/>
          <w:trHeight w:val="25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32544A96" w14:textId="77777777" w:rsidR="00F47791" w:rsidRDefault="00F47791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Baseboard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66BE29F7" w14:textId="77777777" w:rsidR="00F47791" w:rsidRDefault="00F47791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Multi-Zone Heat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285CE1E4" w14:textId="77777777" w:rsidR="00F47791" w:rsidRDefault="00F47791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Radiator</w:t>
            </w:r>
          </w:p>
        </w:tc>
      </w:tr>
      <w:tr w:rsidR="00F47791" w:rsidRPr="00B72362" w14:paraId="62548D0F" w14:textId="77777777" w:rsidTr="000C6799">
        <w:trPr>
          <w:cantSplit/>
          <w:trHeight w:val="25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163601CF" w14:textId="77777777" w:rsidR="00F47791" w:rsidRDefault="00F47791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Forced Air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30F00D36" w14:textId="77777777" w:rsidR="00F47791" w:rsidRDefault="00F47791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No Heat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04378E23" w14:textId="77777777" w:rsidR="00F47791" w:rsidRDefault="00F47791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Solar Power</w:t>
            </w:r>
          </w:p>
        </w:tc>
      </w:tr>
      <w:tr w:rsidR="00F47791" w:rsidRPr="00B72362" w14:paraId="4F99E4B0" w14:textId="77777777" w:rsidTr="000C6799">
        <w:trPr>
          <w:cantSplit/>
          <w:trHeight w:val="25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60B46911" w14:textId="77777777" w:rsidR="00F47791" w:rsidRDefault="00F47791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Gravity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042F8B3E" w14:textId="77777777" w:rsidR="00F47791" w:rsidRDefault="00F47791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Other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2EFD89BD" w14:textId="77777777" w:rsidR="00F47791" w:rsidRDefault="00F47791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Steam Heat</w:t>
            </w:r>
          </w:p>
        </w:tc>
      </w:tr>
      <w:tr w:rsidR="00F47791" w:rsidRPr="00B72362" w14:paraId="0FBD1C1B" w14:textId="77777777" w:rsidTr="000C6799">
        <w:trPr>
          <w:cantSplit/>
          <w:trHeight w:val="25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5DE70349" w14:textId="77777777" w:rsidR="00F47791" w:rsidRDefault="00F47791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Heat Pump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0275EF13" w14:textId="77777777" w:rsidR="00F47791" w:rsidRDefault="00F47791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Pellet Stove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0161606E" w14:textId="77777777" w:rsidR="00F47791" w:rsidRDefault="00F47791" w:rsidP="001A5DAB">
            <w:pPr>
              <w:rPr>
                <w:b/>
              </w:rPr>
            </w:pPr>
          </w:p>
        </w:tc>
      </w:tr>
      <w:tr w:rsidR="00F47791" w:rsidRPr="00B72362" w14:paraId="050E301B" w14:textId="77777777" w:rsidTr="000C6799">
        <w:trPr>
          <w:cantSplit/>
          <w:trHeight w:val="25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64EBEE80" w14:textId="77777777" w:rsidR="00F47791" w:rsidRDefault="00F47791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Hydro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4A298224" w14:textId="77777777" w:rsidR="00F47791" w:rsidRDefault="00F47791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Radiant Floor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357282BC" w14:textId="77777777" w:rsidR="00F47791" w:rsidRDefault="00F47791" w:rsidP="001A5DAB">
            <w:pPr>
              <w:rPr>
                <w:b/>
              </w:rPr>
            </w:pPr>
          </w:p>
        </w:tc>
      </w:tr>
    </w:tbl>
    <w:p w14:paraId="0C582C11" w14:textId="77777777" w:rsidR="00F47791" w:rsidRDefault="00F47791"/>
    <w:tbl>
      <w:tblPr>
        <w:tblStyle w:val="TableGrid"/>
        <w:tblW w:w="11059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1E0" w:firstRow="1" w:lastRow="1" w:firstColumn="1" w:lastColumn="1" w:noHBand="0" w:noVBand="0"/>
      </w:tblPr>
      <w:tblGrid>
        <w:gridCol w:w="3686"/>
        <w:gridCol w:w="3686"/>
        <w:gridCol w:w="3687"/>
      </w:tblGrid>
      <w:tr w:rsidR="004B77BF" w:rsidRPr="00B72362" w14:paraId="509DC8E4" w14:textId="77777777" w:rsidTr="000C6799">
        <w:trPr>
          <w:cantSplit/>
          <w:trHeight w:val="24"/>
          <w:jc w:val="center"/>
        </w:trPr>
        <w:tc>
          <w:tcPr>
            <w:tcW w:w="11059" w:type="dxa"/>
            <w:gridSpan w:val="3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2D9F3AC1" w14:textId="77777777" w:rsidR="004B77BF" w:rsidRDefault="004B77BF" w:rsidP="00F47791">
            <w:pPr>
              <w:rPr>
                <w:b/>
              </w:rPr>
            </w:pPr>
            <w:r>
              <w:rPr>
                <w:b/>
              </w:rPr>
              <w:t xml:space="preserve">Interior: </w:t>
            </w:r>
          </w:p>
        </w:tc>
      </w:tr>
      <w:tr w:rsidR="00F47791" w:rsidRPr="00B72362" w14:paraId="174BAFD0" w14:textId="77777777" w:rsidTr="000C6799">
        <w:trPr>
          <w:cantSplit/>
          <w:trHeight w:val="21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5030B74E" w14:textId="77777777" w:rsidR="00F47791" w:rsidRDefault="00CC423E" w:rsidP="00F47791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Bay/Bow Window   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77F51B6D" w14:textId="77777777" w:rsidR="00F47791" w:rsidRDefault="00CC423E" w:rsidP="00F47791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Fireplace in Master BR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112A1A9D" w14:textId="77777777" w:rsidR="00F47791" w:rsidRDefault="004B77BF" w:rsidP="00F47791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Screen Room</w:t>
            </w:r>
          </w:p>
        </w:tc>
      </w:tr>
      <w:tr w:rsidR="00F47791" w:rsidRPr="00B72362" w14:paraId="5509DEE2" w14:textId="77777777" w:rsidTr="000C6799">
        <w:trPr>
          <w:cantSplit/>
          <w:trHeight w:val="21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4DA46992" w14:textId="77777777" w:rsidR="00F47791" w:rsidRDefault="00CC423E" w:rsidP="00F47791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Beam – Ceilings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3772E9EB" w14:textId="77777777" w:rsidR="00F47791" w:rsidRDefault="004B77BF" w:rsidP="00F47791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High Tech Cabling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4E84BB14" w14:textId="77777777" w:rsidR="00F47791" w:rsidRDefault="004B77BF" w:rsidP="00F47791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Track Lighting</w:t>
            </w:r>
          </w:p>
        </w:tc>
      </w:tr>
      <w:tr w:rsidR="00F47791" w:rsidRPr="00B72362" w14:paraId="74B629C9" w14:textId="77777777" w:rsidTr="000C6799">
        <w:trPr>
          <w:cantSplit/>
          <w:trHeight w:val="21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76B85E2A" w14:textId="77777777" w:rsidR="00F47791" w:rsidRDefault="00CC423E" w:rsidP="00F47791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Blinds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1A0157D6" w14:textId="77777777" w:rsidR="00F47791" w:rsidRDefault="004B77BF" w:rsidP="00F47791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In-Home Gym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409379D8" w14:textId="77777777" w:rsidR="00F47791" w:rsidRDefault="004B77BF" w:rsidP="00F47791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Two-story Family Room</w:t>
            </w:r>
          </w:p>
        </w:tc>
      </w:tr>
      <w:tr w:rsidR="00F47791" w:rsidRPr="00B72362" w14:paraId="2568F4BE" w14:textId="77777777" w:rsidTr="000C6799">
        <w:trPr>
          <w:cantSplit/>
          <w:trHeight w:val="21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0B6DE774" w14:textId="77777777" w:rsidR="00F47791" w:rsidRDefault="00CC423E" w:rsidP="00F47791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Bowling Alley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1255021E" w14:textId="77777777" w:rsidR="00F47791" w:rsidRDefault="004B77BF" w:rsidP="00F47791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In-Law Suite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623EFC7B" w14:textId="77777777" w:rsidR="00F47791" w:rsidRDefault="004B77BF" w:rsidP="00F47791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Vaulted Ceilings</w:t>
            </w:r>
          </w:p>
        </w:tc>
      </w:tr>
      <w:tr w:rsidR="00F47791" w:rsidRPr="00B72362" w14:paraId="5E557AC4" w14:textId="77777777" w:rsidTr="000C6799">
        <w:trPr>
          <w:cantSplit/>
          <w:trHeight w:val="21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4681F2BE" w14:textId="77777777" w:rsidR="00F47791" w:rsidRDefault="00CC423E" w:rsidP="00F47791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Cathedral Ceilings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024A3513" w14:textId="77777777" w:rsidR="00F47791" w:rsidRDefault="004B77BF" w:rsidP="00F47791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Indoor Basketball Court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73E2C967" w14:textId="77777777" w:rsidR="00F47791" w:rsidRDefault="004B77BF" w:rsidP="00F47791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Walk-in Closet</w:t>
            </w:r>
          </w:p>
        </w:tc>
      </w:tr>
      <w:tr w:rsidR="00F47791" w:rsidRPr="00B72362" w14:paraId="656DA816" w14:textId="77777777" w:rsidTr="000C6799">
        <w:trPr>
          <w:cantSplit/>
          <w:trHeight w:val="21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105395D6" w14:textId="77777777" w:rsidR="00F47791" w:rsidRDefault="00CC423E" w:rsidP="00F47791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Cedar Closets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71A7E40B" w14:textId="77777777" w:rsidR="00F47791" w:rsidRDefault="004B77BF" w:rsidP="00F47791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Indoor Racquetball Court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50E467C4" w14:textId="77777777" w:rsidR="00F47791" w:rsidRDefault="004B77BF" w:rsidP="00F47791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Wet Bar</w:t>
            </w:r>
          </w:p>
        </w:tc>
      </w:tr>
      <w:tr w:rsidR="00F47791" w:rsidRPr="00B72362" w14:paraId="00A5169C" w14:textId="77777777" w:rsidTr="000C6799">
        <w:trPr>
          <w:cantSplit/>
          <w:trHeight w:val="21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3AD644AF" w14:textId="77777777" w:rsidR="00F47791" w:rsidRDefault="00CC423E" w:rsidP="00F47791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Dry Bar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4915CE9B" w14:textId="77777777" w:rsidR="00F47791" w:rsidRDefault="004B77BF" w:rsidP="00F47791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Intercom System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64A3F2C3" w14:textId="77777777" w:rsidR="00F47791" w:rsidRDefault="004B77BF" w:rsidP="00F47791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Wine Cellar</w:t>
            </w:r>
          </w:p>
        </w:tc>
      </w:tr>
      <w:tr w:rsidR="00F47791" w:rsidRPr="00B72362" w14:paraId="3C8B7CA4" w14:textId="77777777" w:rsidTr="000C6799">
        <w:trPr>
          <w:cantSplit/>
          <w:trHeight w:val="21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58610423" w14:textId="77777777" w:rsidR="00F47791" w:rsidRDefault="00CC423E" w:rsidP="00F47791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Exercise Area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1CE885AA" w14:textId="77777777" w:rsidR="00F47791" w:rsidRDefault="004B77BF" w:rsidP="00F47791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Laundry Chute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1F5C8C9F" w14:textId="77777777" w:rsidR="00F47791" w:rsidRDefault="00F47791" w:rsidP="00F47791">
            <w:pPr>
              <w:rPr>
                <w:b/>
              </w:rPr>
            </w:pPr>
          </w:p>
        </w:tc>
      </w:tr>
    </w:tbl>
    <w:p w14:paraId="4E3960FD" w14:textId="77777777" w:rsidR="004B77BF" w:rsidRDefault="004B77BF"/>
    <w:tbl>
      <w:tblPr>
        <w:tblStyle w:val="TableGrid"/>
        <w:tblW w:w="11059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1E0" w:firstRow="1" w:lastRow="1" w:firstColumn="1" w:lastColumn="1" w:noHBand="0" w:noVBand="0"/>
      </w:tblPr>
      <w:tblGrid>
        <w:gridCol w:w="3686"/>
        <w:gridCol w:w="3686"/>
        <w:gridCol w:w="3687"/>
      </w:tblGrid>
      <w:tr w:rsidR="001A5DAB" w:rsidRPr="00B72362" w14:paraId="6FC30887" w14:textId="77777777" w:rsidTr="003A3340">
        <w:trPr>
          <w:cantSplit/>
          <w:trHeight w:val="230"/>
          <w:jc w:val="center"/>
        </w:trPr>
        <w:tc>
          <w:tcPr>
            <w:tcW w:w="11059" w:type="dxa"/>
            <w:gridSpan w:val="3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0A4AB9B5" w14:textId="77777777" w:rsidR="001A5DAB" w:rsidRDefault="001A5DAB" w:rsidP="001A5DAB">
            <w:pPr>
              <w:rPr>
                <w:b/>
              </w:rPr>
            </w:pPr>
            <w:r>
              <w:rPr>
                <w:b/>
              </w:rPr>
              <w:t xml:space="preserve">Location: </w:t>
            </w:r>
          </w:p>
        </w:tc>
      </w:tr>
      <w:tr w:rsidR="00722D35" w:rsidRPr="00B72362" w14:paraId="7ACDF51F" w14:textId="77777777" w:rsidTr="000C6799">
        <w:trPr>
          <w:cantSplit/>
          <w:trHeight w:val="29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282B1097" w14:textId="77777777" w:rsidR="00722D35" w:rsidRDefault="00722D35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Backs to Golf Course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172839EA" w14:textId="77777777" w:rsidR="00722D35" w:rsidRDefault="00722D35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Gulf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7D427D4D" w14:textId="77777777" w:rsidR="00722D35" w:rsidRDefault="00722D35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Ocean/Beach</w:t>
            </w:r>
          </w:p>
        </w:tc>
      </w:tr>
      <w:tr w:rsidR="00722D35" w:rsidRPr="00B72362" w14:paraId="11578B20" w14:textId="77777777" w:rsidTr="000C6799">
        <w:trPr>
          <w:cantSplit/>
          <w:trHeight w:val="24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4A4193BB" w14:textId="77777777" w:rsidR="00722D35" w:rsidRDefault="00722D35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Backs to Park Land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50CD554F" w14:textId="77777777" w:rsidR="00722D35" w:rsidRDefault="00722D35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Harbor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704E9282" w14:textId="77777777" w:rsidR="00722D35" w:rsidRDefault="00722D35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Ocean Block</w:t>
            </w:r>
          </w:p>
        </w:tc>
      </w:tr>
      <w:tr w:rsidR="00722D35" w:rsidRPr="00B72362" w14:paraId="2F43BFC0" w14:textId="77777777" w:rsidTr="000C6799">
        <w:trPr>
          <w:cantSplit/>
          <w:trHeight w:val="24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668114E0" w14:textId="77777777" w:rsidR="00722D35" w:rsidRDefault="00722D35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Bayside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010AD5CE" w14:textId="77777777" w:rsidR="00722D35" w:rsidRDefault="00722D35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In Shopping Mall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17B9000D" w14:textId="77777777" w:rsidR="00722D35" w:rsidRDefault="00722D35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Ocean Front</w:t>
            </w:r>
          </w:p>
        </w:tc>
      </w:tr>
      <w:tr w:rsidR="00722D35" w:rsidRPr="00B72362" w14:paraId="24CD0B5A" w14:textId="77777777" w:rsidTr="000C6799">
        <w:trPr>
          <w:cantSplit/>
          <w:trHeight w:val="24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55200399" w14:textId="77777777" w:rsidR="00722D35" w:rsidRDefault="00722D35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Beach Front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4836FAC8" w14:textId="77777777" w:rsidR="00722D35" w:rsidRDefault="00722D35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Intercoastal Waterway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003FA5EC" w14:textId="77777777" w:rsidR="00722D35" w:rsidRDefault="00722D35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Off Water</w:t>
            </w:r>
          </w:p>
        </w:tc>
      </w:tr>
      <w:tr w:rsidR="00722D35" w:rsidRPr="00B72362" w14:paraId="76CCE4CE" w14:textId="77777777" w:rsidTr="000C6799">
        <w:trPr>
          <w:cantSplit/>
          <w:trHeight w:val="24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69395383" w14:textId="77777777" w:rsidR="00722D35" w:rsidRDefault="00722D35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Canal Front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5745AC51" w14:textId="77777777" w:rsidR="00722D35" w:rsidRDefault="00722D35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Island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26F09690" w14:textId="77777777" w:rsidR="00722D35" w:rsidRDefault="00722D35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Riverfront</w:t>
            </w:r>
          </w:p>
        </w:tc>
      </w:tr>
      <w:tr w:rsidR="00722D35" w:rsidRPr="00B72362" w14:paraId="47725960" w14:textId="77777777" w:rsidTr="000C6799">
        <w:trPr>
          <w:cantSplit/>
          <w:trHeight w:val="24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2D72B284" w14:textId="77777777" w:rsidR="00722D35" w:rsidRDefault="00722D35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Channel Front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24373936" w14:textId="77777777" w:rsidR="00722D35" w:rsidRDefault="00722D35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Lagoon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759A9C7D" w14:textId="77777777" w:rsidR="00722D35" w:rsidRDefault="00722D35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Slope Side</w:t>
            </w:r>
          </w:p>
        </w:tc>
      </w:tr>
      <w:tr w:rsidR="00722D35" w:rsidRPr="00B72362" w14:paraId="0E77890C" w14:textId="77777777" w:rsidTr="000C6799">
        <w:trPr>
          <w:cantSplit/>
          <w:trHeight w:val="24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08DB9C5C" w14:textId="77777777" w:rsidR="00722D35" w:rsidRDefault="00722D35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Cul-de-Sac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6C0A18C9" w14:textId="77777777" w:rsidR="00722D35" w:rsidRDefault="00722D35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Lakefront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5A65CD08" w14:textId="77777777" w:rsidR="00722D35" w:rsidRDefault="00722D35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Waterfront</w:t>
            </w:r>
          </w:p>
        </w:tc>
      </w:tr>
      <w:tr w:rsidR="00722D35" w:rsidRPr="00B72362" w14:paraId="29BD5CDE" w14:textId="77777777" w:rsidTr="000C6799">
        <w:trPr>
          <w:cantSplit/>
          <w:trHeight w:val="24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1AD13C5F" w14:textId="77777777" w:rsidR="00722D35" w:rsidRDefault="00722D35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Fairway Frontage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6805C607" w14:textId="77777777" w:rsidR="00722D35" w:rsidRDefault="00722D35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Marina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408AD941" w14:textId="77777777" w:rsidR="00722D35" w:rsidRDefault="00722D35" w:rsidP="001A5DAB">
            <w:pPr>
              <w:rPr>
                <w:b/>
              </w:rPr>
            </w:pPr>
          </w:p>
        </w:tc>
      </w:tr>
    </w:tbl>
    <w:p w14:paraId="60A08AB6" w14:textId="77777777" w:rsidR="00722D35" w:rsidRDefault="00722D35"/>
    <w:tbl>
      <w:tblPr>
        <w:tblStyle w:val="TableGrid"/>
        <w:tblW w:w="11059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1E0" w:firstRow="1" w:lastRow="1" w:firstColumn="1" w:lastColumn="1" w:noHBand="0" w:noVBand="0"/>
      </w:tblPr>
      <w:tblGrid>
        <w:gridCol w:w="3686"/>
        <w:gridCol w:w="3686"/>
        <w:gridCol w:w="3687"/>
      </w:tblGrid>
      <w:tr w:rsidR="001A5DAB" w:rsidRPr="00B72362" w14:paraId="4935CFB1" w14:textId="77777777" w:rsidTr="003A3340">
        <w:trPr>
          <w:cantSplit/>
          <w:trHeight w:val="230"/>
          <w:jc w:val="center"/>
        </w:trPr>
        <w:tc>
          <w:tcPr>
            <w:tcW w:w="11059" w:type="dxa"/>
            <w:gridSpan w:val="3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09F64EB3" w14:textId="77777777" w:rsidR="001A5DAB" w:rsidRDefault="001A5DAB" w:rsidP="000C6799">
            <w:pPr>
              <w:rPr>
                <w:b/>
              </w:rPr>
            </w:pPr>
            <w:r>
              <w:rPr>
                <w:b/>
              </w:rPr>
              <w:t xml:space="preserve">Lot Description: </w:t>
            </w:r>
          </w:p>
        </w:tc>
      </w:tr>
      <w:tr w:rsidR="000C6799" w:rsidRPr="00B72362" w14:paraId="0C355EFF" w14:textId="77777777" w:rsidTr="000C6799">
        <w:trPr>
          <w:cantSplit/>
          <w:trHeight w:val="37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306D88A7" w14:textId="77777777" w:rsidR="000C6799" w:rsidRDefault="000C6799" w:rsidP="000C6799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Access Type– Other   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75202FDA" w14:textId="77777777" w:rsidR="000C6799" w:rsidRDefault="000C6799" w:rsidP="000C6799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Irregular   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6ED8BF72" w14:textId="77777777" w:rsidR="000C6799" w:rsidRDefault="000C6799" w:rsidP="000C6799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Pond on Lot   </w:t>
            </w:r>
          </w:p>
        </w:tc>
      </w:tr>
      <w:tr w:rsidR="000C6799" w:rsidRPr="00B72362" w14:paraId="76AFF1B1" w14:textId="77777777" w:rsidTr="000C6799">
        <w:trPr>
          <w:cantSplit/>
          <w:trHeight w:val="34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768A035F" w14:textId="77777777" w:rsidR="000C6799" w:rsidRDefault="000C6799" w:rsidP="000C6799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Access Type- Road   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27B05032" w14:textId="77777777" w:rsidR="000C6799" w:rsidRDefault="000C6799" w:rsidP="000C6799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Lake on Lot   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32014B3B" w14:textId="77777777" w:rsidR="000C6799" w:rsidRDefault="000C6799" w:rsidP="000C6799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Possible Subdivision   </w:t>
            </w:r>
          </w:p>
        </w:tc>
      </w:tr>
      <w:tr w:rsidR="000C6799" w:rsidRPr="00B72362" w14:paraId="779A07BF" w14:textId="77777777" w:rsidTr="000C6799">
        <w:trPr>
          <w:cantSplit/>
          <w:trHeight w:val="34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56D81CA5" w14:textId="77777777" w:rsidR="000C6799" w:rsidRDefault="000C6799" w:rsidP="000C6799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Access Type- Water   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3BCFBDD5" w14:textId="77777777" w:rsidR="000C6799" w:rsidRDefault="000C6799" w:rsidP="000C6799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Level   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2BB270B1" w14:textId="77777777" w:rsidR="000C6799" w:rsidRDefault="000C6799" w:rsidP="000C6799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Stream on Lot   </w:t>
            </w:r>
          </w:p>
        </w:tc>
      </w:tr>
      <w:tr w:rsidR="000C6799" w:rsidRPr="00B72362" w14:paraId="2E4B727D" w14:textId="77777777" w:rsidTr="000C6799">
        <w:trPr>
          <w:cantSplit/>
          <w:trHeight w:val="34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6B28153B" w14:textId="77777777" w:rsidR="000C6799" w:rsidRDefault="000C6799" w:rsidP="000C6799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Corner   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7BC37988" w14:textId="77777777" w:rsidR="000C6799" w:rsidRDefault="000C6799" w:rsidP="000C6799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New Development   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151A556A" w14:textId="77777777" w:rsidR="000C6799" w:rsidRPr="000C6799" w:rsidRDefault="000C6799" w:rsidP="000C6799"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Wooded</w:t>
            </w:r>
          </w:p>
        </w:tc>
      </w:tr>
      <w:tr w:rsidR="000C6799" w:rsidRPr="00B72362" w14:paraId="389D5C4B" w14:textId="77777777" w:rsidTr="000C6799">
        <w:trPr>
          <w:cantSplit/>
          <w:trHeight w:val="34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1F73FAFB" w14:textId="77777777" w:rsidR="000C6799" w:rsidRDefault="000C6799" w:rsidP="000C6799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Flag   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3F70334B" w14:textId="77777777" w:rsidR="000C6799" w:rsidRDefault="000C6799" w:rsidP="000C6799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Open   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4E6CA25B" w14:textId="77777777" w:rsidR="000C6799" w:rsidRDefault="000C6799" w:rsidP="000C6799">
            <w:pPr>
              <w:rPr>
                <w:b/>
              </w:rPr>
            </w:pPr>
          </w:p>
        </w:tc>
      </w:tr>
    </w:tbl>
    <w:p w14:paraId="07EA7DEB" w14:textId="77777777" w:rsidR="000C6799" w:rsidRDefault="000C6799"/>
    <w:tbl>
      <w:tblPr>
        <w:tblStyle w:val="TableGrid"/>
        <w:tblW w:w="11059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1E0" w:firstRow="1" w:lastRow="1" w:firstColumn="1" w:lastColumn="1" w:noHBand="0" w:noVBand="0"/>
      </w:tblPr>
      <w:tblGrid>
        <w:gridCol w:w="3686"/>
        <w:gridCol w:w="3686"/>
        <w:gridCol w:w="3687"/>
      </w:tblGrid>
      <w:tr w:rsidR="001A5DAB" w:rsidRPr="00B72362" w14:paraId="322C2CB1" w14:textId="77777777" w:rsidTr="003A3340">
        <w:trPr>
          <w:cantSplit/>
          <w:trHeight w:val="230"/>
          <w:jc w:val="center"/>
        </w:trPr>
        <w:tc>
          <w:tcPr>
            <w:tcW w:w="11059" w:type="dxa"/>
            <w:gridSpan w:val="3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49ED5D96" w14:textId="77777777" w:rsidR="001A5DAB" w:rsidRPr="000C6799" w:rsidRDefault="001A5DAB" w:rsidP="001A5DAB">
            <w:pPr>
              <w:rPr>
                <w:rFonts w:cs="Calibri"/>
                <w:noProof/>
              </w:rPr>
            </w:pPr>
            <w:r w:rsidRPr="00122F9B">
              <w:rPr>
                <w:rFonts w:cs="Calibri"/>
                <w:b/>
                <w:noProof/>
              </w:rPr>
              <w:lastRenderedPageBreak/>
              <w:t>Other:</w:t>
            </w:r>
          </w:p>
        </w:tc>
      </w:tr>
      <w:tr w:rsidR="000C6799" w:rsidRPr="00B72362" w14:paraId="7211EABC" w14:textId="77777777" w:rsidTr="000C6799">
        <w:trPr>
          <w:cantSplit/>
          <w:trHeight w:val="87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63BB5D09" w14:textId="77777777" w:rsidR="000C6799" w:rsidRPr="00122F9B" w:rsidRDefault="000C6799" w:rsidP="001A5DAB">
            <w:pPr>
              <w:rPr>
                <w:rFonts w:cs="Calibri"/>
                <w:b/>
                <w:noProof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Association Fee   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25ED2133" w14:textId="77777777" w:rsidR="000C6799" w:rsidRPr="00122F9B" w:rsidRDefault="000C6799" w:rsidP="001A5DAB">
            <w:pPr>
              <w:rPr>
                <w:rFonts w:cs="Calibri"/>
                <w:b/>
                <w:noProof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Water Softener- Rent   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151F6FD5" w14:textId="77777777" w:rsidR="000C6799" w:rsidRPr="00122F9B" w:rsidRDefault="000C6799" w:rsidP="001A5DAB">
            <w:pPr>
              <w:rPr>
                <w:rFonts w:cs="Calibri"/>
                <w:b/>
                <w:noProof/>
              </w:rPr>
            </w:pPr>
          </w:p>
        </w:tc>
      </w:tr>
      <w:tr w:rsidR="000C6799" w:rsidRPr="00B72362" w14:paraId="22C05D7B" w14:textId="77777777" w:rsidTr="000C6799">
        <w:trPr>
          <w:cantSplit/>
          <w:trHeight w:val="86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34671C84" w14:textId="77777777" w:rsidR="000C6799" w:rsidRPr="00122F9B" w:rsidRDefault="000C6799" w:rsidP="001A5DAB">
            <w:pPr>
              <w:rPr>
                <w:rFonts w:cs="Calibri"/>
                <w:b/>
                <w:noProof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Water Softener- Own   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72BDD548" w14:textId="77777777" w:rsidR="000C6799" w:rsidRPr="00406210" w:rsidRDefault="00406210" w:rsidP="001A5DAB"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Whole House Water Filter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77AC297B" w14:textId="77777777" w:rsidR="000C6799" w:rsidRPr="00122F9B" w:rsidRDefault="000C6799" w:rsidP="001A5DAB">
            <w:pPr>
              <w:rPr>
                <w:rFonts w:cs="Calibri"/>
                <w:b/>
                <w:noProof/>
              </w:rPr>
            </w:pPr>
          </w:p>
        </w:tc>
      </w:tr>
    </w:tbl>
    <w:p w14:paraId="48CEECA8" w14:textId="77777777" w:rsidR="00406210" w:rsidRDefault="00406210"/>
    <w:p w14:paraId="4559D2FB" w14:textId="77777777" w:rsidR="00406210" w:rsidRDefault="00406210"/>
    <w:tbl>
      <w:tblPr>
        <w:tblStyle w:val="TableGrid"/>
        <w:tblW w:w="11059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1E0" w:firstRow="1" w:lastRow="1" w:firstColumn="1" w:lastColumn="1" w:noHBand="0" w:noVBand="0"/>
      </w:tblPr>
      <w:tblGrid>
        <w:gridCol w:w="3686"/>
        <w:gridCol w:w="3686"/>
        <w:gridCol w:w="3687"/>
      </w:tblGrid>
      <w:tr w:rsidR="001A5DAB" w:rsidRPr="00B72362" w14:paraId="6AB11F74" w14:textId="77777777" w:rsidTr="003A3340">
        <w:trPr>
          <w:cantSplit/>
          <w:trHeight w:val="230"/>
          <w:jc w:val="center"/>
        </w:trPr>
        <w:tc>
          <w:tcPr>
            <w:tcW w:w="11059" w:type="dxa"/>
            <w:gridSpan w:val="3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21FFBAE1" w14:textId="77777777" w:rsidR="001A5DAB" w:rsidRDefault="00406210" w:rsidP="001A5DAB">
            <w:pPr>
              <w:rPr>
                <w:b/>
              </w:rPr>
            </w:pPr>
            <w:r>
              <w:rPr>
                <w:b/>
              </w:rPr>
              <w:t>Pre-Wiring:</w:t>
            </w:r>
          </w:p>
        </w:tc>
      </w:tr>
      <w:tr w:rsidR="00406210" w:rsidRPr="00B72362" w14:paraId="3034A13C" w14:textId="77777777" w:rsidTr="00073A96">
        <w:trPr>
          <w:cantSplit/>
          <w:trHeight w:val="87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28109D8D" w14:textId="77777777" w:rsidR="00406210" w:rsidRDefault="00406210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Cable   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20790018" w14:textId="77777777" w:rsidR="00406210" w:rsidRDefault="00406210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Garage Door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5D055256" w14:textId="77777777" w:rsidR="00406210" w:rsidRDefault="00406210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Phone Jacks   </w:t>
            </w:r>
          </w:p>
        </w:tc>
      </w:tr>
      <w:tr w:rsidR="00406210" w:rsidRPr="00B72362" w14:paraId="0BFB6571" w14:textId="77777777" w:rsidTr="00073A96">
        <w:trPr>
          <w:cantSplit/>
          <w:trHeight w:val="86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6E1A352A" w14:textId="77777777" w:rsidR="00406210" w:rsidRDefault="00406210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Entertainment System   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7E767933" w14:textId="77777777" w:rsidR="00406210" w:rsidRDefault="00406210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Generator   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22149DEE" w14:textId="77777777" w:rsidR="00406210" w:rsidRDefault="00406210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Security System</w:t>
            </w:r>
          </w:p>
        </w:tc>
      </w:tr>
    </w:tbl>
    <w:p w14:paraId="466F5972" w14:textId="77777777" w:rsidR="00406210" w:rsidRDefault="00406210"/>
    <w:tbl>
      <w:tblPr>
        <w:tblStyle w:val="TableGrid"/>
        <w:tblW w:w="11059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1E0" w:firstRow="1" w:lastRow="1" w:firstColumn="1" w:lastColumn="1" w:noHBand="0" w:noVBand="0"/>
      </w:tblPr>
      <w:tblGrid>
        <w:gridCol w:w="3686"/>
        <w:gridCol w:w="3686"/>
        <w:gridCol w:w="3687"/>
      </w:tblGrid>
      <w:tr w:rsidR="001A5DAB" w:rsidRPr="00B72362" w14:paraId="505B7A3B" w14:textId="77777777" w:rsidTr="003A3340">
        <w:trPr>
          <w:cantSplit/>
          <w:trHeight w:val="230"/>
          <w:jc w:val="center"/>
        </w:trPr>
        <w:tc>
          <w:tcPr>
            <w:tcW w:w="11059" w:type="dxa"/>
            <w:gridSpan w:val="3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38C74980" w14:textId="77777777" w:rsidR="001A5DAB" w:rsidRDefault="001A5DAB" w:rsidP="00406210">
            <w:pPr>
              <w:rPr>
                <w:b/>
              </w:rPr>
            </w:pPr>
            <w:r>
              <w:rPr>
                <w:b/>
              </w:rPr>
              <w:t>Property Description:</w:t>
            </w:r>
          </w:p>
        </w:tc>
      </w:tr>
      <w:tr w:rsidR="00406210" w:rsidRPr="00B72362" w14:paraId="751A2CA1" w14:textId="77777777" w:rsidTr="00073A96">
        <w:trPr>
          <w:cantSplit/>
          <w:trHeight w:val="44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606D1541" w14:textId="77777777" w:rsidR="00406210" w:rsidRDefault="00406210" w:rsidP="00406210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Acreage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53D54710" w14:textId="77777777" w:rsidR="00406210" w:rsidRDefault="00406210" w:rsidP="00406210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Farm/Ranch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38141298" w14:textId="04B9D97F" w:rsidR="00406210" w:rsidRDefault="009D4B80" w:rsidP="00406210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Vineyard</w:t>
            </w:r>
          </w:p>
        </w:tc>
      </w:tr>
      <w:tr w:rsidR="00406210" w:rsidRPr="00B72362" w14:paraId="0CDC9396" w14:textId="77777777" w:rsidTr="00073A96">
        <w:trPr>
          <w:cantSplit/>
          <w:trHeight w:val="43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082F0D69" w14:textId="77777777" w:rsidR="00406210" w:rsidRDefault="00406210" w:rsidP="00406210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Community Living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10221E6F" w14:textId="20A8758B" w:rsidR="00406210" w:rsidRDefault="009D4B80" w:rsidP="00406210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Farm Assessment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07F63F07" w14:textId="158F711B" w:rsidR="00406210" w:rsidRDefault="009D4B80" w:rsidP="00406210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Winery</w:t>
            </w:r>
          </w:p>
        </w:tc>
      </w:tr>
      <w:tr w:rsidR="00406210" w:rsidRPr="00B72362" w14:paraId="6BBF1AC4" w14:textId="77777777" w:rsidTr="00073A96">
        <w:trPr>
          <w:cantSplit/>
          <w:trHeight w:val="43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0516A322" w14:textId="77777777" w:rsidR="00406210" w:rsidRDefault="00406210" w:rsidP="00406210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Easement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507D0753" w14:textId="492EA2B5" w:rsidR="00406210" w:rsidRDefault="009D4B80" w:rsidP="00406210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Fenced Farm Acreage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678EC8ED" w14:textId="3E4FC6EE" w:rsidR="00406210" w:rsidRDefault="00406210" w:rsidP="00406210">
            <w:pPr>
              <w:rPr>
                <w:b/>
              </w:rPr>
            </w:pPr>
          </w:p>
        </w:tc>
      </w:tr>
      <w:tr w:rsidR="00406210" w:rsidRPr="00B72362" w14:paraId="5B559837" w14:textId="77777777" w:rsidTr="00073A96">
        <w:trPr>
          <w:cantSplit/>
          <w:trHeight w:val="43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1D72B5E9" w14:textId="77777777" w:rsidR="00406210" w:rsidRDefault="00406210" w:rsidP="00406210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Eco-Friendly (Green)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54B963EA" w14:textId="45DA564E" w:rsidR="00406210" w:rsidRDefault="009D4B80" w:rsidP="00406210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Ski Property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673AF1A8" w14:textId="77777777" w:rsidR="00406210" w:rsidRDefault="00406210" w:rsidP="00406210">
            <w:pPr>
              <w:rPr>
                <w:b/>
              </w:rPr>
            </w:pPr>
          </w:p>
        </w:tc>
      </w:tr>
    </w:tbl>
    <w:p w14:paraId="7DBD5C2E" w14:textId="77777777" w:rsidR="00406210" w:rsidRDefault="00406210"/>
    <w:tbl>
      <w:tblPr>
        <w:tblStyle w:val="TableGrid"/>
        <w:tblW w:w="11059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1E0" w:firstRow="1" w:lastRow="1" w:firstColumn="1" w:lastColumn="1" w:noHBand="0" w:noVBand="0"/>
      </w:tblPr>
      <w:tblGrid>
        <w:gridCol w:w="3686"/>
        <w:gridCol w:w="3686"/>
        <w:gridCol w:w="3687"/>
      </w:tblGrid>
      <w:tr w:rsidR="001A5DAB" w:rsidRPr="00B72362" w14:paraId="0E7682CB" w14:textId="77777777" w:rsidTr="003A3340">
        <w:trPr>
          <w:cantSplit/>
          <w:trHeight w:val="230"/>
          <w:jc w:val="center"/>
        </w:trPr>
        <w:tc>
          <w:tcPr>
            <w:tcW w:w="11059" w:type="dxa"/>
            <w:gridSpan w:val="3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6486479F" w14:textId="77777777" w:rsidR="001A5DAB" w:rsidRDefault="001A5DAB" w:rsidP="000F009D">
            <w:pPr>
              <w:rPr>
                <w:b/>
              </w:rPr>
            </w:pPr>
            <w:r>
              <w:rPr>
                <w:b/>
              </w:rPr>
              <w:t xml:space="preserve">Road Type: </w:t>
            </w:r>
          </w:p>
        </w:tc>
      </w:tr>
      <w:tr w:rsidR="000F009D" w:rsidRPr="00B72362" w14:paraId="6F48047A" w14:textId="77777777" w:rsidTr="00073A96">
        <w:trPr>
          <w:cantSplit/>
          <w:trHeight w:val="59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73846C07" w14:textId="77777777" w:rsidR="000F009D" w:rsidRDefault="000F009D" w:rsidP="000F009D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4 Way Interchange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3A3130EB" w14:textId="77777777" w:rsidR="000F009D" w:rsidRDefault="000F009D" w:rsidP="000F009D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Interchange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0C2E8243" w14:textId="77777777" w:rsidR="000F009D" w:rsidRDefault="000F009D" w:rsidP="000F009D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Private Road</w:t>
            </w:r>
          </w:p>
        </w:tc>
      </w:tr>
      <w:tr w:rsidR="000F009D" w:rsidRPr="00B72362" w14:paraId="37DF4E94" w14:textId="77777777" w:rsidTr="00073A96">
        <w:trPr>
          <w:cantSplit/>
          <w:trHeight w:val="57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38E0A8BE" w14:textId="77777777" w:rsidR="000F009D" w:rsidRDefault="000F009D" w:rsidP="000F009D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City/Town Street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1DB65492" w14:textId="77777777" w:rsidR="000F009D" w:rsidRDefault="000F009D" w:rsidP="000F009D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Interstate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76D72CD1" w14:textId="77777777" w:rsidR="000F009D" w:rsidRDefault="000F009D" w:rsidP="000F009D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State Road</w:t>
            </w:r>
          </w:p>
        </w:tc>
      </w:tr>
      <w:tr w:rsidR="000F009D" w:rsidRPr="00B72362" w14:paraId="2DC3BB0F" w14:textId="77777777" w:rsidTr="00073A96">
        <w:trPr>
          <w:cantSplit/>
          <w:trHeight w:val="57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0CD658F6" w14:textId="77777777" w:rsidR="000F009D" w:rsidRDefault="000F009D" w:rsidP="000F009D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County Street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161F9D00" w14:textId="77777777" w:rsidR="000F009D" w:rsidRDefault="000F009D" w:rsidP="000F009D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Main Thoroughfare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55D6D55A" w14:textId="77777777" w:rsidR="000F009D" w:rsidRDefault="000F009D" w:rsidP="000F009D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Turnpike</w:t>
            </w:r>
          </w:p>
        </w:tc>
      </w:tr>
    </w:tbl>
    <w:p w14:paraId="48EBEE5D" w14:textId="77777777" w:rsidR="000F009D" w:rsidRDefault="000F009D"/>
    <w:tbl>
      <w:tblPr>
        <w:tblStyle w:val="TableGrid"/>
        <w:tblW w:w="11059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1E0" w:firstRow="1" w:lastRow="1" w:firstColumn="1" w:lastColumn="1" w:noHBand="0" w:noVBand="0"/>
      </w:tblPr>
      <w:tblGrid>
        <w:gridCol w:w="3686"/>
        <w:gridCol w:w="3686"/>
        <w:gridCol w:w="3687"/>
      </w:tblGrid>
      <w:tr w:rsidR="001A5DAB" w:rsidRPr="00B72362" w14:paraId="6F5092CE" w14:textId="77777777" w:rsidTr="003A3340">
        <w:trPr>
          <w:cantSplit/>
          <w:trHeight w:val="230"/>
          <w:jc w:val="center"/>
        </w:trPr>
        <w:tc>
          <w:tcPr>
            <w:tcW w:w="11059" w:type="dxa"/>
            <w:gridSpan w:val="3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1E243D4E" w14:textId="77777777" w:rsidR="001A5DAB" w:rsidRDefault="001A5DAB" w:rsidP="000F009D">
            <w:pPr>
              <w:rPr>
                <w:b/>
              </w:rPr>
            </w:pPr>
            <w:r>
              <w:rPr>
                <w:b/>
              </w:rPr>
              <w:t xml:space="preserve">Roof: </w:t>
            </w:r>
          </w:p>
        </w:tc>
      </w:tr>
      <w:tr w:rsidR="000F009D" w:rsidRPr="00B72362" w14:paraId="5A8F2146" w14:textId="77777777" w:rsidTr="00073A96">
        <w:trPr>
          <w:cantSplit/>
          <w:trHeight w:val="44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011CCEE4" w14:textId="77777777" w:rsidR="000F009D" w:rsidRDefault="000F009D" w:rsidP="000F009D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Asphalt/Fiberglass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4939C397" w14:textId="77777777" w:rsidR="000F009D" w:rsidRDefault="00C710A9" w:rsidP="000F009D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Composition Shingle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48114BA0" w14:textId="77777777" w:rsidR="000F009D" w:rsidRDefault="00C710A9" w:rsidP="000F009D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Slate Roof</w:t>
            </w:r>
          </w:p>
        </w:tc>
      </w:tr>
      <w:tr w:rsidR="000F009D" w:rsidRPr="00B72362" w14:paraId="1424DAD5" w14:textId="77777777" w:rsidTr="00073A96">
        <w:trPr>
          <w:cantSplit/>
          <w:trHeight w:val="43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3FFC66B4" w14:textId="77777777" w:rsidR="000F009D" w:rsidRDefault="000F009D" w:rsidP="000F009D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 w:rsidR="00C710A9">
              <w:rPr>
                <w:rFonts w:cs="Calibri"/>
                <w:noProof/>
              </w:rPr>
              <w:t>Asphalt Shingle Roof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50FCCCEC" w14:textId="77777777" w:rsidR="000F009D" w:rsidRDefault="00C710A9" w:rsidP="000F009D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Fiberglass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0D4E6928" w14:textId="77777777" w:rsidR="000F009D" w:rsidRDefault="00C710A9" w:rsidP="000F009D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Spanish Tiles</w:t>
            </w:r>
          </w:p>
        </w:tc>
      </w:tr>
      <w:tr w:rsidR="000F009D" w:rsidRPr="00B72362" w14:paraId="48348D26" w14:textId="77777777" w:rsidTr="00073A96">
        <w:trPr>
          <w:cantSplit/>
          <w:trHeight w:val="43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64EBD2CD" w14:textId="77777777" w:rsidR="000F009D" w:rsidRDefault="00C710A9" w:rsidP="000F009D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Cedar Shake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4602EFDE" w14:textId="77777777" w:rsidR="000F009D" w:rsidRDefault="00C710A9" w:rsidP="000F009D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Metal Roof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79B8F8FA" w14:textId="77777777" w:rsidR="000F009D" w:rsidRDefault="00C710A9" w:rsidP="000F009D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Tar &amp; Gravel</w:t>
            </w:r>
          </w:p>
        </w:tc>
      </w:tr>
      <w:tr w:rsidR="000F009D" w:rsidRPr="00B72362" w14:paraId="0D6C14C8" w14:textId="77777777" w:rsidTr="00073A96">
        <w:trPr>
          <w:cantSplit/>
          <w:trHeight w:val="43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2317CE3D" w14:textId="77777777" w:rsidR="000F009D" w:rsidRDefault="00C710A9" w:rsidP="000F009D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Cement Tiles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634FAF0F" w14:textId="77777777" w:rsidR="000F009D" w:rsidRDefault="00C710A9" w:rsidP="000F009D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Rubber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02FBB56F" w14:textId="77777777" w:rsidR="000F009D" w:rsidRDefault="00C710A9" w:rsidP="000F009D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Wood Shingles/Shakes</w:t>
            </w:r>
          </w:p>
        </w:tc>
      </w:tr>
    </w:tbl>
    <w:p w14:paraId="0665EBA4" w14:textId="77777777" w:rsidR="00C710A9" w:rsidRDefault="00C710A9"/>
    <w:tbl>
      <w:tblPr>
        <w:tblStyle w:val="TableGrid"/>
        <w:tblW w:w="11059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1E0" w:firstRow="1" w:lastRow="1" w:firstColumn="1" w:lastColumn="1" w:noHBand="0" w:noVBand="0"/>
      </w:tblPr>
      <w:tblGrid>
        <w:gridCol w:w="3686"/>
        <w:gridCol w:w="3686"/>
        <w:gridCol w:w="3687"/>
      </w:tblGrid>
      <w:tr w:rsidR="001A5DAB" w:rsidRPr="00B72362" w14:paraId="1C76D86E" w14:textId="77777777" w:rsidTr="003A3340">
        <w:trPr>
          <w:cantSplit/>
          <w:trHeight w:val="230"/>
          <w:jc w:val="center"/>
        </w:trPr>
        <w:tc>
          <w:tcPr>
            <w:tcW w:w="11059" w:type="dxa"/>
            <w:gridSpan w:val="3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0F0DB8CA" w14:textId="77777777" w:rsidR="001A5DAB" w:rsidRDefault="001A5DAB" w:rsidP="001A5DAB">
            <w:pPr>
              <w:rPr>
                <w:b/>
              </w:rPr>
            </w:pPr>
            <w:r>
              <w:rPr>
                <w:b/>
              </w:rPr>
              <w:t xml:space="preserve">Special Market: </w:t>
            </w:r>
          </w:p>
        </w:tc>
      </w:tr>
      <w:tr w:rsidR="00C710A9" w:rsidRPr="00B72362" w14:paraId="72524E93" w14:textId="77777777" w:rsidTr="00073A96">
        <w:trPr>
          <w:cantSplit/>
          <w:trHeight w:val="59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1659AC89" w14:textId="77777777" w:rsidR="00C710A9" w:rsidRDefault="00C710A9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College/University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093CBC92" w14:textId="77777777" w:rsidR="00C710A9" w:rsidRDefault="00C710A9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Luxury Properties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7A1AD460" w14:textId="77777777" w:rsidR="00C710A9" w:rsidRDefault="00C710A9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Resort/Lake</w:t>
            </w:r>
          </w:p>
        </w:tc>
      </w:tr>
      <w:tr w:rsidR="00C710A9" w:rsidRPr="00B72362" w14:paraId="6066D241" w14:textId="77777777" w:rsidTr="00073A96">
        <w:trPr>
          <w:cantSplit/>
          <w:trHeight w:val="57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5A9D463A" w14:textId="77777777" w:rsidR="00C710A9" w:rsidRDefault="00C710A9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Hospitality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5E9BFD67" w14:textId="77777777" w:rsidR="00C710A9" w:rsidRDefault="00C710A9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Military Properties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21554C8F" w14:textId="77777777" w:rsidR="00C710A9" w:rsidRDefault="00C710A9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Vacation/Second Home</w:t>
            </w:r>
          </w:p>
        </w:tc>
      </w:tr>
      <w:tr w:rsidR="00C710A9" w:rsidRPr="00B72362" w14:paraId="7935B044" w14:textId="77777777" w:rsidTr="00073A96">
        <w:trPr>
          <w:cantSplit/>
          <w:trHeight w:val="57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639CEC51" w14:textId="77777777" w:rsidR="00C710A9" w:rsidRDefault="00C710A9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International Properties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1622BE10" w14:textId="77777777" w:rsidR="00C710A9" w:rsidRDefault="00C710A9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New Homes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4DE22F19" w14:textId="77777777" w:rsidR="00C710A9" w:rsidRDefault="00C710A9" w:rsidP="001A5DAB">
            <w:pPr>
              <w:rPr>
                <w:b/>
              </w:rPr>
            </w:pPr>
          </w:p>
        </w:tc>
      </w:tr>
    </w:tbl>
    <w:p w14:paraId="1BB806E8" w14:textId="77777777" w:rsidR="00C710A9" w:rsidRDefault="00C710A9"/>
    <w:tbl>
      <w:tblPr>
        <w:tblStyle w:val="TableGrid"/>
        <w:tblW w:w="11059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1E0" w:firstRow="1" w:lastRow="1" w:firstColumn="1" w:lastColumn="1" w:noHBand="0" w:noVBand="0"/>
      </w:tblPr>
      <w:tblGrid>
        <w:gridCol w:w="3686"/>
        <w:gridCol w:w="3686"/>
        <w:gridCol w:w="3687"/>
      </w:tblGrid>
      <w:tr w:rsidR="001A5DAB" w:rsidRPr="00B72362" w14:paraId="255822F9" w14:textId="77777777" w:rsidTr="00C710A9">
        <w:trPr>
          <w:cantSplit/>
          <w:trHeight w:val="230"/>
          <w:jc w:val="center"/>
        </w:trPr>
        <w:tc>
          <w:tcPr>
            <w:tcW w:w="11059" w:type="dxa"/>
            <w:gridSpan w:val="3"/>
            <w:shd w:val="clear" w:color="auto" w:fill="auto"/>
            <w:vAlign w:val="center"/>
          </w:tcPr>
          <w:p w14:paraId="7DEDC2D3" w14:textId="77777777" w:rsidR="001A5DAB" w:rsidRDefault="001A5DAB" w:rsidP="001A5DAB">
            <w:pPr>
              <w:rPr>
                <w:b/>
              </w:rPr>
            </w:pPr>
            <w:r>
              <w:rPr>
                <w:b/>
              </w:rPr>
              <w:t xml:space="preserve">Views: </w:t>
            </w:r>
          </w:p>
        </w:tc>
      </w:tr>
      <w:tr w:rsidR="00C710A9" w:rsidRPr="00B72362" w14:paraId="258AE9B6" w14:textId="77777777" w:rsidTr="00073A96">
        <w:trPr>
          <w:cantSplit/>
          <w:trHeight w:val="44"/>
          <w:jc w:val="center"/>
        </w:trPr>
        <w:tc>
          <w:tcPr>
            <w:tcW w:w="3686" w:type="dxa"/>
            <w:shd w:val="clear" w:color="auto" w:fill="auto"/>
            <w:vAlign w:val="center"/>
          </w:tcPr>
          <w:p w14:paraId="414269EC" w14:textId="77777777" w:rsidR="00C710A9" w:rsidRDefault="00C710A9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Bay</w:t>
            </w:r>
          </w:p>
        </w:tc>
        <w:tc>
          <w:tcPr>
            <w:tcW w:w="3686" w:type="dxa"/>
            <w:shd w:val="clear" w:color="auto" w:fill="auto"/>
            <w:vAlign w:val="center"/>
          </w:tcPr>
          <w:p w14:paraId="2BE656CE" w14:textId="77777777" w:rsidR="00C710A9" w:rsidRDefault="00C710A9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Mountain</w:t>
            </w:r>
          </w:p>
        </w:tc>
        <w:tc>
          <w:tcPr>
            <w:tcW w:w="3687" w:type="dxa"/>
            <w:shd w:val="clear" w:color="auto" w:fill="auto"/>
            <w:vAlign w:val="center"/>
          </w:tcPr>
          <w:p w14:paraId="3E9CEF08" w14:textId="77777777" w:rsidR="00C710A9" w:rsidRDefault="00C710A9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Sound</w:t>
            </w:r>
          </w:p>
        </w:tc>
      </w:tr>
      <w:tr w:rsidR="00C710A9" w:rsidRPr="00B72362" w14:paraId="57AAB6B5" w14:textId="77777777" w:rsidTr="00073A96">
        <w:trPr>
          <w:cantSplit/>
          <w:trHeight w:val="43"/>
          <w:jc w:val="center"/>
        </w:trPr>
        <w:tc>
          <w:tcPr>
            <w:tcW w:w="3686" w:type="dxa"/>
            <w:shd w:val="clear" w:color="auto" w:fill="auto"/>
            <w:vAlign w:val="center"/>
          </w:tcPr>
          <w:p w14:paraId="5D34C2DB" w14:textId="77777777" w:rsidR="00C710A9" w:rsidRDefault="00C710A9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City/Strip</w:t>
            </w:r>
          </w:p>
        </w:tc>
        <w:tc>
          <w:tcPr>
            <w:tcW w:w="3686" w:type="dxa"/>
            <w:shd w:val="clear" w:color="auto" w:fill="auto"/>
            <w:vAlign w:val="center"/>
          </w:tcPr>
          <w:p w14:paraId="4C24404C" w14:textId="77777777" w:rsidR="00C710A9" w:rsidRDefault="00C710A9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Ocean</w:t>
            </w:r>
          </w:p>
        </w:tc>
        <w:tc>
          <w:tcPr>
            <w:tcW w:w="3687" w:type="dxa"/>
            <w:shd w:val="clear" w:color="auto" w:fill="auto"/>
            <w:vAlign w:val="center"/>
          </w:tcPr>
          <w:p w14:paraId="25C37D4D" w14:textId="77777777" w:rsidR="00C710A9" w:rsidRDefault="00C710A9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Water</w:t>
            </w:r>
          </w:p>
        </w:tc>
      </w:tr>
      <w:tr w:rsidR="00C710A9" w:rsidRPr="00B72362" w14:paraId="49D506A8" w14:textId="77777777" w:rsidTr="00073A96">
        <w:trPr>
          <w:cantSplit/>
          <w:trHeight w:val="43"/>
          <w:jc w:val="center"/>
        </w:trPr>
        <w:tc>
          <w:tcPr>
            <w:tcW w:w="3686" w:type="dxa"/>
            <w:shd w:val="clear" w:color="auto" w:fill="auto"/>
            <w:vAlign w:val="center"/>
          </w:tcPr>
          <w:p w14:paraId="4B301F63" w14:textId="77777777" w:rsidR="00C710A9" w:rsidRDefault="00C710A9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Golf</w:t>
            </w:r>
          </w:p>
        </w:tc>
        <w:tc>
          <w:tcPr>
            <w:tcW w:w="3686" w:type="dxa"/>
            <w:shd w:val="clear" w:color="auto" w:fill="auto"/>
            <w:vAlign w:val="center"/>
          </w:tcPr>
          <w:p w14:paraId="1030E672" w14:textId="77777777" w:rsidR="00C710A9" w:rsidRDefault="00C710A9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Pond</w:t>
            </w:r>
          </w:p>
        </w:tc>
        <w:tc>
          <w:tcPr>
            <w:tcW w:w="3687" w:type="dxa"/>
            <w:shd w:val="clear" w:color="auto" w:fill="auto"/>
            <w:vAlign w:val="center"/>
          </w:tcPr>
          <w:p w14:paraId="3F054FD9" w14:textId="77777777" w:rsidR="00C710A9" w:rsidRDefault="00C710A9" w:rsidP="001A5DAB">
            <w:pPr>
              <w:rPr>
                <w:b/>
              </w:rPr>
            </w:pPr>
          </w:p>
        </w:tc>
      </w:tr>
      <w:tr w:rsidR="00C710A9" w:rsidRPr="00B72362" w14:paraId="7E8844E0" w14:textId="77777777" w:rsidTr="00073A96">
        <w:trPr>
          <w:cantSplit/>
          <w:trHeight w:val="43"/>
          <w:jc w:val="center"/>
        </w:trPr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0C6D382C" w14:textId="77777777" w:rsidR="00C710A9" w:rsidRDefault="00C710A9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Lake &amp; Stream</w:t>
            </w:r>
          </w:p>
        </w:tc>
        <w:tc>
          <w:tcPr>
            <w:tcW w:w="3686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55109AFE" w14:textId="77777777" w:rsidR="00C710A9" w:rsidRDefault="00C710A9" w:rsidP="001A5DAB">
            <w:pPr>
              <w:rPr>
                <w:b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Scenic</w:t>
            </w:r>
          </w:p>
        </w:tc>
        <w:tc>
          <w:tcPr>
            <w:tcW w:w="3687" w:type="dxa"/>
            <w:tcBorders>
              <w:bottom w:val="single" w:sz="4" w:space="0" w:color="999999"/>
            </w:tcBorders>
            <w:shd w:val="clear" w:color="auto" w:fill="auto"/>
            <w:vAlign w:val="center"/>
          </w:tcPr>
          <w:p w14:paraId="7916E626" w14:textId="77777777" w:rsidR="00C710A9" w:rsidRDefault="00C710A9" w:rsidP="001A5DAB">
            <w:pPr>
              <w:rPr>
                <w:b/>
              </w:rPr>
            </w:pPr>
          </w:p>
        </w:tc>
      </w:tr>
    </w:tbl>
    <w:p w14:paraId="4CC735FE" w14:textId="77777777" w:rsidR="000F7E41" w:rsidRDefault="000F7E41"/>
    <w:tbl>
      <w:tblPr>
        <w:tblStyle w:val="TableGrid"/>
        <w:tblW w:w="11059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1E0" w:firstRow="1" w:lastRow="1" w:firstColumn="1" w:lastColumn="1" w:noHBand="0" w:noVBand="0"/>
      </w:tblPr>
      <w:tblGrid>
        <w:gridCol w:w="3686"/>
        <w:gridCol w:w="3686"/>
        <w:gridCol w:w="3687"/>
      </w:tblGrid>
      <w:tr w:rsidR="00986EB7" w:rsidRPr="00B72362" w14:paraId="70E148B0" w14:textId="77777777" w:rsidTr="00073A96">
        <w:trPr>
          <w:cantSplit/>
          <w:trHeight w:val="230"/>
          <w:jc w:val="center"/>
        </w:trPr>
        <w:tc>
          <w:tcPr>
            <w:tcW w:w="11059" w:type="dxa"/>
            <w:gridSpan w:val="3"/>
            <w:shd w:val="clear" w:color="auto" w:fill="E6E6E6"/>
            <w:vAlign w:val="center"/>
          </w:tcPr>
          <w:p w14:paraId="116F2B6A" w14:textId="77777777" w:rsidR="00986EB7" w:rsidRPr="00B72362" w:rsidRDefault="00986EB7" w:rsidP="00073A96">
            <w:pPr>
              <w:pStyle w:val="SectionHeading"/>
            </w:pPr>
            <w:r>
              <w:t>Property Details</w:t>
            </w:r>
          </w:p>
        </w:tc>
      </w:tr>
      <w:tr w:rsidR="00986EB7" w:rsidRPr="00B72362" w14:paraId="791FFC0D" w14:textId="77777777" w:rsidTr="00073A96">
        <w:trPr>
          <w:cantSplit/>
          <w:trHeight w:val="230"/>
          <w:jc w:val="center"/>
        </w:trPr>
        <w:tc>
          <w:tcPr>
            <w:tcW w:w="11059" w:type="dxa"/>
            <w:gridSpan w:val="3"/>
            <w:shd w:val="clear" w:color="auto" w:fill="auto"/>
            <w:vAlign w:val="center"/>
          </w:tcPr>
          <w:p w14:paraId="0DAE7736" w14:textId="77777777" w:rsidR="00986EB7" w:rsidRPr="00B72362" w:rsidRDefault="00986EB7" w:rsidP="00073A96">
            <w:r>
              <w:t xml:space="preserve">Property Use: </w:t>
            </w: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Bank Owned      </w:t>
            </w:r>
            <w:r>
              <w:t xml:space="preserve"> </w:t>
            </w: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Other Commercial      </w:t>
            </w:r>
            <w:r>
              <w:t xml:space="preserve"> </w:t>
            </w: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Other Residential      </w:t>
            </w:r>
            <w:r>
              <w:t xml:space="preserve"> </w:t>
            </w: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Owner Occupied      </w:t>
            </w:r>
            <w:r>
              <w:t xml:space="preserve"> </w:t>
            </w: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Rental or Investment      </w:t>
            </w:r>
            <w:r>
              <w:t xml:space="preserve"> </w:t>
            </w: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Second Home      </w:t>
            </w:r>
            <w:r>
              <w:t xml:space="preserve"> </w:t>
            </w: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Use in a Business     </w:t>
            </w:r>
            <w:r>
              <w:t xml:space="preserve"> </w:t>
            </w: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Vacant      </w:t>
            </w:r>
            <w:r>
              <w:t xml:space="preserve"> </w:t>
            </w: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Vacation Home      </w:t>
            </w:r>
            <w:r>
              <w:t xml:space="preserve"> </w:t>
            </w: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Net Leased Property      </w:t>
            </w:r>
            <w:r>
              <w:t xml:space="preserve"> </w:t>
            </w: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Business for Sale</w:t>
            </w:r>
          </w:p>
        </w:tc>
      </w:tr>
      <w:tr w:rsidR="00986EB7" w:rsidRPr="00B72362" w14:paraId="7CBC34D8" w14:textId="77777777" w:rsidTr="00073A96">
        <w:trPr>
          <w:cantSplit/>
          <w:trHeight w:val="230"/>
          <w:jc w:val="center"/>
        </w:trPr>
        <w:tc>
          <w:tcPr>
            <w:tcW w:w="3686" w:type="dxa"/>
            <w:shd w:val="clear" w:color="auto" w:fill="auto"/>
            <w:vAlign w:val="center"/>
          </w:tcPr>
          <w:p w14:paraId="5B1569B8" w14:textId="77777777" w:rsidR="00986EB7" w:rsidRPr="00B72362" w:rsidRDefault="00986EB7" w:rsidP="00073A96">
            <w:r>
              <w:t xml:space="preserve"># of Parking Places: </w:t>
            </w:r>
          </w:p>
        </w:tc>
        <w:tc>
          <w:tcPr>
            <w:tcW w:w="3686" w:type="dxa"/>
            <w:shd w:val="clear" w:color="auto" w:fill="auto"/>
            <w:vAlign w:val="center"/>
          </w:tcPr>
          <w:p w14:paraId="5F85A05E" w14:textId="77777777" w:rsidR="00986EB7" w:rsidRPr="00B72362" w:rsidRDefault="00986EB7" w:rsidP="00073A96">
            <w:r>
              <w:t>Year Built:</w:t>
            </w:r>
          </w:p>
        </w:tc>
        <w:tc>
          <w:tcPr>
            <w:tcW w:w="3687" w:type="dxa"/>
            <w:shd w:val="clear" w:color="auto" w:fill="auto"/>
            <w:vAlign w:val="center"/>
          </w:tcPr>
          <w:p w14:paraId="24661EE6" w14:textId="77777777" w:rsidR="00986EB7" w:rsidRPr="00B72362" w:rsidRDefault="00986EB7" w:rsidP="00073A96"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New Construction     </w:t>
            </w:r>
          </w:p>
        </w:tc>
      </w:tr>
      <w:tr w:rsidR="00986EB7" w:rsidRPr="00B72362" w14:paraId="660A909B" w14:textId="77777777" w:rsidTr="00073A96">
        <w:trPr>
          <w:cantSplit/>
          <w:trHeight w:val="230"/>
          <w:jc w:val="center"/>
        </w:trPr>
        <w:tc>
          <w:tcPr>
            <w:tcW w:w="3686" w:type="dxa"/>
            <w:shd w:val="clear" w:color="auto" w:fill="auto"/>
            <w:vAlign w:val="center"/>
          </w:tcPr>
          <w:p w14:paraId="5B4433C2" w14:textId="77777777" w:rsidR="00986EB7" w:rsidRDefault="00986EB7" w:rsidP="00073A96">
            <w:r>
              <w:t>Year Renovated:</w:t>
            </w:r>
          </w:p>
        </w:tc>
        <w:tc>
          <w:tcPr>
            <w:tcW w:w="3686" w:type="dxa"/>
            <w:shd w:val="clear" w:color="auto" w:fill="auto"/>
            <w:vAlign w:val="center"/>
          </w:tcPr>
          <w:p w14:paraId="62828BE4" w14:textId="77777777" w:rsidR="00986EB7" w:rsidRDefault="00986EB7" w:rsidP="00073A96">
            <w:r>
              <w:t>Last Sold On:</w:t>
            </w:r>
          </w:p>
        </w:tc>
        <w:tc>
          <w:tcPr>
            <w:tcW w:w="3687" w:type="dxa"/>
            <w:shd w:val="clear" w:color="auto" w:fill="auto"/>
            <w:vAlign w:val="center"/>
          </w:tcPr>
          <w:p w14:paraId="453D91AE" w14:textId="77777777" w:rsidR="00986EB7" w:rsidRPr="009570A3" w:rsidRDefault="00986EB7" w:rsidP="00073A96">
            <w:pPr>
              <w:rPr>
                <w:rFonts w:cs="Calibri"/>
                <w:noProof/>
              </w:rPr>
            </w:pPr>
            <w:r>
              <w:rPr>
                <w:rFonts w:cs="Calibri"/>
                <w:noProof/>
              </w:rPr>
              <w:t>Zoning:</w:t>
            </w:r>
          </w:p>
        </w:tc>
      </w:tr>
      <w:tr w:rsidR="00986EB7" w:rsidRPr="00B72362" w14:paraId="6FED4DD1" w14:textId="77777777" w:rsidTr="00073A96">
        <w:trPr>
          <w:cantSplit/>
          <w:trHeight w:val="230"/>
          <w:jc w:val="center"/>
        </w:trPr>
        <w:tc>
          <w:tcPr>
            <w:tcW w:w="3686" w:type="dxa"/>
            <w:shd w:val="clear" w:color="auto" w:fill="auto"/>
            <w:vAlign w:val="center"/>
          </w:tcPr>
          <w:p w14:paraId="3E5A86B1" w14:textId="77777777" w:rsidR="00986EB7" w:rsidRDefault="006D49A2" w:rsidP="00073A96">
            <w:r>
              <w:t>Lot Dimensions:</w:t>
            </w:r>
          </w:p>
        </w:tc>
        <w:tc>
          <w:tcPr>
            <w:tcW w:w="3686" w:type="dxa"/>
            <w:shd w:val="clear" w:color="auto" w:fill="auto"/>
            <w:vAlign w:val="center"/>
          </w:tcPr>
          <w:p w14:paraId="31EDFBDC" w14:textId="77777777" w:rsidR="00986EB7" w:rsidRDefault="006D49A2" w:rsidP="00073A96">
            <w:r>
              <w:rPr>
                <w:rFonts w:cs="Calibri"/>
                <w:noProof/>
              </w:rPr>
              <w:t>Cap Rate Percent:</w:t>
            </w:r>
          </w:p>
        </w:tc>
        <w:tc>
          <w:tcPr>
            <w:tcW w:w="3687" w:type="dxa"/>
            <w:shd w:val="clear" w:color="auto" w:fill="auto"/>
            <w:vAlign w:val="center"/>
          </w:tcPr>
          <w:p w14:paraId="11E3EC4F" w14:textId="77777777" w:rsidR="00986EB7" w:rsidRDefault="00986EB7" w:rsidP="00073A96">
            <w:pPr>
              <w:rPr>
                <w:rFonts w:cs="Calibri"/>
                <w:noProof/>
              </w:rPr>
            </w:pPr>
          </w:p>
        </w:tc>
      </w:tr>
      <w:tr w:rsidR="006D49A2" w:rsidRPr="00B72362" w14:paraId="307F63F2" w14:textId="77777777" w:rsidTr="00073A96">
        <w:trPr>
          <w:cantSplit/>
          <w:trHeight w:val="230"/>
          <w:jc w:val="center"/>
        </w:trPr>
        <w:tc>
          <w:tcPr>
            <w:tcW w:w="3686" w:type="dxa"/>
            <w:shd w:val="clear" w:color="auto" w:fill="auto"/>
            <w:vAlign w:val="center"/>
          </w:tcPr>
          <w:p w14:paraId="7DCF30D3" w14:textId="77777777" w:rsidR="006D49A2" w:rsidRDefault="006D49A2" w:rsidP="006D49A2">
            <w:r>
              <w:t>Occupancy Rate:</w:t>
            </w:r>
          </w:p>
        </w:tc>
        <w:tc>
          <w:tcPr>
            <w:tcW w:w="3686" w:type="dxa"/>
            <w:shd w:val="clear" w:color="auto" w:fill="auto"/>
            <w:vAlign w:val="center"/>
          </w:tcPr>
          <w:p w14:paraId="1091100F" w14:textId="77777777" w:rsidR="006D49A2" w:rsidRDefault="006D49A2" w:rsidP="006D49A2">
            <w:pPr>
              <w:rPr>
                <w:rFonts w:cs="Calibri"/>
                <w:noProof/>
              </w:rPr>
            </w:pPr>
            <w:r>
              <w:t>Parking Ratio:</w:t>
            </w:r>
          </w:p>
        </w:tc>
        <w:tc>
          <w:tcPr>
            <w:tcW w:w="3687" w:type="dxa"/>
            <w:shd w:val="clear" w:color="auto" w:fill="auto"/>
            <w:vAlign w:val="center"/>
          </w:tcPr>
          <w:p w14:paraId="2821B73D" w14:textId="77777777" w:rsidR="006D49A2" w:rsidRDefault="006D49A2" w:rsidP="006D49A2">
            <w:pPr>
              <w:rPr>
                <w:rFonts w:cs="Calibri"/>
                <w:noProof/>
              </w:rPr>
            </w:pPr>
          </w:p>
        </w:tc>
      </w:tr>
    </w:tbl>
    <w:p w14:paraId="222A0B04" w14:textId="77777777" w:rsidR="00F53DB0" w:rsidRDefault="00F53DB0"/>
    <w:tbl>
      <w:tblPr>
        <w:tblStyle w:val="TableGrid"/>
        <w:tblW w:w="11059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1E0" w:firstRow="1" w:lastRow="1" w:firstColumn="1" w:lastColumn="1" w:noHBand="0" w:noVBand="0"/>
      </w:tblPr>
      <w:tblGrid>
        <w:gridCol w:w="3686"/>
        <w:gridCol w:w="3686"/>
        <w:gridCol w:w="3687"/>
      </w:tblGrid>
      <w:tr w:rsidR="00986EB7" w:rsidRPr="00B72362" w14:paraId="7B6E8F9F" w14:textId="77777777" w:rsidTr="00073A96">
        <w:trPr>
          <w:cantSplit/>
          <w:trHeight w:val="230"/>
          <w:jc w:val="center"/>
        </w:trPr>
        <w:tc>
          <w:tcPr>
            <w:tcW w:w="11059" w:type="dxa"/>
            <w:gridSpan w:val="3"/>
            <w:shd w:val="clear" w:color="auto" w:fill="E6E6E6"/>
            <w:vAlign w:val="center"/>
          </w:tcPr>
          <w:p w14:paraId="41F55299" w14:textId="77777777" w:rsidR="00986EB7" w:rsidRPr="00B72362" w:rsidRDefault="00986EB7" w:rsidP="00073A96">
            <w:pPr>
              <w:pStyle w:val="SectionHeading"/>
            </w:pPr>
            <w:r>
              <w:t>Geographic location</w:t>
            </w:r>
          </w:p>
        </w:tc>
      </w:tr>
      <w:tr w:rsidR="00986EB7" w:rsidRPr="00B72362" w14:paraId="23141ECC" w14:textId="77777777" w:rsidTr="00073A96">
        <w:trPr>
          <w:cantSplit/>
          <w:trHeight w:val="230"/>
          <w:jc w:val="center"/>
        </w:trPr>
        <w:tc>
          <w:tcPr>
            <w:tcW w:w="3686" w:type="dxa"/>
            <w:shd w:val="clear" w:color="auto" w:fill="auto"/>
            <w:vAlign w:val="center"/>
          </w:tcPr>
          <w:p w14:paraId="5B88B102" w14:textId="77777777" w:rsidR="00986EB7" w:rsidRPr="00B72362" w:rsidRDefault="00986EB7" w:rsidP="00073A96">
            <w:r>
              <w:t xml:space="preserve">City Region: </w:t>
            </w:r>
          </w:p>
        </w:tc>
        <w:tc>
          <w:tcPr>
            <w:tcW w:w="3686" w:type="dxa"/>
            <w:shd w:val="clear" w:color="auto" w:fill="auto"/>
            <w:vAlign w:val="center"/>
          </w:tcPr>
          <w:p w14:paraId="25FB8972" w14:textId="77777777" w:rsidR="00986EB7" w:rsidRPr="00B72362" w:rsidRDefault="00986EB7" w:rsidP="00073A96">
            <w:r>
              <w:t>Continent Region:</w:t>
            </w:r>
          </w:p>
        </w:tc>
        <w:tc>
          <w:tcPr>
            <w:tcW w:w="3687" w:type="dxa"/>
            <w:shd w:val="clear" w:color="auto" w:fill="auto"/>
            <w:vAlign w:val="center"/>
          </w:tcPr>
          <w:p w14:paraId="3DD4AD96" w14:textId="77777777" w:rsidR="00986EB7" w:rsidRPr="00B72362" w:rsidRDefault="00986EB7" w:rsidP="00073A96">
            <w:r>
              <w:t>Property Location:</w:t>
            </w:r>
          </w:p>
        </w:tc>
      </w:tr>
      <w:tr w:rsidR="00986EB7" w:rsidRPr="00B72362" w14:paraId="29474E82" w14:textId="77777777" w:rsidTr="00073A96">
        <w:trPr>
          <w:cantSplit/>
          <w:trHeight w:val="230"/>
          <w:jc w:val="center"/>
        </w:trPr>
        <w:tc>
          <w:tcPr>
            <w:tcW w:w="3686" w:type="dxa"/>
            <w:shd w:val="clear" w:color="auto" w:fill="auto"/>
            <w:vAlign w:val="center"/>
          </w:tcPr>
          <w:p w14:paraId="55EE40A4" w14:textId="77777777" w:rsidR="00986EB7" w:rsidRDefault="00986EB7" w:rsidP="00073A96">
            <w:r>
              <w:t>State Region:</w:t>
            </w:r>
          </w:p>
        </w:tc>
        <w:tc>
          <w:tcPr>
            <w:tcW w:w="3686" w:type="dxa"/>
            <w:shd w:val="clear" w:color="auto" w:fill="auto"/>
            <w:vAlign w:val="center"/>
          </w:tcPr>
          <w:p w14:paraId="3032A6D3" w14:textId="77777777" w:rsidR="00986EB7" w:rsidRDefault="00833ACF" w:rsidP="00073A96">
            <w:r>
              <w:t>Country Region:</w:t>
            </w:r>
          </w:p>
        </w:tc>
        <w:tc>
          <w:tcPr>
            <w:tcW w:w="3687" w:type="dxa"/>
            <w:shd w:val="clear" w:color="auto" w:fill="auto"/>
            <w:vAlign w:val="center"/>
          </w:tcPr>
          <w:p w14:paraId="2236BEED" w14:textId="77777777" w:rsidR="00986EB7" w:rsidRPr="009570A3" w:rsidRDefault="00986EB7" w:rsidP="00073A96">
            <w:pPr>
              <w:rPr>
                <w:rFonts w:cs="Calibri"/>
                <w:noProof/>
              </w:rPr>
            </w:pPr>
            <w:r>
              <w:rPr>
                <w:rFonts w:cs="Calibri"/>
                <w:noProof/>
              </w:rPr>
              <w:t>Development:</w:t>
            </w:r>
          </w:p>
        </w:tc>
      </w:tr>
    </w:tbl>
    <w:p w14:paraId="2F9BA4D9" w14:textId="77777777" w:rsidR="00F53DB0" w:rsidRDefault="00F53DB0"/>
    <w:tbl>
      <w:tblPr>
        <w:tblStyle w:val="TableGrid"/>
        <w:tblW w:w="11065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1E0" w:firstRow="1" w:lastRow="1" w:firstColumn="1" w:lastColumn="1" w:noHBand="0" w:noVBand="0"/>
      </w:tblPr>
      <w:tblGrid>
        <w:gridCol w:w="1383"/>
        <w:gridCol w:w="1383"/>
        <w:gridCol w:w="1383"/>
        <w:gridCol w:w="1383"/>
        <w:gridCol w:w="1383"/>
        <w:gridCol w:w="1383"/>
        <w:gridCol w:w="1383"/>
        <w:gridCol w:w="1384"/>
      </w:tblGrid>
      <w:tr w:rsidR="009B2A77" w:rsidRPr="00B72362" w14:paraId="5A34154C" w14:textId="77777777" w:rsidTr="00073A96">
        <w:trPr>
          <w:cantSplit/>
          <w:trHeight w:val="230"/>
          <w:jc w:val="center"/>
        </w:trPr>
        <w:tc>
          <w:tcPr>
            <w:tcW w:w="11065" w:type="dxa"/>
            <w:gridSpan w:val="8"/>
            <w:shd w:val="clear" w:color="auto" w:fill="E6E6E6"/>
            <w:vAlign w:val="center"/>
          </w:tcPr>
          <w:p w14:paraId="010FE796" w14:textId="77777777" w:rsidR="009B2A77" w:rsidRPr="00B72362" w:rsidRDefault="00833ACF" w:rsidP="00B61506">
            <w:pPr>
              <w:pStyle w:val="SectionHeading"/>
            </w:pPr>
            <w:r>
              <w:t>Suites</w:t>
            </w:r>
          </w:p>
        </w:tc>
      </w:tr>
      <w:tr w:rsidR="00833ACF" w:rsidRPr="00B72362" w14:paraId="2C55FBC9" w14:textId="77777777" w:rsidTr="00833ACF">
        <w:trPr>
          <w:cantSplit/>
          <w:trHeight w:val="40"/>
          <w:jc w:val="center"/>
        </w:trPr>
        <w:tc>
          <w:tcPr>
            <w:tcW w:w="1383" w:type="dxa"/>
            <w:shd w:val="clear" w:color="auto" w:fill="DBE5F1" w:themeFill="accent1" w:themeFillTint="33"/>
            <w:vAlign w:val="center"/>
          </w:tcPr>
          <w:p w14:paraId="1B21DA1B" w14:textId="77777777" w:rsidR="00833ACF" w:rsidRPr="00B72362" w:rsidRDefault="00833ACF" w:rsidP="00B61506">
            <w:r>
              <w:t>Name</w:t>
            </w:r>
          </w:p>
        </w:tc>
        <w:tc>
          <w:tcPr>
            <w:tcW w:w="1383" w:type="dxa"/>
            <w:shd w:val="clear" w:color="auto" w:fill="DBE5F1" w:themeFill="accent1" w:themeFillTint="33"/>
            <w:vAlign w:val="center"/>
          </w:tcPr>
          <w:p w14:paraId="7CB90669" w14:textId="77777777" w:rsidR="00833ACF" w:rsidRPr="00B72362" w:rsidRDefault="00833ACF" w:rsidP="00B61506">
            <w:r>
              <w:t>Area</w:t>
            </w:r>
          </w:p>
        </w:tc>
        <w:tc>
          <w:tcPr>
            <w:tcW w:w="1383" w:type="dxa"/>
            <w:shd w:val="clear" w:color="auto" w:fill="DBE5F1" w:themeFill="accent1" w:themeFillTint="33"/>
            <w:vAlign w:val="center"/>
          </w:tcPr>
          <w:p w14:paraId="6137EAB8" w14:textId="77777777" w:rsidR="00833ACF" w:rsidRPr="00B72362" w:rsidRDefault="00833ACF" w:rsidP="00B61506">
            <w:r>
              <w:t>Column Spacing</w:t>
            </w:r>
          </w:p>
        </w:tc>
        <w:tc>
          <w:tcPr>
            <w:tcW w:w="1383" w:type="dxa"/>
            <w:shd w:val="clear" w:color="auto" w:fill="DBE5F1" w:themeFill="accent1" w:themeFillTint="33"/>
            <w:vAlign w:val="center"/>
          </w:tcPr>
          <w:p w14:paraId="3934895C" w14:textId="77777777" w:rsidR="00833ACF" w:rsidRPr="00B72362" w:rsidRDefault="00833ACF" w:rsidP="00B61506">
            <w:r>
              <w:t># of Full Baths</w:t>
            </w:r>
          </w:p>
        </w:tc>
        <w:tc>
          <w:tcPr>
            <w:tcW w:w="1383" w:type="dxa"/>
            <w:shd w:val="clear" w:color="auto" w:fill="DBE5F1" w:themeFill="accent1" w:themeFillTint="33"/>
            <w:vAlign w:val="center"/>
          </w:tcPr>
          <w:p w14:paraId="2F865335" w14:textId="77777777" w:rsidR="00833ACF" w:rsidRPr="00B72362" w:rsidRDefault="00833ACF" w:rsidP="00B61506">
            <w:r>
              <w:t># of ½ Baths</w:t>
            </w:r>
          </w:p>
        </w:tc>
        <w:tc>
          <w:tcPr>
            <w:tcW w:w="1383" w:type="dxa"/>
            <w:shd w:val="clear" w:color="auto" w:fill="DBE5F1" w:themeFill="accent1" w:themeFillTint="33"/>
            <w:vAlign w:val="center"/>
          </w:tcPr>
          <w:p w14:paraId="4F32E85A" w14:textId="77777777" w:rsidR="00833ACF" w:rsidRPr="00B72362" w:rsidRDefault="00833ACF" w:rsidP="00B61506">
            <w:r>
              <w:t>Rate</w:t>
            </w:r>
          </w:p>
        </w:tc>
        <w:tc>
          <w:tcPr>
            <w:tcW w:w="1383" w:type="dxa"/>
            <w:shd w:val="clear" w:color="auto" w:fill="DBE5F1" w:themeFill="accent1" w:themeFillTint="33"/>
            <w:vAlign w:val="center"/>
          </w:tcPr>
          <w:p w14:paraId="6F08A533" w14:textId="77777777" w:rsidR="00833ACF" w:rsidRPr="00B72362" w:rsidRDefault="00833ACF" w:rsidP="00B61506">
            <w:r>
              <w:t>Lease Term</w:t>
            </w:r>
          </w:p>
        </w:tc>
        <w:tc>
          <w:tcPr>
            <w:tcW w:w="1384" w:type="dxa"/>
            <w:shd w:val="clear" w:color="auto" w:fill="DBE5F1" w:themeFill="accent1" w:themeFillTint="33"/>
            <w:vAlign w:val="center"/>
          </w:tcPr>
          <w:p w14:paraId="39B693EF" w14:textId="77777777" w:rsidR="00833ACF" w:rsidRPr="00B72362" w:rsidRDefault="00833ACF" w:rsidP="00B61506">
            <w:r>
              <w:t>Available?</w:t>
            </w:r>
          </w:p>
        </w:tc>
      </w:tr>
      <w:tr w:rsidR="00833ACF" w:rsidRPr="00B72362" w14:paraId="5ECF6A04" w14:textId="77777777" w:rsidTr="00833ACF">
        <w:trPr>
          <w:cantSplit/>
          <w:trHeight w:val="37"/>
          <w:jc w:val="center"/>
        </w:trPr>
        <w:tc>
          <w:tcPr>
            <w:tcW w:w="1383" w:type="dxa"/>
            <w:shd w:val="clear" w:color="auto" w:fill="auto"/>
            <w:vAlign w:val="center"/>
          </w:tcPr>
          <w:p w14:paraId="79A91E31" w14:textId="77777777" w:rsidR="00833ACF" w:rsidRPr="00B72362" w:rsidRDefault="00833ACF" w:rsidP="00B61506"/>
        </w:tc>
        <w:tc>
          <w:tcPr>
            <w:tcW w:w="1383" w:type="dxa"/>
            <w:shd w:val="clear" w:color="auto" w:fill="auto"/>
            <w:vAlign w:val="center"/>
          </w:tcPr>
          <w:p w14:paraId="67F82546" w14:textId="77777777" w:rsidR="00833ACF" w:rsidRPr="00B72362" w:rsidRDefault="00833ACF" w:rsidP="00B61506"/>
        </w:tc>
        <w:tc>
          <w:tcPr>
            <w:tcW w:w="1383" w:type="dxa"/>
            <w:shd w:val="clear" w:color="auto" w:fill="auto"/>
            <w:vAlign w:val="center"/>
          </w:tcPr>
          <w:p w14:paraId="35BAE8CA" w14:textId="77777777" w:rsidR="00833ACF" w:rsidRPr="00B72362" w:rsidRDefault="00833ACF" w:rsidP="00B61506"/>
        </w:tc>
        <w:tc>
          <w:tcPr>
            <w:tcW w:w="1383" w:type="dxa"/>
            <w:shd w:val="clear" w:color="auto" w:fill="auto"/>
            <w:vAlign w:val="center"/>
          </w:tcPr>
          <w:p w14:paraId="5E81589C" w14:textId="77777777" w:rsidR="00833ACF" w:rsidRPr="00B72362" w:rsidRDefault="00833ACF" w:rsidP="00B61506"/>
        </w:tc>
        <w:tc>
          <w:tcPr>
            <w:tcW w:w="1383" w:type="dxa"/>
            <w:shd w:val="clear" w:color="auto" w:fill="auto"/>
            <w:vAlign w:val="center"/>
          </w:tcPr>
          <w:p w14:paraId="23314099" w14:textId="77777777" w:rsidR="00833ACF" w:rsidRPr="00B72362" w:rsidRDefault="00833ACF" w:rsidP="00B61506"/>
        </w:tc>
        <w:tc>
          <w:tcPr>
            <w:tcW w:w="1383" w:type="dxa"/>
            <w:shd w:val="clear" w:color="auto" w:fill="auto"/>
            <w:vAlign w:val="center"/>
          </w:tcPr>
          <w:p w14:paraId="338804F3" w14:textId="77777777" w:rsidR="00833ACF" w:rsidRPr="00B72362" w:rsidRDefault="00833ACF" w:rsidP="00B61506"/>
        </w:tc>
        <w:tc>
          <w:tcPr>
            <w:tcW w:w="1383" w:type="dxa"/>
            <w:shd w:val="clear" w:color="auto" w:fill="auto"/>
            <w:vAlign w:val="center"/>
          </w:tcPr>
          <w:p w14:paraId="0432B02E" w14:textId="77777777" w:rsidR="00833ACF" w:rsidRPr="00B72362" w:rsidRDefault="00833ACF" w:rsidP="00B61506"/>
        </w:tc>
        <w:tc>
          <w:tcPr>
            <w:tcW w:w="1384" w:type="dxa"/>
            <w:shd w:val="clear" w:color="auto" w:fill="auto"/>
            <w:vAlign w:val="center"/>
          </w:tcPr>
          <w:p w14:paraId="279D7648" w14:textId="77777777" w:rsidR="00833ACF" w:rsidRPr="00B72362" w:rsidRDefault="00833ACF" w:rsidP="00B61506"/>
        </w:tc>
      </w:tr>
      <w:tr w:rsidR="00833ACF" w:rsidRPr="00B72362" w14:paraId="38159E0F" w14:textId="77777777" w:rsidTr="00833ACF">
        <w:trPr>
          <w:cantSplit/>
          <w:trHeight w:val="37"/>
          <w:jc w:val="center"/>
        </w:trPr>
        <w:tc>
          <w:tcPr>
            <w:tcW w:w="1383" w:type="dxa"/>
            <w:shd w:val="clear" w:color="auto" w:fill="auto"/>
            <w:vAlign w:val="center"/>
          </w:tcPr>
          <w:p w14:paraId="56230EB1" w14:textId="77777777" w:rsidR="00833ACF" w:rsidRPr="00B72362" w:rsidRDefault="00833ACF" w:rsidP="00B61506"/>
        </w:tc>
        <w:tc>
          <w:tcPr>
            <w:tcW w:w="1383" w:type="dxa"/>
            <w:shd w:val="clear" w:color="auto" w:fill="auto"/>
            <w:vAlign w:val="center"/>
          </w:tcPr>
          <w:p w14:paraId="19F78414" w14:textId="77777777" w:rsidR="00833ACF" w:rsidRPr="00B72362" w:rsidRDefault="00833ACF" w:rsidP="00B61506"/>
        </w:tc>
        <w:tc>
          <w:tcPr>
            <w:tcW w:w="1383" w:type="dxa"/>
            <w:shd w:val="clear" w:color="auto" w:fill="auto"/>
            <w:vAlign w:val="center"/>
          </w:tcPr>
          <w:p w14:paraId="4792BCB2" w14:textId="77777777" w:rsidR="00833ACF" w:rsidRPr="00B72362" w:rsidRDefault="00833ACF" w:rsidP="00B61506"/>
        </w:tc>
        <w:tc>
          <w:tcPr>
            <w:tcW w:w="1383" w:type="dxa"/>
            <w:shd w:val="clear" w:color="auto" w:fill="auto"/>
            <w:vAlign w:val="center"/>
          </w:tcPr>
          <w:p w14:paraId="635DD2CD" w14:textId="77777777" w:rsidR="00833ACF" w:rsidRPr="00B72362" w:rsidRDefault="00833ACF" w:rsidP="00B61506"/>
        </w:tc>
        <w:tc>
          <w:tcPr>
            <w:tcW w:w="1383" w:type="dxa"/>
            <w:shd w:val="clear" w:color="auto" w:fill="auto"/>
            <w:vAlign w:val="center"/>
          </w:tcPr>
          <w:p w14:paraId="216CF005" w14:textId="77777777" w:rsidR="00833ACF" w:rsidRPr="00B72362" w:rsidRDefault="00833ACF" w:rsidP="00B61506"/>
        </w:tc>
        <w:tc>
          <w:tcPr>
            <w:tcW w:w="1383" w:type="dxa"/>
            <w:shd w:val="clear" w:color="auto" w:fill="auto"/>
            <w:vAlign w:val="center"/>
          </w:tcPr>
          <w:p w14:paraId="6B40B8B8" w14:textId="77777777" w:rsidR="00833ACF" w:rsidRPr="00B72362" w:rsidRDefault="00833ACF" w:rsidP="00B61506"/>
        </w:tc>
        <w:tc>
          <w:tcPr>
            <w:tcW w:w="1383" w:type="dxa"/>
            <w:shd w:val="clear" w:color="auto" w:fill="auto"/>
            <w:vAlign w:val="center"/>
          </w:tcPr>
          <w:p w14:paraId="2CFB60EF" w14:textId="77777777" w:rsidR="00833ACF" w:rsidRPr="00B72362" w:rsidRDefault="00833ACF" w:rsidP="00B61506"/>
        </w:tc>
        <w:tc>
          <w:tcPr>
            <w:tcW w:w="1384" w:type="dxa"/>
            <w:shd w:val="clear" w:color="auto" w:fill="auto"/>
            <w:vAlign w:val="center"/>
          </w:tcPr>
          <w:p w14:paraId="42C26E7E" w14:textId="77777777" w:rsidR="00833ACF" w:rsidRPr="00B72362" w:rsidRDefault="00833ACF" w:rsidP="00B61506"/>
        </w:tc>
      </w:tr>
      <w:tr w:rsidR="00833ACF" w:rsidRPr="00B72362" w14:paraId="2F92CE41" w14:textId="77777777" w:rsidTr="00833ACF">
        <w:trPr>
          <w:cantSplit/>
          <w:trHeight w:val="37"/>
          <w:jc w:val="center"/>
        </w:trPr>
        <w:tc>
          <w:tcPr>
            <w:tcW w:w="1383" w:type="dxa"/>
            <w:shd w:val="clear" w:color="auto" w:fill="auto"/>
            <w:vAlign w:val="center"/>
          </w:tcPr>
          <w:p w14:paraId="305D6776" w14:textId="77777777" w:rsidR="00833ACF" w:rsidRPr="00B72362" w:rsidRDefault="00833ACF" w:rsidP="00B61506"/>
        </w:tc>
        <w:tc>
          <w:tcPr>
            <w:tcW w:w="1383" w:type="dxa"/>
            <w:shd w:val="clear" w:color="auto" w:fill="auto"/>
            <w:vAlign w:val="center"/>
          </w:tcPr>
          <w:p w14:paraId="0A56F4AF" w14:textId="77777777" w:rsidR="00833ACF" w:rsidRPr="00B72362" w:rsidRDefault="00833ACF" w:rsidP="00B61506"/>
        </w:tc>
        <w:tc>
          <w:tcPr>
            <w:tcW w:w="1383" w:type="dxa"/>
            <w:shd w:val="clear" w:color="auto" w:fill="auto"/>
            <w:vAlign w:val="center"/>
          </w:tcPr>
          <w:p w14:paraId="44F596BF" w14:textId="77777777" w:rsidR="00833ACF" w:rsidRPr="00B72362" w:rsidRDefault="00833ACF" w:rsidP="00B61506"/>
        </w:tc>
        <w:tc>
          <w:tcPr>
            <w:tcW w:w="1383" w:type="dxa"/>
            <w:shd w:val="clear" w:color="auto" w:fill="auto"/>
            <w:vAlign w:val="center"/>
          </w:tcPr>
          <w:p w14:paraId="1CA4E791" w14:textId="77777777" w:rsidR="00833ACF" w:rsidRPr="00B72362" w:rsidRDefault="00833ACF" w:rsidP="00B61506"/>
        </w:tc>
        <w:tc>
          <w:tcPr>
            <w:tcW w:w="1383" w:type="dxa"/>
            <w:shd w:val="clear" w:color="auto" w:fill="auto"/>
            <w:vAlign w:val="center"/>
          </w:tcPr>
          <w:p w14:paraId="7D5478C5" w14:textId="77777777" w:rsidR="00833ACF" w:rsidRPr="00B72362" w:rsidRDefault="00833ACF" w:rsidP="00B61506"/>
        </w:tc>
        <w:tc>
          <w:tcPr>
            <w:tcW w:w="1383" w:type="dxa"/>
            <w:shd w:val="clear" w:color="auto" w:fill="auto"/>
            <w:vAlign w:val="center"/>
          </w:tcPr>
          <w:p w14:paraId="2CAA0844" w14:textId="77777777" w:rsidR="00833ACF" w:rsidRPr="00B72362" w:rsidRDefault="00833ACF" w:rsidP="00B61506"/>
        </w:tc>
        <w:tc>
          <w:tcPr>
            <w:tcW w:w="1383" w:type="dxa"/>
            <w:shd w:val="clear" w:color="auto" w:fill="auto"/>
            <w:vAlign w:val="center"/>
          </w:tcPr>
          <w:p w14:paraId="120BE55C" w14:textId="77777777" w:rsidR="00833ACF" w:rsidRPr="00B72362" w:rsidRDefault="00833ACF" w:rsidP="00B61506"/>
        </w:tc>
        <w:tc>
          <w:tcPr>
            <w:tcW w:w="1384" w:type="dxa"/>
            <w:shd w:val="clear" w:color="auto" w:fill="auto"/>
            <w:vAlign w:val="center"/>
          </w:tcPr>
          <w:p w14:paraId="6D6AA6ED" w14:textId="77777777" w:rsidR="00833ACF" w:rsidRPr="00B72362" w:rsidRDefault="00833ACF" w:rsidP="00B61506"/>
        </w:tc>
      </w:tr>
      <w:tr w:rsidR="00833ACF" w:rsidRPr="00B72362" w14:paraId="05BB8067" w14:textId="77777777" w:rsidTr="00833ACF">
        <w:trPr>
          <w:cantSplit/>
          <w:trHeight w:val="37"/>
          <w:jc w:val="center"/>
        </w:trPr>
        <w:tc>
          <w:tcPr>
            <w:tcW w:w="1383" w:type="dxa"/>
            <w:shd w:val="clear" w:color="auto" w:fill="auto"/>
            <w:vAlign w:val="center"/>
          </w:tcPr>
          <w:p w14:paraId="2DFF6CB4" w14:textId="77777777" w:rsidR="00833ACF" w:rsidRPr="00B72362" w:rsidRDefault="00833ACF" w:rsidP="00B61506"/>
        </w:tc>
        <w:tc>
          <w:tcPr>
            <w:tcW w:w="1383" w:type="dxa"/>
            <w:shd w:val="clear" w:color="auto" w:fill="auto"/>
            <w:vAlign w:val="center"/>
          </w:tcPr>
          <w:p w14:paraId="3AFA0E1B" w14:textId="77777777" w:rsidR="00833ACF" w:rsidRPr="00B72362" w:rsidRDefault="00833ACF" w:rsidP="00B61506"/>
        </w:tc>
        <w:tc>
          <w:tcPr>
            <w:tcW w:w="1383" w:type="dxa"/>
            <w:shd w:val="clear" w:color="auto" w:fill="auto"/>
            <w:vAlign w:val="center"/>
          </w:tcPr>
          <w:p w14:paraId="25FBFE0C" w14:textId="77777777" w:rsidR="00833ACF" w:rsidRPr="00B72362" w:rsidRDefault="00833ACF" w:rsidP="00B61506"/>
        </w:tc>
        <w:tc>
          <w:tcPr>
            <w:tcW w:w="1383" w:type="dxa"/>
            <w:shd w:val="clear" w:color="auto" w:fill="auto"/>
            <w:vAlign w:val="center"/>
          </w:tcPr>
          <w:p w14:paraId="4F4DDCD6" w14:textId="77777777" w:rsidR="00833ACF" w:rsidRPr="00B72362" w:rsidRDefault="00833ACF" w:rsidP="00B61506"/>
        </w:tc>
        <w:tc>
          <w:tcPr>
            <w:tcW w:w="1383" w:type="dxa"/>
            <w:shd w:val="clear" w:color="auto" w:fill="auto"/>
            <w:vAlign w:val="center"/>
          </w:tcPr>
          <w:p w14:paraId="791DECB5" w14:textId="77777777" w:rsidR="00833ACF" w:rsidRPr="00B72362" w:rsidRDefault="00833ACF" w:rsidP="00B61506"/>
        </w:tc>
        <w:tc>
          <w:tcPr>
            <w:tcW w:w="1383" w:type="dxa"/>
            <w:shd w:val="clear" w:color="auto" w:fill="auto"/>
            <w:vAlign w:val="center"/>
          </w:tcPr>
          <w:p w14:paraId="0C0EDC56" w14:textId="77777777" w:rsidR="00833ACF" w:rsidRPr="00B72362" w:rsidRDefault="00833ACF" w:rsidP="00B61506"/>
        </w:tc>
        <w:tc>
          <w:tcPr>
            <w:tcW w:w="1383" w:type="dxa"/>
            <w:shd w:val="clear" w:color="auto" w:fill="auto"/>
            <w:vAlign w:val="center"/>
          </w:tcPr>
          <w:p w14:paraId="31277708" w14:textId="77777777" w:rsidR="00833ACF" w:rsidRPr="00B72362" w:rsidRDefault="00833ACF" w:rsidP="00B61506"/>
        </w:tc>
        <w:tc>
          <w:tcPr>
            <w:tcW w:w="1384" w:type="dxa"/>
            <w:shd w:val="clear" w:color="auto" w:fill="auto"/>
            <w:vAlign w:val="center"/>
          </w:tcPr>
          <w:p w14:paraId="520E32B1" w14:textId="77777777" w:rsidR="00833ACF" w:rsidRPr="00B72362" w:rsidRDefault="00833ACF" w:rsidP="00B61506"/>
        </w:tc>
      </w:tr>
    </w:tbl>
    <w:p w14:paraId="0539A991" w14:textId="77777777" w:rsidR="001F0D11" w:rsidRDefault="001F0D11"/>
    <w:p w14:paraId="102AD15B" w14:textId="77777777" w:rsidR="001F0D11" w:rsidRDefault="001F0D11" w:rsidP="001F0D11">
      <w:r>
        <w:br w:type="page"/>
      </w:r>
    </w:p>
    <w:p w14:paraId="55AE53F1" w14:textId="77777777" w:rsidR="00D110C7" w:rsidRDefault="00D110C7"/>
    <w:tbl>
      <w:tblPr>
        <w:tblStyle w:val="TableGrid"/>
        <w:tblW w:w="11065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1E0" w:firstRow="1" w:lastRow="1" w:firstColumn="1" w:lastColumn="1" w:noHBand="0" w:noVBand="0"/>
      </w:tblPr>
      <w:tblGrid>
        <w:gridCol w:w="3688"/>
        <w:gridCol w:w="1167"/>
        <w:gridCol w:w="2250"/>
        <w:gridCol w:w="271"/>
        <w:gridCol w:w="3689"/>
      </w:tblGrid>
      <w:tr w:rsidR="009B2A77" w:rsidRPr="00B72362" w14:paraId="29F74E7F" w14:textId="77777777" w:rsidTr="00073A96">
        <w:trPr>
          <w:cantSplit/>
          <w:trHeight w:val="230"/>
          <w:jc w:val="center"/>
        </w:trPr>
        <w:tc>
          <w:tcPr>
            <w:tcW w:w="11065" w:type="dxa"/>
            <w:gridSpan w:val="5"/>
            <w:shd w:val="clear" w:color="auto" w:fill="E6E6E6"/>
            <w:vAlign w:val="center"/>
          </w:tcPr>
          <w:p w14:paraId="1BD7341F" w14:textId="77777777" w:rsidR="009B2A77" w:rsidRPr="00B72362" w:rsidRDefault="009B2A77" w:rsidP="00073A96">
            <w:pPr>
              <w:pStyle w:val="SectionHeading"/>
            </w:pPr>
            <w:r>
              <w:t>Floors</w:t>
            </w:r>
          </w:p>
        </w:tc>
      </w:tr>
      <w:tr w:rsidR="00CF5910" w:rsidRPr="00B72362" w14:paraId="2DA45274" w14:textId="77777777" w:rsidTr="005F05DC">
        <w:trPr>
          <w:cantSplit/>
          <w:trHeight w:val="230"/>
          <w:jc w:val="center"/>
        </w:trPr>
        <w:tc>
          <w:tcPr>
            <w:tcW w:w="3688" w:type="dxa"/>
            <w:shd w:val="clear" w:color="auto" w:fill="auto"/>
            <w:vAlign w:val="center"/>
          </w:tcPr>
          <w:p w14:paraId="0F8B31AF" w14:textId="77777777" w:rsidR="00CF5910" w:rsidRDefault="00CF5910" w:rsidP="009B2A77">
            <w:r>
              <w:t>Number of Floors/Levels:</w:t>
            </w:r>
          </w:p>
        </w:tc>
        <w:tc>
          <w:tcPr>
            <w:tcW w:w="3688" w:type="dxa"/>
            <w:gridSpan w:val="3"/>
            <w:shd w:val="clear" w:color="auto" w:fill="auto"/>
            <w:vAlign w:val="center"/>
          </w:tcPr>
          <w:p w14:paraId="69FDCE5A" w14:textId="77777777" w:rsidR="00CF5910" w:rsidRDefault="00CF5910" w:rsidP="009B2A77">
            <w:r>
              <w:t>Avg Floor Size:</w:t>
            </w:r>
          </w:p>
        </w:tc>
        <w:tc>
          <w:tcPr>
            <w:tcW w:w="3689" w:type="dxa"/>
            <w:shd w:val="clear" w:color="auto" w:fill="auto"/>
            <w:vAlign w:val="center"/>
          </w:tcPr>
          <w:p w14:paraId="48E25359" w14:textId="77777777" w:rsidR="00CF5910" w:rsidRDefault="00CF5910" w:rsidP="009B2A77">
            <w:r>
              <w:t>Available Floors:</w:t>
            </w:r>
          </w:p>
        </w:tc>
      </w:tr>
      <w:tr w:rsidR="009B2A77" w:rsidRPr="00B72362" w14:paraId="7C7D2D5F" w14:textId="77777777" w:rsidTr="00073A96">
        <w:trPr>
          <w:cantSplit/>
          <w:trHeight w:val="230"/>
          <w:jc w:val="center"/>
        </w:trPr>
        <w:tc>
          <w:tcPr>
            <w:tcW w:w="4855" w:type="dxa"/>
            <w:gridSpan w:val="2"/>
            <w:shd w:val="clear" w:color="auto" w:fill="DBE5F1" w:themeFill="accent1" w:themeFillTint="33"/>
            <w:vAlign w:val="center"/>
          </w:tcPr>
          <w:p w14:paraId="13FBECCF" w14:textId="77777777" w:rsidR="009B2A77" w:rsidRPr="00B72362" w:rsidRDefault="009B2A77" w:rsidP="00073A96">
            <w:r>
              <w:t>Floor Name</w:t>
            </w:r>
          </w:p>
        </w:tc>
        <w:tc>
          <w:tcPr>
            <w:tcW w:w="2250" w:type="dxa"/>
            <w:shd w:val="clear" w:color="auto" w:fill="DBE5F1" w:themeFill="accent1" w:themeFillTint="33"/>
            <w:vAlign w:val="center"/>
          </w:tcPr>
          <w:p w14:paraId="42B86B4F" w14:textId="77777777" w:rsidR="009B2A77" w:rsidRPr="00B72362" w:rsidRDefault="009B2A77" w:rsidP="00073A96">
            <w:r>
              <w:t>Length</w:t>
            </w:r>
          </w:p>
        </w:tc>
        <w:tc>
          <w:tcPr>
            <w:tcW w:w="3960" w:type="dxa"/>
            <w:gridSpan w:val="2"/>
            <w:shd w:val="clear" w:color="auto" w:fill="DBE5F1" w:themeFill="accent1" w:themeFillTint="33"/>
            <w:vAlign w:val="center"/>
          </w:tcPr>
          <w:p w14:paraId="37F992B0" w14:textId="77777777" w:rsidR="009B2A77" w:rsidRPr="00B72362" w:rsidRDefault="009B2A77" w:rsidP="00073A96">
            <w:r>
              <w:t>Width</w:t>
            </w:r>
          </w:p>
        </w:tc>
      </w:tr>
      <w:tr w:rsidR="009B2A77" w:rsidRPr="00B72362" w14:paraId="5DA893B9" w14:textId="77777777" w:rsidTr="00073A96">
        <w:trPr>
          <w:cantSplit/>
          <w:trHeight w:val="230"/>
          <w:jc w:val="center"/>
        </w:trPr>
        <w:tc>
          <w:tcPr>
            <w:tcW w:w="4855" w:type="dxa"/>
            <w:gridSpan w:val="2"/>
            <w:shd w:val="clear" w:color="auto" w:fill="auto"/>
            <w:vAlign w:val="center"/>
          </w:tcPr>
          <w:p w14:paraId="694281A2" w14:textId="77777777" w:rsidR="009B2A77" w:rsidRDefault="009B2A77" w:rsidP="00073A96"/>
        </w:tc>
        <w:tc>
          <w:tcPr>
            <w:tcW w:w="2250" w:type="dxa"/>
            <w:shd w:val="clear" w:color="auto" w:fill="auto"/>
            <w:vAlign w:val="center"/>
          </w:tcPr>
          <w:p w14:paraId="377401E3" w14:textId="77777777" w:rsidR="009B2A77" w:rsidRDefault="009B2A77" w:rsidP="00073A96"/>
        </w:tc>
        <w:tc>
          <w:tcPr>
            <w:tcW w:w="3960" w:type="dxa"/>
            <w:gridSpan w:val="2"/>
            <w:shd w:val="clear" w:color="auto" w:fill="auto"/>
            <w:vAlign w:val="center"/>
          </w:tcPr>
          <w:p w14:paraId="787939BA" w14:textId="77777777" w:rsidR="009B2A77" w:rsidRDefault="009B2A77" w:rsidP="00073A96"/>
        </w:tc>
      </w:tr>
      <w:tr w:rsidR="009B2A77" w:rsidRPr="00B72362" w14:paraId="1D11F763" w14:textId="77777777" w:rsidTr="00073A96">
        <w:trPr>
          <w:cantSplit/>
          <w:trHeight w:val="230"/>
          <w:jc w:val="center"/>
        </w:trPr>
        <w:tc>
          <w:tcPr>
            <w:tcW w:w="4855" w:type="dxa"/>
            <w:gridSpan w:val="2"/>
            <w:shd w:val="clear" w:color="auto" w:fill="auto"/>
            <w:vAlign w:val="center"/>
          </w:tcPr>
          <w:p w14:paraId="2738037D" w14:textId="77777777" w:rsidR="009B2A77" w:rsidRDefault="009B2A77" w:rsidP="00073A96"/>
        </w:tc>
        <w:tc>
          <w:tcPr>
            <w:tcW w:w="2250" w:type="dxa"/>
            <w:shd w:val="clear" w:color="auto" w:fill="auto"/>
            <w:vAlign w:val="center"/>
          </w:tcPr>
          <w:p w14:paraId="2AEA9FBD" w14:textId="77777777" w:rsidR="009B2A77" w:rsidRDefault="009B2A77" w:rsidP="00073A96"/>
        </w:tc>
        <w:tc>
          <w:tcPr>
            <w:tcW w:w="3960" w:type="dxa"/>
            <w:gridSpan w:val="2"/>
            <w:shd w:val="clear" w:color="auto" w:fill="auto"/>
            <w:vAlign w:val="center"/>
          </w:tcPr>
          <w:p w14:paraId="05FEDA86" w14:textId="77777777" w:rsidR="009B2A77" w:rsidRDefault="009B2A77" w:rsidP="00073A96"/>
        </w:tc>
      </w:tr>
      <w:tr w:rsidR="009B2A77" w:rsidRPr="00B72362" w14:paraId="3B6880B4" w14:textId="77777777" w:rsidTr="00073A96">
        <w:trPr>
          <w:cantSplit/>
          <w:trHeight w:val="230"/>
          <w:jc w:val="center"/>
        </w:trPr>
        <w:tc>
          <w:tcPr>
            <w:tcW w:w="4855" w:type="dxa"/>
            <w:gridSpan w:val="2"/>
            <w:shd w:val="clear" w:color="auto" w:fill="auto"/>
            <w:vAlign w:val="center"/>
          </w:tcPr>
          <w:p w14:paraId="554C46FD" w14:textId="77777777" w:rsidR="009B2A77" w:rsidRDefault="009B2A77" w:rsidP="00073A96"/>
        </w:tc>
        <w:tc>
          <w:tcPr>
            <w:tcW w:w="2250" w:type="dxa"/>
            <w:shd w:val="clear" w:color="auto" w:fill="auto"/>
            <w:vAlign w:val="center"/>
          </w:tcPr>
          <w:p w14:paraId="6A4C3053" w14:textId="77777777" w:rsidR="009B2A77" w:rsidRDefault="009B2A77" w:rsidP="00073A96"/>
        </w:tc>
        <w:tc>
          <w:tcPr>
            <w:tcW w:w="3960" w:type="dxa"/>
            <w:gridSpan w:val="2"/>
            <w:shd w:val="clear" w:color="auto" w:fill="auto"/>
            <w:vAlign w:val="center"/>
          </w:tcPr>
          <w:p w14:paraId="07E6C6E2" w14:textId="77777777" w:rsidR="009B2A77" w:rsidRDefault="009B2A77" w:rsidP="00073A96"/>
        </w:tc>
      </w:tr>
      <w:tr w:rsidR="009B2A77" w:rsidRPr="00B72362" w14:paraId="2BE5A110" w14:textId="77777777" w:rsidTr="00073A96">
        <w:trPr>
          <w:cantSplit/>
          <w:trHeight w:val="230"/>
          <w:jc w:val="center"/>
        </w:trPr>
        <w:tc>
          <w:tcPr>
            <w:tcW w:w="4855" w:type="dxa"/>
            <w:gridSpan w:val="2"/>
            <w:shd w:val="clear" w:color="auto" w:fill="auto"/>
            <w:vAlign w:val="center"/>
          </w:tcPr>
          <w:p w14:paraId="331E4080" w14:textId="77777777" w:rsidR="009B2A77" w:rsidRDefault="009B2A77" w:rsidP="00073A96"/>
        </w:tc>
        <w:tc>
          <w:tcPr>
            <w:tcW w:w="2250" w:type="dxa"/>
            <w:shd w:val="clear" w:color="auto" w:fill="auto"/>
            <w:vAlign w:val="center"/>
          </w:tcPr>
          <w:p w14:paraId="2A9D3070" w14:textId="77777777" w:rsidR="009B2A77" w:rsidRDefault="009B2A77" w:rsidP="00073A96"/>
        </w:tc>
        <w:tc>
          <w:tcPr>
            <w:tcW w:w="3960" w:type="dxa"/>
            <w:gridSpan w:val="2"/>
            <w:shd w:val="clear" w:color="auto" w:fill="auto"/>
            <w:vAlign w:val="center"/>
          </w:tcPr>
          <w:p w14:paraId="6B580C88" w14:textId="77777777" w:rsidR="009B2A77" w:rsidRDefault="009B2A77" w:rsidP="00073A96"/>
        </w:tc>
      </w:tr>
      <w:tr w:rsidR="009B2A77" w:rsidRPr="00B72362" w14:paraId="30E5F7E0" w14:textId="77777777" w:rsidTr="00073A96">
        <w:trPr>
          <w:cantSplit/>
          <w:trHeight w:val="230"/>
          <w:jc w:val="center"/>
        </w:trPr>
        <w:tc>
          <w:tcPr>
            <w:tcW w:w="4855" w:type="dxa"/>
            <w:gridSpan w:val="2"/>
            <w:shd w:val="clear" w:color="auto" w:fill="auto"/>
            <w:vAlign w:val="center"/>
          </w:tcPr>
          <w:p w14:paraId="2360ACC5" w14:textId="77777777" w:rsidR="009B2A77" w:rsidRDefault="009B2A77" w:rsidP="00073A96"/>
        </w:tc>
        <w:tc>
          <w:tcPr>
            <w:tcW w:w="2250" w:type="dxa"/>
            <w:shd w:val="clear" w:color="auto" w:fill="auto"/>
            <w:vAlign w:val="center"/>
          </w:tcPr>
          <w:p w14:paraId="4ED0BFC2" w14:textId="77777777" w:rsidR="009B2A77" w:rsidRDefault="009B2A77" w:rsidP="00073A96"/>
        </w:tc>
        <w:tc>
          <w:tcPr>
            <w:tcW w:w="3960" w:type="dxa"/>
            <w:gridSpan w:val="2"/>
            <w:shd w:val="clear" w:color="auto" w:fill="auto"/>
            <w:vAlign w:val="center"/>
          </w:tcPr>
          <w:p w14:paraId="3959462D" w14:textId="77777777" w:rsidR="009B2A77" w:rsidRDefault="009B2A77" w:rsidP="00073A96"/>
        </w:tc>
      </w:tr>
    </w:tbl>
    <w:p w14:paraId="016329D1" w14:textId="77777777" w:rsidR="009B2A77" w:rsidRDefault="009B2A77"/>
    <w:tbl>
      <w:tblPr>
        <w:tblStyle w:val="TableGrid"/>
        <w:tblW w:w="11059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1E0" w:firstRow="1" w:lastRow="1" w:firstColumn="1" w:lastColumn="1" w:noHBand="0" w:noVBand="0"/>
      </w:tblPr>
      <w:tblGrid>
        <w:gridCol w:w="3691"/>
        <w:gridCol w:w="3540"/>
        <w:gridCol w:w="3828"/>
      </w:tblGrid>
      <w:tr w:rsidR="00CF5910" w:rsidRPr="00B72362" w14:paraId="632103CF" w14:textId="77777777" w:rsidTr="006A0330">
        <w:trPr>
          <w:cantSplit/>
          <w:trHeight w:val="230"/>
          <w:jc w:val="center"/>
        </w:trPr>
        <w:tc>
          <w:tcPr>
            <w:tcW w:w="11059" w:type="dxa"/>
            <w:gridSpan w:val="3"/>
            <w:shd w:val="clear" w:color="auto" w:fill="E6E6E6"/>
            <w:vAlign w:val="center"/>
          </w:tcPr>
          <w:p w14:paraId="5447D772" w14:textId="77777777" w:rsidR="00CF5910" w:rsidRPr="00B72362" w:rsidRDefault="00CF5910" w:rsidP="006A0330">
            <w:pPr>
              <w:pStyle w:val="SectionHeading"/>
            </w:pPr>
            <w:r>
              <w:t xml:space="preserve">Additional </w:t>
            </w:r>
          </w:p>
        </w:tc>
      </w:tr>
      <w:tr w:rsidR="00CF5910" w:rsidRPr="00B72362" w14:paraId="70E6D086" w14:textId="77777777" w:rsidTr="006A0330">
        <w:trPr>
          <w:cantSplit/>
          <w:trHeight w:val="57"/>
          <w:jc w:val="center"/>
        </w:trPr>
        <w:tc>
          <w:tcPr>
            <w:tcW w:w="11059" w:type="dxa"/>
            <w:gridSpan w:val="3"/>
            <w:shd w:val="clear" w:color="auto" w:fill="auto"/>
            <w:vAlign w:val="center"/>
          </w:tcPr>
          <w:p w14:paraId="049C07E0" w14:textId="77777777" w:rsidR="00CF5910" w:rsidRPr="00CE6540" w:rsidRDefault="00CF5910" w:rsidP="006A0330">
            <w:pPr>
              <w:rPr>
                <w:b/>
              </w:rPr>
            </w:pPr>
            <w:r w:rsidRPr="00CE6540">
              <w:rPr>
                <w:b/>
              </w:rPr>
              <w:t xml:space="preserve">Commercial – Hospitality </w:t>
            </w:r>
            <w:r w:rsidRPr="00EC76A8">
              <w:t>(fields are only available if the Property Subtype is Hospitality)</w:t>
            </w:r>
          </w:p>
        </w:tc>
      </w:tr>
      <w:tr w:rsidR="00CF5910" w:rsidRPr="00B72362" w14:paraId="2C92B1E3" w14:textId="77777777" w:rsidTr="006A0330">
        <w:trPr>
          <w:cantSplit/>
          <w:trHeight w:val="57"/>
          <w:jc w:val="center"/>
        </w:trPr>
        <w:tc>
          <w:tcPr>
            <w:tcW w:w="3691" w:type="dxa"/>
            <w:shd w:val="clear" w:color="auto" w:fill="auto"/>
            <w:vAlign w:val="center"/>
          </w:tcPr>
          <w:p w14:paraId="61DA8EB4" w14:textId="77777777" w:rsidR="00CF5910" w:rsidRPr="00B72362" w:rsidRDefault="00CF5910" w:rsidP="006A0330">
            <w:r>
              <w:t>No. of Docks:</w:t>
            </w:r>
          </w:p>
        </w:tc>
        <w:tc>
          <w:tcPr>
            <w:tcW w:w="3540" w:type="dxa"/>
            <w:shd w:val="clear" w:color="auto" w:fill="auto"/>
            <w:vAlign w:val="center"/>
          </w:tcPr>
          <w:p w14:paraId="18A16A22" w14:textId="77777777" w:rsidR="00CF5910" w:rsidRDefault="00CF5910" w:rsidP="006A0330">
            <w:r>
              <w:t>No of Half Bath: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03714C8F" w14:textId="77777777" w:rsidR="00CF5910" w:rsidRDefault="00CF5910" w:rsidP="006A0330">
            <w:r>
              <w:t>No. of Conference Rooms:</w:t>
            </w:r>
          </w:p>
        </w:tc>
      </w:tr>
      <w:tr w:rsidR="00CF5910" w:rsidRPr="00B72362" w14:paraId="2DB640DD" w14:textId="77777777" w:rsidTr="006A0330">
        <w:trPr>
          <w:cantSplit/>
          <w:trHeight w:val="57"/>
          <w:jc w:val="center"/>
        </w:trPr>
        <w:tc>
          <w:tcPr>
            <w:tcW w:w="3691" w:type="dxa"/>
            <w:shd w:val="clear" w:color="auto" w:fill="auto"/>
            <w:vAlign w:val="center"/>
          </w:tcPr>
          <w:p w14:paraId="12BF2430" w14:textId="77777777" w:rsidR="00CF5910" w:rsidRPr="00B72362" w:rsidRDefault="00CF5910" w:rsidP="006A0330">
            <w:r>
              <w:t>Total Units:</w:t>
            </w:r>
          </w:p>
        </w:tc>
        <w:tc>
          <w:tcPr>
            <w:tcW w:w="3540" w:type="dxa"/>
            <w:shd w:val="clear" w:color="auto" w:fill="auto"/>
            <w:vAlign w:val="center"/>
          </w:tcPr>
          <w:p w14:paraId="49DC0D4B" w14:textId="77777777" w:rsidR="00CF5910" w:rsidRDefault="00CF5910" w:rsidP="006A0330">
            <w:r>
              <w:t>No of Ballrooms: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19F6D781" w14:textId="77777777" w:rsidR="00CF5910" w:rsidRDefault="00CF5910" w:rsidP="006A0330"/>
        </w:tc>
      </w:tr>
      <w:tr w:rsidR="00CF5910" w:rsidRPr="00B72362" w14:paraId="7B35801A" w14:textId="77777777" w:rsidTr="006A0330">
        <w:trPr>
          <w:cantSplit/>
          <w:trHeight w:val="57"/>
          <w:jc w:val="center"/>
        </w:trPr>
        <w:tc>
          <w:tcPr>
            <w:tcW w:w="11059" w:type="dxa"/>
            <w:gridSpan w:val="3"/>
            <w:shd w:val="clear" w:color="auto" w:fill="auto"/>
            <w:vAlign w:val="center"/>
          </w:tcPr>
          <w:p w14:paraId="43E31F53" w14:textId="77777777" w:rsidR="00CF5910" w:rsidRPr="00B72362" w:rsidRDefault="00CF5910" w:rsidP="006A0330">
            <w:r w:rsidRPr="00CE6540">
              <w:rPr>
                <w:b/>
              </w:rPr>
              <w:t xml:space="preserve">Commercial – </w:t>
            </w:r>
            <w:r>
              <w:rPr>
                <w:b/>
              </w:rPr>
              <w:t>Industrial</w:t>
            </w:r>
            <w:r w:rsidRPr="00CE6540">
              <w:rPr>
                <w:b/>
              </w:rPr>
              <w:t xml:space="preserve"> </w:t>
            </w:r>
            <w:r w:rsidRPr="00EC76A8">
              <w:t>(fields are only available if the Property Subtype is Industrial)</w:t>
            </w:r>
          </w:p>
        </w:tc>
      </w:tr>
      <w:tr w:rsidR="00CF5910" w:rsidRPr="00B72362" w14:paraId="1A02BC62" w14:textId="77777777" w:rsidTr="006A0330">
        <w:trPr>
          <w:cantSplit/>
          <w:trHeight w:val="56"/>
          <w:jc w:val="center"/>
        </w:trPr>
        <w:tc>
          <w:tcPr>
            <w:tcW w:w="3691" w:type="dxa"/>
            <w:shd w:val="clear" w:color="auto" w:fill="auto"/>
            <w:vAlign w:val="center"/>
          </w:tcPr>
          <w:p w14:paraId="4E805430" w14:textId="77777777" w:rsidR="00CF5910" w:rsidRPr="00B72362" w:rsidRDefault="00CF5910" w:rsidP="006A0330">
            <w:r>
              <w:t>No. of Docks:</w:t>
            </w:r>
          </w:p>
        </w:tc>
        <w:tc>
          <w:tcPr>
            <w:tcW w:w="3540" w:type="dxa"/>
            <w:shd w:val="clear" w:color="auto" w:fill="auto"/>
            <w:vAlign w:val="center"/>
          </w:tcPr>
          <w:p w14:paraId="2C2AA143" w14:textId="77777777" w:rsidR="00CF5910" w:rsidRPr="00B72362" w:rsidRDefault="00CF5910" w:rsidP="006A0330">
            <w:r>
              <w:t>Ceiling Height: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7A79496C" w14:textId="77777777" w:rsidR="00CF5910" w:rsidRPr="00B72362" w:rsidRDefault="00CF5910" w:rsidP="006A0330">
            <w:r w:rsidRPr="009570A3">
              <w:rPr>
                <w:rFonts w:cs="Calibri"/>
                <w:noProof/>
              </w:rPr>
              <w:sym w:font="Wingdings" w:char="F06F"/>
            </w:r>
            <w:r>
              <w:t>Sprinkler</w:t>
            </w:r>
          </w:p>
        </w:tc>
      </w:tr>
      <w:tr w:rsidR="00CF5910" w:rsidRPr="00B72362" w14:paraId="7B082B73" w14:textId="77777777" w:rsidTr="006A0330">
        <w:trPr>
          <w:cantSplit/>
          <w:trHeight w:val="56"/>
          <w:jc w:val="center"/>
        </w:trPr>
        <w:tc>
          <w:tcPr>
            <w:tcW w:w="3691" w:type="dxa"/>
            <w:shd w:val="clear" w:color="auto" w:fill="auto"/>
            <w:vAlign w:val="center"/>
          </w:tcPr>
          <w:p w14:paraId="7601B0B9" w14:textId="77777777" w:rsidR="00CF5910" w:rsidRPr="00B72362" w:rsidRDefault="00CF5910" w:rsidP="006A0330">
            <w:r>
              <w:t>(Industrial) Power:</w:t>
            </w:r>
          </w:p>
        </w:tc>
        <w:tc>
          <w:tcPr>
            <w:tcW w:w="3540" w:type="dxa"/>
            <w:shd w:val="clear" w:color="auto" w:fill="auto"/>
            <w:vAlign w:val="center"/>
          </w:tcPr>
          <w:p w14:paraId="39E5A118" w14:textId="77777777" w:rsidR="00CF5910" w:rsidRPr="00B72362" w:rsidRDefault="00CF5910" w:rsidP="006A0330">
            <w:r>
              <w:t>Column Spacing: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3961E12C" w14:textId="77777777" w:rsidR="00CF5910" w:rsidRPr="00B72362" w:rsidRDefault="00CF5910" w:rsidP="006A0330">
            <w:r w:rsidRPr="009570A3">
              <w:rPr>
                <w:rFonts w:cs="Calibri"/>
                <w:noProof/>
              </w:rPr>
              <w:sym w:font="Wingdings" w:char="F06F"/>
            </w:r>
            <w:r>
              <w:t>Ground Level</w:t>
            </w:r>
          </w:p>
        </w:tc>
      </w:tr>
      <w:tr w:rsidR="00CF5910" w:rsidRPr="00B72362" w14:paraId="2CB9FC3F" w14:textId="77777777" w:rsidTr="006A0330">
        <w:trPr>
          <w:cantSplit/>
          <w:trHeight w:val="56"/>
          <w:jc w:val="center"/>
        </w:trPr>
        <w:tc>
          <w:tcPr>
            <w:tcW w:w="3691" w:type="dxa"/>
            <w:shd w:val="clear" w:color="auto" w:fill="auto"/>
            <w:vAlign w:val="center"/>
          </w:tcPr>
          <w:p w14:paraId="0377CC26" w14:textId="77777777" w:rsidR="00CF5910" w:rsidRPr="00B72362" w:rsidRDefault="00CF5910" w:rsidP="006A0330">
            <w:r>
              <w:t>Dock Height</w:t>
            </w:r>
          </w:p>
        </w:tc>
        <w:tc>
          <w:tcPr>
            <w:tcW w:w="3540" w:type="dxa"/>
            <w:shd w:val="clear" w:color="auto" w:fill="auto"/>
            <w:vAlign w:val="center"/>
          </w:tcPr>
          <w:p w14:paraId="25DF7A8A" w14:textId="77777777" w:rsidR="00CF5910" w:rsidRPr="00B72362" w:rsidRDefault="00CF5910" w:rsidP="006A0330">
            <w:r>
              <w:t>Turning Radius: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096CC479" w14:textId="77777777" w:rsidR="00CF5910" w:rsidRPr="00B72362" w:rsidRDefault="00CF5910" w:rsidP="006A0330">
            <w:r w:rsidRPr="009570A3">
              <w:rPr>
                <w:rFonts w:cs="Calibri"/>
                <w:noProof/>
              </w:rPr>
              <w:sym w:font="Wingdings" w:char="F06F"/>
            </w:r>
            <w:r>
              <w:t>Cross Docks</w:t>
            </w:r>
          </w:p>
        </w:tc>
      </w:tr>
      <w:tr w:rsidR="00CF5910" w:rsidRPr="00B72362" w14:paraId="3CD07A3F" w14:textId="77777777" w:rsidTr="006A0330">
        <w:trPr>
          <w:cantSplit/>
          <w:trHeight w:val="56"/>
          <w:jc w:val="center"/>
        </w:trPr>
        <w:tc>
          <w:tcPr>
            <w:tcW w:w="3691" w:type="dxa"/>
            <w:shd w:val="clear" w:color="auto" w:fill="auto"/>
            <w:vAlign w:val="center"/>
          </w:tcPr>
          <w:p w14:paraId="760ECFC1" w14:textId="77777777" w:rsidR="00CF5910" w:rsidRDefault="00CF5910" w:rsidP="006A0330">
            <w:r>
              <w:t>Clearance:</w:t>
            </w:r>
          </w:p>
        </w:tc>
        <w:tc>
          <w:tcPr>
            <w:tcW w:w="3540" w:type="dxa"/>
            <w:shd w:val="clear" w:color="auto" w:fill="auto"/>
            <w:vAlign w:val="center"/>
          </w:tcPr>
          <w:p w14:paraId="31451B45" w14:textId="77777777" w:rsidR="00CF5910" w:rsidRPr="00B72362" w:rsidRDefault="00CF5910" w:rsidP="006A0330">
            <w:r w:rsidRPr="009570A3">
              <w:rPr>
                <w:rFonts w:cs="Calibri"/>
                <w:noProof/>
              </w:rPr>
              <w:sym w:font="Wingdings" w:char="F06F"/>
            </w:r>
            <w:r>
              <w:t>Sublease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4333FF28" w14:textId="77777777" w:rsidR="00CF5910" w:rsidRPr="00B72362" w:rsidRDefault="00CF5910" w:rsidP="006A0330">
            <w:r w:rsidRPr="009570A3">
              <w:rPr>
                <w:rFonts w:cs="Calibri"/>
                <w:noProof/>
              </w:rPr>
              <w:sym w:font="Wingdings" w:char="F06F"/>
            </w:r>
            <w:r>
              <w:t>Rail Access</w:t>
            </w:r>
          </w:p>
        </w:tc>
      </w:tr>
      <w:tr w:rsidR="00CF5910" w:rsidRPr="00B72362" w14:paraId="715B591A" w14:textId="77777777" w:rsidTr="006A0330">
        <w:trPr>
          <w:cantSplit/>
          <w:trHeight w:val="56"/>
          <w:jc w:val="center"/>
        </w:trPr>
        <w:tc>
          <w:tcPr>
            <w:tcW w:w="11059" w:type="dxa"/>
            <w:gridSpan w:val="3"/>
            <w:shd w:val="clear" w:color="auto" w:fill="auto"/>
            <w:vAlign w:val="center"/>
          </w:tcPr>
          <w:p w14:paraId="24EE9F20" w14:textId="77777777" w:rsidR="00CF5910" w:rsidRPr="00B72362" w:rsidRDefault="00CF5910" w:rsidP="006A0330">
            <w:r w:rsidRPr="00CE6540">
              <w:rPr>
                <w:b/>
              </w:rPr>
              <w:t xml:space="preserve">Commercial – </w:t>
            </w:r>
            <w:r>
              <w:rPr>
                <w:b/>
              </w:rPr>
              <w:t>Multi-Family</w:t>
            </w:r>
            <w:r w:rsidRPr="00CE6540">
              <w:rPr>
                <w:b/>
              </w:rPr>
              <w:t xml:space="preserve"> </w:t>
            </w:r>
            <w:r w:rsidRPr="00EC76A8">
              <w:t>(fields are only available if the Property Subtype is Multi-Family)</w:t>
            </w:r>
          </w:p>
        </w:tc>
      </w:tr>
      <w:tr w:rsidR="00CF5910" w:rsidRPr="00B72362" w14:paraId="04D66C1A" w14:textId="77777777" w:rsidTr="006A0330">
        <w:trPr>
          <w:cantSplit/>
          <w:trHeight w:val="56"/>
          <w:jc w:val="center"/>
        </w:trPr>
        <w:tc>
          <w:tcPr>
            <w:tcW w:w="3691" w:type="dxa"/>
            <w:shd w:val="clear" w:color="auto" w:fill="auto"/>
            <w:vAlign w:val="center"/>
          </w:tcPr>
          <w:p w14:paraId="5876296A" w14:textId="77777777" w:rsidR="00CF5910" w:rsidRDefault="00CF5910" w:rsidP="006A0330">
            <w:r>
              <w:t>Total Units:</w:t>
            </w:r>
          </w:p>
        </w:tc>
        <w:tc>
          <w:tcPr>
            <w:tcW w:w="3540" w:type="dxa"/>
            <w:shd w:val="clear" w:color="auto" w:fill="auto"/>
            <w:vAlign w:val="center"/>
          </w:tcPr>
          <w:p w14:paraId="481FA1CC" w14:textId="77777777" w:rsidR="00CF5910" w:rsidRPr="009570A3" w:rsidRDefault="00CF5910" w:rsidP="006A0330">
            <w:pPr>
              <w:rPr>
                <w:rFonts w:cs="Calibri"/>
                <w:noProof/>
              </w:rPr>
            </w:pPr>
            <w:r>
              <w:rPr>
                <w:rFonts w:cs="Calibri"/>
                <w:noProof/>
              </w:rPr>
              <w:t>No of Half Bath: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008EE43B" w14:textId="77777777" w:rsidR="00CF5910" w:rsidRPr="009570A3" w:rsidRDefault="00CF5910" w:rsidP="006A0330">
            <w:pPr>
              <w:rPr>
                <w:rFonts w:cs="Calibri"/>
                <w:noProof/>
              </w:rPr>
            </w:pPr>
            <w:r>
              <w:rPr>
                <w:rFonts w:cs="Calibri"/>
                <w:noProof/>
              </w:rPr>
              <w:t>No of Full Bath:</w:t>
            </w:r>
          </w:p>
        </w:tc>
      </w:tr>
      <w:tr w:rsidR="00CF5910" w:rsidRPr="00B72362" w14:paraId="1376EF12" w14:textId="77777777" w:rsidTr="006A0330">
        <w:trPr>
          <w:cantSplit/>
          <w:trHeight w:val="56"/>
          <w:jc w:val="center"/>
        </w:trPr>
        <w:tc>
          <w:tcPr>
            <w:tcW w:w="11059" w:type="dxa"/>
            <w:gridSpan w:val="3"/>
            <w:shd w:val="clear" w:color="auto" w:fill="auto"/>
            <w:vAlign w:val="center"/>
          </w:tcPr>
          <w:p w14:paraId="30FDCB8F" w14:textId="77777777" w:rsidR="00CF5910" w:rsidRPr="009570A3" w:rsidRDefault="00CF5910" w:rsidP="006A0330">
            <w:pPr>
              <w:rPr>
                <w:rFonts w:cs="Calibri"/>
                <w:noProof/>
              </w:rPr>
            </w:pPr>
            <w:r w:rsidRPr="00CE6540">
              <w:rPr>
                <w:b/>
              </w:rPr>
              <w:t xml:space="preserve">Commercial – </w:t>
            </w:r>
            <w:r>
              <w:rPr>
                <w:b/>
              </w:rPr>
              <w:t xml:space="preserve">Office </w:t>
            </w:r>
            <w:proofErr w:type="spellStart"/>
            <w:r>
              <w:rPr>
                <w:b/>
              </w:rPr>
              <w:t>Bldg</w:t>
            </w:r>
            <w:proofErr w:type="spellEnd"/>
            <w:r w:rsidRPr="00CE6540">
              <w:rPr>
                <w:b/>
              </w:rPr>
              <w:t xml:space="preserve"> </w:t>
            </w:r>
            <w:r w:rsidRPr="00EC76A8">
              <w:t xml:space="preserve">(fields are only available if the Property Subtype is Office </w:t>
            </w:r>
            <w:proofErr w:type="spellStart"/>
            <w:r w:rsidRPr="00EC76A8">
              <w:t>Bldg</w:t>
            </w:r>
            <w:proofErr w:type="spellEnd"/>
            <w:r w:rsidRPr="00EC76A8">
              <w:t>)</w:t>
            </w:r>
          </w:p>
        </w:tc>
      </w:tr>
      <w:tr w:rsidR="00CF5910" w:rsidRPr="00B72362" w14:paraId="7B9AEEC2" w14:textId="77777777" w:rsidTr="006A0330">
        <w:trPr>
          <w:cantSplit/>
          <w:trHeight w:val="56"/>
          <w:jc w:val="center"/>
        </w:trPr>
        <w:tc>
          <w:tcPr>
            <w:tcW w:w="3691" w:type="dxa"/>
            <w:shd w:val="clear" w:color="auto" w:fill="auto"/>
            <w:vAlign w:val="center"/>
          </w:tcPr>
          <w:p w14:paraId="54BE4FFB" w14:textId="77777777" w:rsidR="00CF5910" w:rsidRDefault="00CF5910" w:rsidP="006A0330">
            <w:r>
              <w:t>No. of Docks:</w:t>
            </w:r>
          </w:p>
        </w:tc>
        <w:tc>
          <w:tcPr>
            <w:tcW w:w="3540" w:type="dxa"/>
            <w:shd w:val="clear" w:color="auto" w:fill="auto"/>
            <w:vAlign w:val="center"/>
          </w:tcPr>
          <w:p w14:paraId="240F287D" w14:textId="77777777" w:rsidR="00CF5910" w:rsidRPr="009570A3" w:rsidRDefault="00CF5910" w:rsidP="006A0330">
            <w:pPr>
              <w:rPr>
                <w:rFonts w:cs="Calibri"/>
                <w:noProof/>
              </w:rPr>
            </w:pPr>
            <w:r>
              <w:rPr>
                <w:rFonts w:cs="Calibri"/>
                <w:noProof/>
              </w:rPr>
              <w:t>No of Half Bath: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74910C8A" w14:textId="77777777" w:rsidR="00CF5910" w:rsidRPr="009570A3" w:rsidRDefault="00CF5910" w:rsidP="006A0330">
            <w:pPr>
              <w:rPr>
                <w:rFonts w:cs="Calibri"/>
                <w:noProof/>
              </w:rPr>
            </w:pPr>
            <w:r>
              <w:rPr>
                <w:rFonts w:cs="Calibri"/>
                <w:noProof/>
              </w:rPr>
              <w:t>No of Full Bath:</w:t>
            </w:r>
          </w:p>
        </w:tc>
      </w:tr>
      <w:tr w:rsidR="00CF5910" w:rsidRPr="00B72362" w14:paraId="3825D094" w14:textId="77777777" w:rsidTr="006A0330">
        <w:trPr>
          <w:cantSplit/>
          <w:trHeight w:val="56"/>
          <w:jc w:val="center"/>
        </w:trPr>
        <w:tc>
          <w:tcPr>
            <w:tcW w:w="11059" w:type="dxa"/>
            <w:gridSpan w:val="3"/>
            <w:shd w:val="clear" w:color="auto" w:fill="auto"/>
            <w:vAlign w:val="center"/>
          </w:tcPr>
          <w:p w14:paraId="01C68696" w14:textId="77777777" w:rsidR="00CF5910" w:rsidRPr="009570A3" w:rsidRDefault="00CF5910" w:rsidP="006A0330">
            <w:pPr>
              <w:rPr>
                <w:rFonts w:cs="Calibri"/>
                <w:noProof/>
              </w:rPr>
            </w:pPr>
            <w:r w:rsidRPr="00CE6540">
              <w:rPr>
                <w:b/>
              </w:rPr>
              <w:t xml:space="preserve">Commercial – </w:t>
            </w:r>
            <w:r>
              <w:rPr>
                <w:b/>
              </w:rPr>
              <w:t>Retail</w:t>
            </w:r>
            <w:r w:rsidRPr="00CE6540">
              <w:rPr>
                <w:b/>
              </w:rPr>
              <w:t xml:space="preserve"> </w:t>
            </w:r>
            <w:r w:rsidRPr="00EC76A8">
              <w:t>(fields are only available if the Property Subtype is Retail)</w:t>
            </w:r>
          </w:p>
        </w:tc>
      </w:tr>
      <w:tr w:rsidR="00CF5910" w:rsidRPr="00B72362" w14:paraId="3CAEC883" w14:textId="77777777" w:rsidTr="006A0330">
        <w:trPr>
          <w:cantSplit/>
          <w:trHeight w:val="56"/>
          <w:jc w:val="center"/>
        </w:trPr>
        <w:tc>
          <w:tcPr>
            <w:tcW w:w="3691" w:type="dxa"/>
            <w:shd w:val="clear" w:color="auto" w:fill="auto"/>
            <w:vAlign w:val="center"/>
          </w:tcPr>
          <w:p w14:paraId="1DBF9E6E" w14:textId="77777777" w:rsidR="00CF5910" w:rsidRDefault="00CF5910" w:rsidP="006A0330">
            <w:r>
              <w:t>No. of Docks:</w:t>
            </w:r>
          </w:p>
        </w:tc>
        <w:tc>
          <w:tcPr>
            <w:tcW w:w="3540" w:type="dxa"/>
            <w:shd w:val="clear" w:color="auto" w:fill="auto"/>
            <w:vAlign w:val="center"/>
          </w:tcPr>
          <w:p w14:paraId="5B2D9237" w14:textId="77777777" w:rsidR="00CF5910" w:rsidRPr="009570A3" w:rsidRDefault="00CF5910" w:rsidP="006A0330">
            <w:pPr>
              <w:rPr>
                <w:rFonts w:cs="Calibri"/>
                <w:noProof/>
              </w:rPr>
            </w:pPr>
            <w:r>
              <w:rPr>
                <w:rFonts w:cs="Calibri"/>
                <w:noProof/>
              </w:rPr>
              <w:t>Ceiling Height: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7E4F20EB" w14:textId="77777777" w:rsidR="00CF5910" w:rsidRPr="009570A3" w:rsidRDefault="00CF5910" w:rsidP="006A0330">
            <w:pPr>
              <w:rPr>
                <w:rFonts w:cs="Calibri"/>
                <w:noProof/>
              </w:rPr>
            </w:pPr>
            <w:r>
              <w:rPr>
                <w:rFonts w:cs="Calibri"/>
                <w:noProof/>
              </w:rPr>
              <w:t>Anchor Stores:</w:t>
            </w:r>
          </w:p>
        </w:tc>
      </w:tr>
      <w:tr w:rsidR="001F0D11" w:rsidRPr="00B72362" w14:paraId="30ACF203" w14:textId="77777777" w:rsidTr="008006D2">
        <w:trPr>
          <w:cantSplit/>
          <w:trHeight w:val="56"/>
          <w:jc w:val="center"/>
        </w:trPr>
        <w:tc>
          <w:tcPr>
            <w:tcW w:w="11059" w:type="dxa"/>
            <w:gridSpan w:val="3"/>
            <w:shd w:val="clear" w:color="auto" w:fill="auto"/>
            <w:vAlign w:val="center"/>
          </w:tcPr>
          <w:p w14:paraId="184F2E39" w14:textId="77777777" w:rsidR="001F0D11" w:rsidRDefault="001F0D11" w:rsidP="006A0330">
            <w:pPr>
              <w:rPr>
                <w:rFonts w:cs="Calibri"/>
                <w:noProof/>
              </w:rPr>
            </w:pPr>
            <w:r w:rsidRPr="001F0D11">
              <w:rPr>
                <w:b/>
              </w:rPr>
              <w:t>Commercial – Other</w:t>
            </w:r>
            <w:r>
              <w:t xml:space="preserve"> (fields are only available if the Property Subtype is Other)</w:t>
            </w:r>
          </w:p>
        </w:tc>
      </w:tr>
      <w:tr w:rsidR="001F0D11" w:rsidRPr="00B72362" w14:paraId="38EE2C5E" w14:textId="77777777" w:rsidTr="006A0330">
        <w:trPr>
          <w:cantSplit/>
          <w:trHeight w:val="56"/>
          <w:jc w:val="center"/>
        </w:trPr>
        <w:tc>
          <w:tcPr>
            <w:tcW w:w="3691" w:type="dxa"/>
            <w:shd w:val="clear" w:color="auto" w:fill="auto"/>
            <w:vAlign w:val="center"/>
          </w:tcPr>
          <w:p w14:paraId="75CD247E" w14:textId="77777777" w:rsidR="001F0D11" w:rsidRPr="00B72362" w:rsidRDefault="001F0D11" w:rsidP="001F0D11">
            <w:r>
              <w:t>No. of Docks:</w:t>
            </w:r>
          </w:p>
        </w:tc>
        <w:tc>
          <w:tcPr>
            <w:tcW w:w="3540" w:type="dxa"/>
            <w:shd w:val="clear" w:color="auto" w:fill="auto"/>
            <w:vAlign w:val="center"/>
          </w:tcPr>
          <w:p w14:paraId="59FDF9F2" w14:textId="77777777" w:rsidR="001F0D11" w:rsidRPr="00B72362" w:rsidRDefault="001F0D11" w:rsidP="001F0D11">
            <w:r>
              <w:t>Ceiling Height: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7F6AA2A2" w14:textId="77777777" w:rsidR="001F0D11" w:rsidRPr="00B72362" w:rsidRDefault="001F0D11" w:rsidP="001F0D11">
            <w:r w:rsidRPr="009570A3">
              <w:rPr>
                <w:rFonts w:cs="Calibri"/>
                <w:noProof/>
              </w:rPr>
              <w:sym w:font="Wingdings" w:char="F06F"/>
            </w:r>
            <w:r>
              <w:t>Sprinkler</w:t>
            </w:r>
          </w:p>
        </w:tc>
      </w:tr>
      <w:tr w:rsidR="001F0D11" w:rsidRPr="00B72362" w14:paraId="52419640" w14:textId="77777777" w:rsidTr="006A0330">
        <w:trPr>
          <w:cantSplit/>
          <w:trHeight w:val="56"/>
          <w:jc w:val="center"/>
        </w:trPr>
        <w:tc>
          <w:tcPr>
            <w:tcW w:w="3691" w:type="dxa"/>
            <w:shd w:val="clear" w:color="auto" w:fill="auto"/>
            <w:vAlign w:val="center"/>
          </w:tcPr>
          <w:p w14:paraId="2428F462" w14:textId="77777777" w:rsidR="001F0D11" w:rsidRPr="00B72362" w:rsidRDefault="001F0D11" w:rsidP="001F0D11">
            <w:r>
              <w:t>(Industrial) Power:</w:t>
            </w:r>
          </w:p>
        </w:tc>
        <w:tc>
          <w:tcPr>
            <w:tcW w:w="3540" w:type="dxa"/>
            <w:shd w:val="clear" w:color="auto" w:fill="auto"/>
            <w:vAlign w:val="center"/>
          </w:tcPr>
          <w:p w14:paraId="52340C19" w14:textId="77777777" w:rsidR="001F0D11" w:rsidRPr="00B72362" w:rsidRDefault="001F0D11" w:rsidP="001F0D11">
            <w:r>
              <w:t>Column Spacing: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31C0F346" w14:textId="77777777" w:rsidR="001F0D11" w:rsidRPr="00B72362" w:rsidRDefault="001F0D11" w:rsidP="001F0D11">
            <w:r w:rsidRPr="009570A3">
              <w:rPr>
                <w:rFonts w:cs="Calibri"/>
                <w:noProof/>
              </w:rPr>
              <w:sym w:font="Wingdings" w:char="F06F"/>
            </w:r>
            <w:r>
              <w:t>Ground Level</w:t>
            </w:r>
          </w:p>
        </w:tc>
      </w:tr>
      <w:tr w:rsidR="001F0D11" w:rsidRPr="00B72362" w14:paraId="4C7A438C" w14:textId="77777777" w:rsidTr="006A0330">
        <w:trPr>
          <w:cantSplit/>
          <w:trHeight w:val="56"/>
          <w:jc w:val="center"/>
        </w:trPr>
        <w:tc>
          <w:tcPr>
            <w:tcW w:w="3691" w:type="dxa"/>
            <w:shd w:val="clear" w:color="auto" w:fill="auto"/>
            <w:vAlign w:val="center"/>
          </w:tcPr>
          <w:p w14:paraId="392DFC94" w14:textId="77777777" w:rsidR="001F0D11" w:rsidRPr="00B72362" w:rsidRDefault="001F0D11" w:rsidP="001F0D11">
            <w:r>
              <w:t>Dock Height</w:t>
            </w:r>
          </w:p>
        </w:tc>
        <w:tc>
          <w:tcPr>
            <w:tcW w:w="3540" w:type="dxa"/>
            <w:shd w:val="clear" w:color="auto" w:fill="auto"/>
            <w:vAlign w:val="center"/>
          </w:tcPr>
          <w:p w14:paraId="343F7FC0" w14:textId="77777777" w:rsidR="001F0D11" w:rsidRPr="00B72362" w:rsidRDefault="001F0D11" w:rsidP="001F0D11">
            <w:r>
              <w:t>Turning Radius: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0314B541" w14:textId="77777777" w:rsidR="001F0D11" w:rsidRPr="00B72362" w:rsidRDefault="001F0D11" w:rsidP="001F0D11">
            <w:r w:rsidRPr="009570A3">
              <w:rPr>
                <w:rFonts w:cs="Calibri"/>
                <w:noProof/>
              </w:rPr>
              <w:sym w:font="Wingdings" w:char="F06F"/>
            </w:r>
            <w:r>
              <w:t>Cross Docks</w:t>
            </w:r>
          </w:p>
        </w:tc>
      </w:tr>
      <w:tr w:rsidR="001F0D11" w:rsidRPr="00B72362" w14:paraId="777375E2" w14:textId="77777777" w:rsidTr="006A0330">
        <w:trPr>
          <w:cantSplit/>
          <w:trHeight w:val="56"/>
          <w:jc w:val="center"/>
        </w:trPr>
        <w:tc>
          <w:tcPr>
            <w:tcW w:w="3691" w:type="dxa"/>
            <w:shd w:val="clear" w:color="auto" w:fill="auto"/>
            <w:vAlign w:val="center"/>
          </w:tcPr>
          <w:p w14:paraId="097E2FE6" w14:textId="77777777" w:rsidR="001F0D11" w:rsidRDefault="001F0D11" w:rsidP="001F0D11">
            <w:r>
              <w:t>Clearance:</w:t>
            </w:r>
          </w:p>
        </w:tc>
        <w:tc>
          <w:tcPr>
            <w:tcW w:w="3540" w:type="dxa"/>
            <w:shd w:val="clear" w:color="auto" w:fill="auto"/>
            <w:vAlign w:val="center"/>
          </w:tcPr>
          <w:p w14:paraId="49005376" w14:textId="77777777" w:rsidR="001F0D11" w:rsidRPr="00B72362" w:rsidRDefault="001F0D11" w:rsidP="001F0D11">
            <w:r w:rsidRPr="009570A3">
              <w:rPr>
                <w:rFonts w:cs="Calibri"/>
                <w:noProof/>
              </w:rPr>
              <w:sym w:font="Wingdings" w:char="F06F"/>
            </w:r>
            <w:r>
              <w:t>Sublease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2C8EA598" w14:textId="77777777" w:rsidR="001F0D11" w:rsidRPr="00B72362" w:rsidRDefault="001F0D11" w:rsidP="001F0D11">
            <w:r w:rsidRPr="009570A3">
              <w:rPr>
                <w:rFonts w:cs="Calibri"/>
                <w:noProof/>
              </w:rPr>
              <w:sym w:font="Wingdings" w:char="F06F"/>
            </w:r>
            <w:r>
              <w:t>Rail Access</w:t>
            </w:r>
          </w:p>
        </w:tc>
      </w:tr>
      <w:tr w:rsidR="001F0D11" w:rsidRPr="00B72362" w14:paraId="772316FB" w14:textId="77777777" w:rsidTr="006A0330">
        <w:trPr>
          <w:cantSplit/>
          <w:trHeight w:val="56"/>
          <w:jc w:val="center"/>
        </w:trPr>
        <w:tc>
          <w:tcPr>
            <w:tcW w:w="3691" w:type="dxa"/>
            <w:shd w:val="clear" w:color="auto" w:fill="auto"/>
            <w:vAlign w:val="center"/>
          </w:tcPr>
          <w:p w14:paraId="237E4BC0" w14:textId="77777777" w:rsidR="001F0D11" w:rsidRDefault="001F0D11" w:rsidP="001F0D11">
            <w:r>
              <w:t>Total Units:</w:t>
            </w:r>
          </w:p>
        </w:tc>
        <w:tc>
          <w:tcPr>
            <w:tcW w:w="3540" w:type="dxa"/>
            <w:shd w:val="clear" w:color="auto" w:fill="auto"/>
            <w:vAlign w:val="center"/>
          </w:tcPr>
          <w:p w14:paraId="3F2CC6E9" w14:textId="77777777" w:rsidR="001F0D11" w:rsidRPr="009570A3" w:rsidRDefault="001F0D11" w:rsidP="001F0D11">
            <w:pPr>
              <w:rPr>
                <w:rFonts w:cs="Calibri"/>
                <w:noProof/>
              </w:rPr>
            </w:pPr>
            <w:r>
              <w:rPr>
                <w:rFonts w:cs="Calibri"/>
                <w:noProof/>
              </w:rPr>
              <w:t>No of Half Bath: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33D7C165" w14:textId="77777777" w:rsidR="001F0D11" w:rsidRPr="009570A3" w:rsidRDefault="001F0D11" w:rsidP="001F0D11">
            <w:pPr>
              <w:rPr>
                <w:rFonts w:cs="Calibri"/>
                <w:noProof/>
              </w:rPr>
            </w:pPr>
            <w:r>
              <w:rPr>
                <w:rFonts w:cs="Calibri"/>
                <w:noProof/>
              </w:rPr>
              <w:t>No of Full Bath:</w:t>
            </w:r>
          </w:p>
        </w:tc>
      </w:tr>
      <w:tr w:rsidR="001F0D11" w:rsidRPr="00B72362" w14:paraId="56E5442F" w14:textId="77777777" w:rsidTr="006A0330">
        <w:trPr>
          <w:cantSplit/>
          <w:trHeight w:val="56"/>
          <w:jc w:val="center"/>
        </w:trPr>
        <w:tc>
          <w:tcPr>
            <w:tcW w:w="3691" w:type="dxa"/>
            <w:shd w:val="clear" w:color="auto" w:fill="auto"/>
            <w:vAlign w:val="center"/>
          </w:tcPr>
          <w:p w14:paraId="18358C7A" w14:textId="77777777" w:rsidR="001F0D11" w:rsidRDefault="001F0D11" w:rsidP="001F0D11">
            <w:r>
              <w:rPr>
                <w:rFonts w:cs="Calibri"/>
                <w:noProof/>
              </w:rPr>
              <w:t>Anchor Stores:</w:t>
            </w:r>
          </w:p>
        </w:tc>
        <w:tc>
          <w:tcPr>
            <w:tcW w:w="3540" w:type="dxa"/>
            <w:shd w:val="clear" w:color="auto" w:fill="auto"/>
            <w:vAlign w:val="center"/>
          </w:tcPr>
          <w:p w14:paraId="595AF05F" w14:textId="77777777" w:rsidR="001F0D11" w:rsidRDefault="001F0D11" w:rsidP="001F0D11">
            <w:pPr>
              <w:rPr>
                <w:rFonts w:cs="Calibri"/>
                <w:noProof/>
              </w:rPr>
            </w:pPr>
            <w:r>
              <w:t>No. of Conference Rooms: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10C4545E" w14:textId="77777777" w:rsidR="001F0D11" w:rsidRDefault="001F0D11" w:rsidP="001F0D11">
            <w:pPr>
              <w:rPr>
                <w:rFonts w:cs="Calibri"/>
                <w:noProof/>
              </w:rPr>
            </w:pPr>
            <w:r>
              <w:t>No of Ballrooms:</w:t>
            </w:r>
          </w:p>
        </w:tc>
      </w:tr>
    </w:tbl>
    <w:p w14:paraId="34759518" w14:textId="77777777" w:rsidR="000F7E41" w:rsidRDefault="000F7E41"/>
    <w:tbl>
      <w:tblPr>
        <w:tblStyle w:val="TableGrid"/>
        <w:tblW w:w="11059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1E0" w:firstRow="1" w:lastRow="1" w:firstColumn="1" w:lastColumn="1" w:noHBand="0" w:noVBand="0"/>
      </w:tblPr>
      <w:tblGrid>
        <w:gridCol w:w="2920"/>
        <w:gridCol w:w="630"/>
        <w:gridCol w:w="136"/>
        <w:gridCol w:w="1843"/>
        <w:gridCol w:w="811"/>
        <w:gridCol w:w="1032"/>
        <w:gridCol w:w="3687"/>
      </w:tblGrid>
      <w:tr w:rsidR="00E52907" w:rsidRPr="00B72362" w14:paraId="089D462E" w14:textId="77777777" w:rsidTr="00073A96">
        <w:trPr>
          <w:cantSplit/>
          <w:trHeight w:val="230"/>
          <w:jc w:val="center"/>
        </w:trPr>
        <w:tc>
          <w:tcPr>
            <w:tcW w:w="11059" w:type="dxa"/>
            <w:gridSpan w:val="7"/>
            <w:shd w:val="clear" w:color="auto" w:fill="D9D9D9" w:themeFill="background1" w:themeFillShade="D9"/>
            <w:vAlign w:val="center"/>
          </w:tcPr>
          <w:p w14:paraId="1DE58147" w14:textId="77777777" w:rsidR="00E52907" w:rsidRPr="00B72362" w:rsidRDefault="00A26571" w:rsidP="00073A96">
            <w:pPr>
              <w:pStyle w:val="SectionHeading"/>
            </w:pPr>
            <w:r>
              <w:t>Landlord</w:t>
            </w:r>
            <w:r w:rsidR="00E52907">
              <w:t xml:space="preserve"> Information</w:t>
            </w:r>
          </w:p>
        </w:tc>
      </w:tr>
      <w:tr w:rsidR="00524CEC" w:rsidRPr="00B72362" w14:paraId="37330969" w14:textId="77777777" w:rsidTr="00073A96">
        <w:trPr>
          <w:cantSplit/>
          <w:trHeight w:val="230"/>
          <w:jc w:val="center"/>
        </w:trPr>
        <w:tc>
          <w:tcPr>
            <w:tcW w:w="5529" w:type="dxa"/>
            <w:gridSpan w:val="4"/>
            <w:shd w:val="clear" w:color="auto" w:fill="auto"/>
            <w:vAlign w:val="center"/>
          </w:tcPr>
          <w:p w14:paraId="149A0DD5" w14:textId="77777777" w:rsidR="00524CEC" w:rsidRDefault="00A26571" w:rsidP="00073A96">
            <w:r>
              <w:t>Landlord</w:t>
            </w:r>
            <w:r w:rsidR="00524CEC">
              <w:t xml:space="preserve"> Source: </w:t>
            </w:r>
          </w:p>
        </w:tc>
        <w:tc>
          <w:tcPr>
            <w:tcW w:w="5530" w:type="dxa"/>
            <w:gridSpan w:val="3"/>
            <w:shd w:val="clear" w:color="auto" w:fill="auto"/>
            <w:vAlign w:val="center"/>
          </w:tcPr>
          <w:p w14:paraId="751163EA" w14:textId="77777777" w:rsidR="00524CEC" w:rsidRDefault="00524CEC" w:rsidP="00073A96">
            <w:r>
              <w:t xml:space="preserve">Seller Lead: </w:t>
            </w:r>
            <w:r w:rsidRPr="009570A3">
              <w:rPr>
                <w:rFonts w:cs="Calibri"/>
                <w:noProof/>
              </w:rPr>
              <w:sym w:font="Wingdings" w:char="F06F"/>
            </w:r>
            <w:r>
              <w:t xml:space="preserve">Agent      </w:t>
            </w: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Office</w:t>
            </w:r>
          </w:p>
        </w:tc>
      </w:tr>
      <w:tr w:rsidR="00E52907" w:rsidRPr="00B72362" w14:paraId="6CA95B64" w14:textId="77777777" w:rsidTr="00073A96">
        <w:trPr>
          <w:cantSplit/>
          <w:trHeight w:val="230"/>
          <w:jc w:val="center"/>
        </w:trPr>
        <w:tc>
          <w:tcPr>
            <w:tcW w:w="11059" w:type="dxa"/>
            <w:gridSpan w:val="7"/>
            <w:shd w:val="clear" w:color="auto" w:fill="auto"/>
            <w:vAlign w:val="center"/>
          </w:tcPr>
          <w:p w14:paraId="3BFCCF4C" w14:textId="77777777" w:rsidR="00E52907" w:rsidRPr="00B72362" w:rsidRDefault="00A26571" w:rsidP="00524CEC">
            <w:r>
              <w:t xml:space="preserve">Landlord </w:t>
            </w:r>
            <w:r w:rsidR="00E52907">
              <w:t xml:space="preserve">Type:  </w:t>
            </w:r>
            <w:r w:rsidR="00524CEC" w:rsidRPr="009570A3">
              <w:rPr>
                <w:rFonts w:cs="Calibri"/>
                <w:noProof/>
              </w:rPr>
              <w:sym w:font="Wingdings" w:char="F06F"/>
            </w:r>
            <w:r w:rsidR="00524CEC">
              <w:rPr>
                <w:rFonts w:cs="Calibri"/>
                <w:noProof/>
              </w:rPr>
              <w:t xml:space="preserve">Person/Individual(s)   </w:t>
            </w:r>
            <w:r w:rsidR="00524CEC" w:rsidRPr="009570A3">
              <w:rPr>
                <w:rFonts w:cs="Calibri"/>
                <w:noProof/>
              </w:rPr>
              <w:sym w:font="Wingdings" w:char="F06F"/>
            </w:r>
            <w:r w:rsidR="00524CEC">
              <w:rPr>
                <w:rFonts w:cs="Calibri"/>
                <w:noProof/>
              </w:rPr>
              <w:t xml:space="preserve">Corporation   </w:t>
            </w:r>
            <w:r w:rsidR="00524CEC" w:rsidRPr="009570A3">
              <w:rPr>
                <w:rFonts w:cs="Calibri"/>
                <w:noProof/>
              </w:rPr>
              <w:sym w:font="Wingdings" w:char="F06F"/>
            </w:r>
            <w:r w:rsidR="00524CEC">
              <w:rPr>
                <w:rFonts w:cs="Calibri"/>
                <w:noProof/>
              </w:rPr>
              <w:t xml:space="preserve">Developer   </w:t>
            </w:r>
            <w:r w:rsidR="00524CEC" w:rsidRPr="009570A3">
              <w:rPr>
                <w:rFonts w:cs="Calibri"/>
                <w:noProof/>
              </w:rPr>
              <w:sym w:font="Wingdings" w:char="F06F"/>
            </w:r>
            <w:r w:rsidR="00524CEC">
              <w:rPr>
                <w:rFonts w:cs="Calibri"/>
                <w:noProof/>
              </w:rPr>
              <w:t xml:space="preserve">Doing Business As   </w:t>
            </w:r>
            <w:r w:rsidR="00524CEC" w:rsidRPr="009570A3">
              <w:rPr>
                <w:rFonts w:cs="Calibri"/>
                <w:noProof/>
              </w:rPr>
              <w:sym w:font="Wingdings" w:char="F06F"/>
            </w:r>
            <w:r w:rsidR="00524CEC">
              <w:rPr>
                <w:rFonts w:cs="Calibri"/>
                <w:noProof/>
              </w:rPr>
              <w:t xml:space="preserve">Estate   </w:t>
            </w:r>
            <w:r w:rsidR="00524CEC" w:rsidRPr="009570A3">
              <w:rPr>
                <w:rFonts w:cs="Calibri"/>
                <w:noProof/>
              </w:rPr>
              <w:sym w:font="Wingdings" w:char="F06F"/>
            </w:r>
            <w:r w:rsidR="00524CEC">
              <w:rPr>
                <w:rFonts w:cs="Calibri"/>
                <w:noProof/>
              </w:rPr>
              <w:t xml:space="preserve">Financial Inst.   </w:t>
            </w:r>
            <w:r w:rsidR="00524CEC" w:rsidRPr="009570A3">
              <w:rPr>
                <w:rFonts w:cs="Calibri"/>
                <w:noProof/>
              </w:rPr>
              <w:sym w:font="Wingdings" w:char="F06F"/>
            </w:r>
            <w:r w:rsidR="00524CEC">
              <w:rPr>
                <w:rFonts w:cs="Calibri"/>
                <w:noProof/>
              </w:rPr>
              <w:t xml:space="preserve">Government   </w:t>
            </w:r>
            <w:r w:rsidR="00524CEC" w:rsidRPr="009570A3">
              <w:rPr>
                <w:rFonts w:cs="Calibri"/>
                <w:noProof/>
              </w:rPr>
              <w:sym w:font="Wingdings" w:char="F06F"/>
            </w:r>
            <w:r w:rsidR="00524CEC">
              <w:rPr>
                <w:rFonts w:cs="Calibri"/>
                <w:noProof/>
              </w:rPr>
              <w:t xml:space="preserve">Limited Liability Company   </w:t>
            </w:r>
            <w:r w:rsidR="00524CEC" w:rsidRPr="009570A3">
              <w:rPr>
                <w:rFonts w:cs="Calibri"/>
                <w:noProof/>
              </w:rPr>
              <w:sym w:font="Wingdings" w:char="F06F"/>
            </w:r>
            <w:r w:rsidR="00524CEC">
              <w:rPr>
                <w:rFonts w:cs="Calibri"/>
                <w:noProof/>
              </w:rPr>
              <w:t xml:space="preserve">Limited Liability Limited Partnership   </w:t>
            </w:r>
            <w:r w:rsidR="00524CEC" w:rsidRPr="009570A3">
              <w:rPr>
                <w:rFonts w:cs="Calibri"/>
                <w:noProof/>
              </w:rPr>
              <w:sym w:font="Wingdings" w:char="F06F"/>
            </w:r>
            <w:r w:rsidR="00524CEC">
              <w:rPr>
                <w:rFonts w:cs="Calibri"/>
                <w:noProof/>
              </w:rPr>
              <w:t xml:space="preserve">Limited Liability Partnership   </w:t>
            </w:r>
            <w:r w:rsidR="00524CEC" w:rsidRPr="009570A3">
              <w:rPr>
                <w:rFonts w:cs="Calibri"/>
                <w:noProof/>
              </w:rPr>
              <w:sym w:font="Wingdings" w:char="F06F"/>
            </w:r>
            <w:r w:rsidR="00524CEC">
              <w:rPr>
                <w:rFonts w:cs="Calibri"/>
                <w:noProof/>
              </w:rPr>
              <w:t xml:space="preserve">Limited Partnership   </w:t>
            </w:r>
            <w:r w:rsidR="00524CEC" w:rsidRPr="009570A3">
              <w:rPr>
                <w:rFonts w:cs="Calibri"/>
                <w:noProof/>
              </w:rPr>
              <w:sym w:font="Wingdings" w:char="F06F"/>
            </w:r>
            <w:r w:rsidR="00524CEC">
              <w:rPr>
                <w:rFonts w:cs="Calibri"/>
                <w:noProof/>
              </w:rPr>
              <w:t xml:space="preserve">Other   </w:t>
            </w:r>
            <w:r w:rsidR="00524CEC" w:rsidRPr="009570A3">
              <w:rPr>
                <w:rFonts w:cs="Calibri"/>
                <w:noProof/>
              </w:rPr>
              <w:sym w:font="Wingdings" w:char="F06F"/>
            </w:r>
            <w:r w:rsidR="00524CEC">
              <w:rPr>
                <w:rFonts w:cs="Calibri"/>
                <w:noProof/>
              </w:rPr>
              <w:t xml:space="preserve">Partnership   </w:t>
            </w:r>
            <w:r w:rsidR="00524CEC" w:rsidRPr="009570A3">
              <w:rPr>
                <w:rFonts w:cs="Calibri"/>
                <w:noProof/>
              </w:rPr>
              <w:sym w:font="Wingdings" w:char="F06F"/>
            </w:r>
            <w:r w:rsidR="00524CEC">
              <w:rPr>
                <w:rFonts w:cs="Calibri"/>
                <w:noProof/>
              </w:rPr>
              <w:t xml:space="preserve">Pension Fund   </w:t>
            </w:r>
            <w:r w:rsidR="00524CEC" w:rsidRPr="009570A3">
              <w:rPr>
                <w:rFonts w:cs="Calibri"/>
                <w:noProof/>
              </w:rPr>
              <w:sym w:font="Wingdings" w:char="F06F"/>
            </w:r>
            <w:r w:rsidR="00524CEC">
              <w:rPr>
                <w:rFonts w:cs="Calibri"/>
                <w:noProof/>
              </w:rPr>
              <w:t xml:space="preserve">Professional Limited Liability Company   </w:t>
            </w:r>
            <w:r w:rsidR="00524CEC" w:rsidRPr="009570A3">
              <w:rPr>
                <w:rFonts w:cs="Calibri"/>
                <w:noProof/>
              </w:rPr>
              <w:sym w:font="Wingdings" w:char="F06F"/>
            </w:r>
            <w:r w:rsidR="00524CEC">
              <w:rPr>
                <w:rFonts w:cs="Calibri"/>
                <w:noProof/>
              </w:rPr>
              <w:t xml:space="preserve">REIT   </w:t>
            </w:r>
            <w:r w:rsidR="00524CEC" w:rsidRPr="009570A3">
              <w:rPr>
                <w:rFonts w:cs="Calibri"/>
                <w:noProof/>
              </w:rPr>
              <w:sym w:font="Wingdings" w:char="F06F"/>
            </w:r>
            <w:r w:rsidR="00524CEC">
              <w:rPr>
                <w:rFonts w:cs="Calibri"/>
                <w:noProof/>
              </w:rPr>
              <w:t xml:space="preserve">Sole Partnership   </w:t>
            </w:r>
            <w:r w:rsidR="00524CEC" w:rsidRPr="009570A3">
              <w:rPr>
                <w:rFonts w:cs="Calibri"/>
                <w:noProof/>
              </w:rPr>
              <w:sym w:font="Wingdings" w:char="F06F"/>
            </w:r>
            <w:r w:rsidR="00524CEC">
              <w:rPr>
                <w:rFonts w:cs="Calibri"/>
                <w:noProof/>
              </w:rPr>
              <w:t xml:space="preserve">Trust   </w:t>
            </w:r>
            <w:r w:rsidR="00524CEC" w:rsidRPr="009570A3">
              <w:rPr>
                <w:rFonts w:cs="Calibri"/>
                <w:noProof/>
              </w:rPr>
              <w:sym w:font="Wingdings" w:char="F06F"/>
            </w:r>
            <w:r w:rsidR="00524CEC">
              <w:rPr>
                <w:rFonts w:cs="Calibri"/>
                <w:noProof/>
              </w:rPr>
              <w:t>Vendor</w:t>
            </w:r>
          </w:p>
        </w:tc>
      </w:tr>
      <w:tr w:rsidR="00E52907" w:rsidRPr="00B72362" w14:paraId="495E1CBD" w14:textId="77777777" w:rsidTr="00073A96">
        <w:trPr>
          <w:cantSplit/>
          <w:trHeight w:val="230"/>
          <w:jc w:val="center"/>
        </w:trPr>
        <w:tc>
          <w:tcPr>
            <w:tcW w:w="3550" w:type="dxa"/>
            <w:gridSpan w:val="2"/>
            <w:shd w:val="clear" w:color="auto" w:fill="auto"/>
          </w:tcPr>
          <w:p w14:paraId="382401CA" w14:textId="77777777" w:rsidR="00E52907" w:rsidRPr="00B72362" w:rsidRDefault="00E52907" w:rsidP="00073A96">
            <w:r>
              <w:t>First Name</w:t>
            </w:r>
            <w:r w:rsidR="00524CEC">
              <w:t xml:space="preserve"> 1</w:t>
            </w:r>
            <w:r>
              <w:t>:</w:t>
            </w:r>
          </w:p>
        </w:tc>
        <w:tc>
          <w:tcPr>
            <w:tcW w:w="7509" w:type="dxa"/>
            <w:gridSpan w:val="5"/>
            <w:shd w:val="clear" w:color="auto" w:fill="auto"/>
          </w:tcPr>
          <w:p w14:paraId="586582F7" w14:textId="77777777" w:rsidR="00E52907" w:rsidRPr="00B72362" w:rsidRDefault="00E52907" w:rsidP="00073A96">
            <w:r>
              <w:t>Last Name</w:t>
            </w:r>
            <w:r w:rsidR="00524CEC">
              <w:t xml:space="preserve"> 1</w:t>
            </w:r>
            <w:r>
              <w:t>:</w:t>
            </w:r>
          </w:p>
        </w:tc>
      </w:tr>
      <w:tr w:rsidR="00524CEC" w:rsidRPr="00B72362" w14:paraId="70555F71" w14:textId="77777777" w:rsidTr="00073A96">
        <w:trPr>
          <w:cantSplit/>
          <w:trHeight w:val="230"/>
          <w:jc w:val="center"/>
        </w:trPr>
        <w:tc>
          <w:tcPr>
            <w:tcW w:w="3550" w:type="dxa"/>
            <w:gridSpan w:val="2"/>
            <w:shd w:val="clear" w:color="auto" w:fill="auto"/>
          </w:tcPr>
          <w:p w14:paraId="3A8164CA" w14:textId="77777777" w:rsidR="00524CEC" w:rsidRPr="00B72362" w:rsidRDefault="00524CEC" w:rsidP="00524CEC">
            <w:r>
              <w:t>First Name 2:</w:t>
            </w:r>
          </w:p>
        </w:tc>
        <w:tc>
          <w:tcPr>
            <w:tcW w:w="7509" w:type="dxa"/>
            <w:gridSpan w:val="5"/>
            <w:shd w:val="clear" w:color="auto" w:fill="auto"/>
          </w:tcPr>
          <w:p w14:paraId="110462F7" w14:textId="77777777" w:rsidR="00524CEC" w:rsidRPr="00B72362" w:rsidRDefault="00524CEC" w:rsidP="00524CEC">
            <w:r>
              <w:t>Last Name 2:</w:t>
            </w:r>
          </w:p>
        </w:tc>
      </w:tr>
      <w:tr w:rsidR="00524CEC" w:rsidRPr="00B72362" w14:paraId="7D9307B6" w14:textId="77777777" w:rsidTr="00073A96">
        <w:trPr>
          <w:cantSplit/>
          <w:trHeight w:val="230"/>
          <w:jc w:val="center"/>
        </w:trPr>
        <w:tc>
          <w:tcPr>
            <w:tcW w:w="11059" w:type="dxa"/>
            <w:gridSpan w:val="7"/>
            <w:shd w:val="clear" w:color="auto" w:fill="auto"/>
          </w:tcPr>
          <w:p w14:paraId="163B575B" w14:textId="77777777" w:rsidR="00524CEC" w:rsidRPr="00B72362" w:rsidRDefault="00524CEC" w:rsidP="00524CEC">
            <w:r>
              <w:t>Entity Name:</w:t>
            </w:r>
          </w:p>
        </w:tc>
      </w:tr>
      <w:tr w:rsidR="00524CEC" w:rsidRPr="00B72362" w14:paraId="189F778D" w14:textId="77777777" w:rsidTr="00073A96">
        <w:trPr>
          <w:cantSplit/>
          <w:trHeight w:val="230"/>
          <w:jc w:val="center"/>
        </w:trPr>
        <w:tc>
          <w:tcPr>
            <w:tcW w:w="2920" w:type="dxa"/>
            <w:shd w:val="clear" w:color="auto" w:fill="auto"/>
            <w:vAlign w:val="center"/>
          </w:tcPr>
          <w:p w14:paraId="0C9BC02A" w14:textId="77777777" w:rsidR="00524CEC" w:rsidRPr="00B72362" w:rsidRDefault="00524CEC" w:rsidP="00524CEC">
            <w:r>
              <w:t>Email:</w:t>
            </w:r>
          </w:p>
        </w:tc>
        <w:tc>
          <w:tcPr>
            <w:tcW w:w="3420" w:type="dxa"/>
            <w:gridSpan w:val="4"/>
            <w:shd w:val="clear" w:color="auto" w:fill="auto"/>
            <w:vAlign w:val="center"/>
          </w:tcPr>
          <w:p w14:paraId="4E27C63A" w14:textId="77777777" w:rsidR="00524CEC" w:rsidRPr="00B72362" w:rsidRDefault="00524CEC" w:rsidP="00524CEC">
            <w:r>
              <w:t>Website:</w:t>
            </w:r>
          </w:p>
        </w:tc>
        <w:tc>
          <w:tcPr>
            <w:tcW w:w="4719" w:type="dxa"/>
            <w:gridSpan w:val="2"/>
            <w:shd w:val="clear" w:color="auto" w:fill="auto"/>
            <w:vAlign w:val="center"/>
          </w:tcPr>
          <w:p w14:paraId="66EC7709" w14:textId="77777777" w:rsidR="00524CEC" w:rsidRPr="00B72362" w:rsidRDefault="00524CEC" w:rsidP="00524CEC">
            <w:r>
              <w:t>Phone:</w:t>
            </w:r>
          </w:p>
        </w:tc>
      </w:tr>
      <w:tr w:rsidR="00524CEC" w:rsidRPr="00B72362" w14:paraId="58D8CB15" w14:textId="77777777" w:rsidTr="00073A96">
        <w:trPr>
          <w:cantSplit/>
          <w:trHeight w:val="230"/>
          <w:jc w:val="center"/>
        </w:trPr>
        <w:tc>
          <w:tcPr>
            <w:tcW w:w="11059" w:type="dxa"/>
            <w:gridSpan w:val="7"/>
            <w:shd w:val="clear" w:color="auto" w:fill="auto"/>
            <w:vAlign w:val="center"/>
          </w:tcPr>
          <w:p w14:paraId="38BA298D" w14:textId="77777777" w:rsidR="00524CEC" w:rsidRPr="009570A3" w:rsidRDefault="00524CEC" w:rsidP="00524CEC">
            <w:pPr>
              <w:rPr>
                <w:rFonts w:cs="Calibri"/>
                <w:noProof/>
              </w:rPr>
            </w:pP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Use Property Address (if checked, the address fields below are not required.)</w:t>
            </w:r>
          </w:p>
        </w:tc>
      </w:tr>
      <w:tr w:rsidR="00524CEC" w:rsidRPr="00B72362" w14:paraId="359E1C71" w14:textId="77777777" w:rsidTr="00073A96">
        <w:trPr>
          <w:cantSplit/>
          <w:trHeight w:val="230"/>
          <w:jc w:val="center"/>
        </w:trPr>
        <w:tc>
          <w:tcPr>
            <w:tcW w:w="3686" w:type="dxa"/>
            <w:gridSpan w:val="3"/>
            <w:shd w:val="clear" w:color="auto" w:fill="auto"/>
            <w:vAlign w:val="center"/>
          </w:tcPr>
          <w:p w14:paraId="0FF3BBB3" w14:textId="77777777" w:rsidR="00524CEC" w:rsidRPr="00B72362" w:rsidRDefault="00524CEC" w:rsidP="00524CEC">
            <w:r>
              <w:t>Address Line 1:</w:t>
            </w:r>
          </w:p>
        </w:tc>
        <w:tc>
          <w:tcPr>
            <w:tcW w:w="3686" w:type="dxa"/>
            <w:gridSpan w:val="3"/>
            <w:shd w:val="clear" w:color="auto" w:fill="auto"/>
            <w:vAlign w:val="center"/>
          </w:tcPr>
          <w:p w14:paraId="1474780E" w14:textId="77777777" w:rsidR="00524CEC" w:rsidRPr="00B72362" w:rsidRDefault="00524CEC" w:rsidP="00524CEC">
            <w:r>
              <w:t>Address Line 2:</w:t>
            </w:r>
          </w:p>
        </w:tc>
        <w:tc>
          <w:tcPr>
            <w:tcW w:w="3687" w:type="dxa"/>
            <w:shd w:val="clear" w:color="auto" w:fill="auto"/>
            <w:vAlign w:val="center"/>
          </w:tcPr>
          <w:p w14:paraId="532E6323" w14:textId="77777777" w:rsidR="00524CEC" w:rsidRPr="00B72362" w:rsidRDefault="00524CEC" w:rsidP="00524CEC">
            <w:r>
              <w:t>Address Line 3:</w:t>
            </w:r>
          </w:p>
        </w:tc>
      </w:tr>
      <w:tr w:rsidR="00524CEC" w:rsidRPr="00B72362" w14:paraId="7B71D717" w14:textId="77777777" w:rsidTr="00073A96">
        <w:trPr>
          <w:cantSplit/>
          <w:trHeight w:val="230"/>
          <w:jc w:val="center"/>
        </w:trPr>
        <w:tc>
          <w:tcPr>
            <w:tcW w:w="3686" w:type="dxa"/>
            <w:gridSpan w:val="3"/>
            <w:shd w:val="clear" w:color="auto" w:fill="auto"/>
            <w:vAlign w:val="center"/>
          </w:tcPr>
          <w:p w14:paraId="0DB5F604" w14:textId="77777777" w:rsidR="00524CEC" w:rsidRPr="00B72362" w:rsidRDefault="00524CEC" w:rsidP="00524CEC">
            <w:r>
              <w:t>City:</w:t>
            </w:r>
          </w:p>
        </w:tc>
        <w:tc>
          <w:tcPr>
            <w:tcW w:w="3686" w:type="dxa"/>
            <w:gridSpan w:val="3"/>
            <w:shd w:val="clear" w:color="auto" w:fill="auto"/>
            <w:vAlign w:val="center"/>
          </w:tcPr>
          <w:p w14:paraId="18ABBE90" w14:textId="77777777" w:rsidR="00524CEC" w:rsidRPr="00B72362" w:rsidRDefault="00524CEC" w:rsidP="00524CEC">
            <w:r>
              <w:t>State/Province:</w:t>
            </w:r>
          </w:p>
        </w:tc>
        <w:tc>
          <w:tcPr>
            <w:tcW w:w="3687" w:type="dxa"/>
            <w:shd w:val="clear" w:color="auto" w:fill="auto"/>
            <w:vAlign w:val="center"/>
          </w:tcPr>
          <w:p w14:paraId="0FBA5C41" w14:textId="77777777" w:rsidR="00524CEC" w:rsidRPr="00B72362" w:rsidRDefault="00524CEC" w:rsidP="00524CEC">
            <w:r>
              <w:t>Zip/Postal Code:</w:t>
            </w:r>
          </w:p>
        </w:tc>
      </w:tr>
    </w:tbl>
    <w:p w14:paraId="5955975F" w14:textId="77777777" w:rsidR="00E52907" w:rsidRDefault="00E52907"/>
    <w:tbl>
      <w:tblPr>
        <w:tblStyle w:val="TableGrid"/>
        <w:tblW w:w="11059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1E0" w:firstRow="1" w:lastRow="1" w:firstColumn="1" w:lastColumn="1" w:noHBand="0" w:noVBand="0"/>
      </w:tblPr>
      <w:tblGrid>
        <w:gridCol w:w="3686"/>
        <w:gridCol w:w="3686"/>
        <w:gridCol w:w="3687"/>
      </w:tblGrid>
      <w:tr w:rsidR="005F2DC6" w:rsidRPr="00B72362" w14:paraId="7A423491" w14:textId="77777777" w:rsidTr="005F2DC6">
        <w:trPr>
          <w:cantSplit/>
          <w:trHeight w:val="230"/>
          <w:jc w:val="center"/>
        </w:trPr>
        <w:tc>
          <w:tcPr>
            <w:tcW w:w="11059" w:type="dxa"/>
            <w:gridSpan w:val="3"/>
            <w:shd w:val="clear" w:color="auto" w:fill="B8CCE4" w:themeFill="accent1" w:themeFillTint="66"/>
            <w:vAlign w:val="center"/>
          </w:tcPr>
          <w:p w14:paraId="439D07D4" w14:textId="77777777" w:rsidR="005F2DC6" w:rsidRDefault="005F2DC6" w:rsidP="00B61506">
            <w:pPr>
              <w:pStyle w:val="SectionHeading"/>
            </w:pPr>
            <w:r>
              <w:t>Additional details</w:t>
            </w:r>
          </w:p>
        </w:tc>
      </w:tr>
      <w:tr w:rsidR="00DA2465" w:rsidRPr="00B72362" w14:paraId="47683F43" w14:textId="77777777" w:rsidTr="003A3340">
        <w:trPr>
          <w:cantSplit/>
          <w:trHeight w:val="230"/>
          <w:jc w:val="center"/>
        </w:trPr>
        <w:tc>
          <w:tcPr>
            <w:tcW w:w="11059" w:type="dxa"/>
            <w:gridSpan w:val="3"/>
            <w:shd w:val="clear" w:color="auto" w:fill="E6E6E6"/>
            <w:vAlign w:val="center"/>
          </w:tcPr>
          <w:p w14:paraId="58E795BC" w14:textId="77777777" w:rsidR="00DA2465" w:rsidRPr="00B72362" w:rsidRDefault="00DA2465" w:rsidP="00B61506">
            <w:pPr>
              <w:pStyle w:val="SectionHeading"/>
            </w:pPr>
            <w:r>
              <w:t>Contact Details</w:t>
            </w:r>
          </w:p>
        </w:tc>
      </w:tr>
      <w:tr w:rsidR="00DA2465" w:rsidRPr="00B72362" w14:paraId="622E4F25" w14:textId="77777777" w:rsidTr="00837769">
        <w:trPr>
          <w:cantSplit/>
          <w:trHeight w:val="230"/>
          <w:jc w:val="center"/>
        </w:trPr>
        <w:tc>
          <w:tcPr>
            <w:tcW w:w="11059" w:type="dxa"/>
            <w:gridSpan w:val="3"/>
            <w:shd w:val="clear" w:color="auto" w:fill="auto"/>
            <w:vAlign w:val="center"/>
          </w:tcPr>
          <w:p w14:paraId="054FD1BF" w14:textId="77777777" w:rsidR="00DA2465" w:rsidRPr="000E71B7" w:rsidRDefault="00DA2465" w:rsidP="005F2DC6">
            <w:pPr>
              <w:rPr>
                <w:b/>
              </w:rPr>
            </w:pPr>
            <w:r>
              <w:t>Contact:</w:t>
            </w:r>
            <w:r w:rsidRPr="00FC0C09">
              <w:rPr>
                <w:rFonts w:cs="Tahoma"/>
                <w:b/>
                <w:color w:val="FF0000"/>
                <w:vertAlign w:val="superscript"/>
              </w:rPr>
              <w:t xml:space="preserve"> </w:t>
            </w:r>
            <w:r>
              <w:t xml:space="preserve">   </w:t>
            </w: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Developer    </w:t>
            </w: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Municipal Tax Office     </w:t>
            </w: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Owner    </w:t>
            </w: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Property Manager    </w:t>
            </w: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Tenant    </w:t>
            </w: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Utility</w:t>
            </w:r>
          </w:p>
        </w:tc>
      </w:tr>
      <w:tr w:rsidR="00DA2465" w:rsidRPr="00B72362" w14:paraId="4E13FC66" w14:textId="77777777" w:rsidTr="00837769">
        <w:trPr>
          <w:cantSplit/>
          <w:trHeight w:val="230"/>
          <w:jc w:val="center"/>
        </w:trPr>
        <w:tc>
          <w:tcPr>
            <w:tcW w:w="3686" w:type="dxa"/>
            <w:shd w:val="clear" w:color="auto" w:fill="auto"/>
            <w:vAlign w:val="center"/>
          </w:tcPr>
          <w:p w14:paraId="259F3894" w14:textId="77777777" w:rsidR="00DA2465" w:rsidRPr="00B72362" w:rsidRDefault="00DA2465" w:rsidP="00837769">
            <w:r>
              <w:t xml:space="preserve">First Name: </w:t>
            </w:r>
          </w:p>
        </w:tc>
        <w:tc>
          <w:tcPr>
            <w:tcW w:w="3686" w:type="dxa"/>
            <w:shd w:val="clear" w:color="auto" w:fill="auto"/>
            <w:vAlign w:val="center"/>
          </w:tcPr>
          <w:p w14:paraId="684A3C16" w14:textId="77777777" w:rsidR="00DA2465" w:rsidRPr="00B72362" w:rsidRDefault="00DA2465" w:rsidP="00837769">
            <w:r>
              <w:t>Last Name:</w:t>
            </w:r>
            <w:r w:rsidRPr="00FC0C09">
              <w:rPr>
                <w:rFonts w:cs="Tahoma"/>
                <w:b/>
                <w:color w:val="FF0000"/>
                <w:vertAlign w:val="superscript"/>
              </w:rPr>
              <w:t xml:space="preserve"> </w:t>
            </w:r>
          </w:p>
        </w:tc>
        <w:tc>
          <w:tcPr>
            <w:tcW w:w="3687" w:type="dxa"/>
            <w:shd w:val="clear" w:color="auto" w:fill="auto"/>
            <w:vAlign w:val="center"/>
          </w:tcPr>
          <w:p w14:paraId="02F00C49" w14:textId="77777777" w:rsidR="00DA2465" w:rsidRPr="00B72362" w:rsidRDefault="005F2DC6" w:rsidP="00837769">
            <w:r>
              <w:t>Entity Name</w:t>
            </w:r>
            <w:r w:rsidR="00DA2465">
              <w:t>:</w:t>
            </w:r>
          </w:p>
        </w:tc>
      </w:tr>
      <w:tr w:rsidR="00DA2465" w:rsidRPr="00B72362" w14:paraId="5250819A" w14:textId="77777777" w:rsidTr="00837769">
        <w:trPr>
          <w:cantSplit/>
          <w:trHeight w:val="230"/>
          <w:jc w:val="center"/>
        </w:trPr>
        <w:tc>
          <w:tcPr>
            <w:tcW w:w="3686" w:type="dxa"/>
            <w:shd w:val="clear" w:color="auto" w:fill="auto"/>
            <w:vAlign w:val="center"/>
          </w:tcPr>
          <w:p w14:paraId="6FC6B184" w14:textId="77777777" w:rsidR="00DA2465" w:rsidRPr="00B72362" w:rsidRDefault="00DA2465" w:rsidP="00837769">
            <w:r>
              <w:t>Email:</w:t>
            </w:r>
          </w:p>
        </w:tc>
        <w:tc>
          <w:tcPr>
            <w:tcW w:w="3686" w:type="dxa"/>
            <w:shd w:val="clear" w:color="auto" w:fill="auto"/>
            <w:vAlign w:val="center"/>
          </w:tcPr>
          <w:p w14:paraId="34950B57" w14:textId="77777777" w:rsidR="00DA2465" w:rsidRPr="00B72362" w:rsidRDefault="005F2DC6" w:rsidP="00837769">
            <w:r>
              <w:t>Phone:</w:t>
            </w:r>
          </w:p>
        </w:tc>
        <w:tc>
          <w:tcPr>
            <w:tcW w:w="3687" w:type="dxa"/>
            <w:shd w:val="clear" w:color="auto" w:fill="auto"/>
            <w:vAlign w:val="center"/>
          </w:tcPr>
          <w:p w14:paraId="54E0E225" w14:textId="77777777" w:rsidR="00DA2465" w:rsidRPr="00B72362" w:rsidRDefault="005F2DC6" w:rsidP="005F2DC6">
            <w:r>
              <w:t>Website Name:</w:t>
            </w:r>
          </w:p>
        </w:tc>
      </w:tr>
      <w:tr w:rsidR="00DA2465" w:rsidRPr="00B72362" w14:paraId="51BC44EB" w14:textId="77777777" w:rsidTr="00837769">
        <w:trPr>
          <w:cantSplit/>
          <w:trHeight w:val="230"/>
          <w:jc w:val="center"/>
        </w:trPr>
        <w:tc>
          <w:tcPr>
            <w:tcW w:w="3686" w:type="dxa"/>
            <w:shd w:val="clear" w:color="auto" w:fill="auto"/>
            <w:vAlign w:val="center"/>
          </w:tcPr>
          <w:p w14:paraId="7588DAD1" w14:textId="77777777" w:rsidR="00DA2465" w:rsidRPr="00B72362" w:rsidRDefault="00DA2465" w:rsidP="00837769">
            <w:r>
              <w:lastRenderedPageBreak/>
              <w:t>Address Line 1:</w:t>
            </w:r>
            <w:r w:rsidRPr="00FC0C09">
              <w:rPr>
                <w:rFonts w:cs="Tahoma"/>
                <w:b/>
                <w:color w:val="FF0000"/>
                <w:vertAlign w:val="superscript"/>
              </w:rPr>
              <w:t xml:space="preserve"> </w:t>
            </w:r>
          </w:p>
        </w:tc>
        <w:tc>
          <w:tcPr>
            <w:tcW w:w="3686" w:type="dxa"/>
            <w:shd w:val="clear" w:color="auto" w:fill="auto"/>
            <w:vAlign w:val="center"/>
          </w:tcPr>
          <w:p w14:paraId="1E3F7705" w14:textId="77777777" w:rsidR="00DA2465" w:rsidRPr="00B72362" w:rsidRDefault="00DA2465" w:rsidP="00837769">
            <w:r>
              <w:t>Address Line 2:</w:t>
            </w:r>
          </w:p>
        </w:tc>
        <w:tc>
          <w:tcPr>
            <w:tcW w:w="3687" w:type="dxa"/>
            <w:shd w:val="clear" w:color="auto" w:fill="auto"/>
            <w:vAlign w:val="center"/>
          </w:tcPr>
          <w:p w14:paraId="03C5AE4C" w14:textId="77777777" w:rsidR="00DA2465" w:rsidRPr="00B72362" w:rsidRDefault="00DA2465" w:rsidP="00837769">
            <w:r>
              <w:t>Address Line 3:</w:t>
            </w:r>
          </w:p>
        </w:tc>
      </w:tr>
      <w:tr w:rsidR="00DA2465" w:rsidRPr="00B72362" w14:paraId="09576471" w14:textId="77777777" w:rsidTr="00837769">
        <w:trPr>
          <w:cantSplit/>
          <w:trHeight w:val="230"/>
          <w:jc w:val="center"/>
        </w:trPr>
        <w:tc>
          <w:tcPr>
            <w:tcW w:w="3686" w:type="dxa"/>
            <w:shd w:val="clear" w:color="auto" w:fill="auto"/>
            <w:vAlign w:val="center"/>
          </w:tcPr>
          <w:p w14:paraId="3EACC4C3" w14:textId="77777777" w:rsidR="00DA2465" w:rsidRPr="00B72362" w:rsidRDefault="00DA2465" w:rsidP="00837769">
            <w:r>
              <w:t>City:</w:t>
            </w:r>
          </w:p>
        </w:tc>
        <w:tc>
          <w:tcPr>
            <w:tcW w:w="3686" w:type="dxa"/>
            <w:shd w:val="clear" w:color="auto" w:fill="auto"/>
            <w:vAlign w:val="center"/>
          </w:tcPr>
          <w:p w14:paraId="05053B12" w14:textId="77777777" w:rsidR="00DA2465" w:rsidRPr="00B72362" w:rsidRDefault="00DA2465" w:rsidP="00837769">
            <w:r>
              <w:t>State/Province:</w:t>
            </w:r>
            <w:r w:rsidRPr="00FC0C09">
              <w:rPr>
                <w:rFonts w:cs="Tahoma"/>
                <w:b/>
                <w:color w:val="FF0000"/>
                <w:vertAlign w:val="superscript"/>
              </w:rPr>
              <w:t xml:space="preserve"> </w:t>
            </w:r>
          </w:p>
        </w:tc>
        <w:tc>
          <w:tcPr>
            <w:tcW w:w="3687" w:type="dxa"/>
            <w:shd w:val="clear" w:color="auto" w:fill="auto"/>
            <w:vAlign w:val="center"/>
          </w:tcPr>
          <w:p w14:paraId="34B7C6EE" w14:textId="77777777" w:rsidR="00DA2465" w:rsidRPr="00B72362" w:rsidRDefault="00DA2465" w:rsidP="00837769">
            <w:r>
              <w:t>Zip/Postal Code:</w:t>
            </w:r>
            <w:r w:rsidRPr="00FC0C09">
              <w:rPr>
                <w:rFonts w:cs="Tahoma"/>
                <w:b/>
                <w:color w:val="FF0000"/>
                <w:vertAlign w:val="superscript"/>
              </w:rPr>
              <w:t xml:space="preserve"> </w:t>
            </w:r>
          </w:p>
        </w:tc>
      </w:tr>
    </w:tbl>
    <w:p w14:paraId="78B4FD91" w14:textId="77777777" w:rsidR="000F7E41" w:rsidRDefault="000F7E41"/>
    <w:tbl>
      <w:tblPr>
        <w:tblStyle w:val="TableGrid"/>
        <w:tblW w:w="11059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1E0" w:firstRow="1" w:lastRow="1" w:firstColumn="1" w:lastColumn="1" w:noHBand="0" w:noVBand="0"/>
      </w:tblPr>
      <w:tblGrid>
        <w:gridCol w:w="11059"/>
      </w:tblGrid>
      <w:tr w:rsidR="005F2DC6" w:rsidRPr="00B72362" w14:paraId="457FA998" w14:textId="77777777" w:rsidTr="00073A96">
        <w:trPr>
          <w:cantSplit/>
          <w:trHeight w:val="230"/>
          <w:jc w:val="center"/>
        </w:trPr>
        <w:tc>
          <w:tcPr>
            <w:tcW w:w="11059" w:type="dxa"/>
            <w:shd w:val="clear" w:color="auto" w:fill="D9D9D9" w:themeFill="background1" w:themeFillShade="D9"/>
            <w:vAlign w:val="center"/>
          </w:tcPr>
          <w:p w14:paraId="52709E8F" w14:textId="77777777" w:rsidR="005F2DC6" w:rsidRPr="00C72E20" w:rsidRDefault="005F2DC6" w:rsidP="00073A96">
            <w:pPr>
              <w:pStyle w:val="SectionHeading"/>
            </w:pPr>
            <w:r>
              <w:t>internal notes</w:t>
            </w:r>
          </w:p>
        </w:tc>
      </w:tr>
      <w:tr w:rsidR="005F2DC6" w:rsidRPr="00B72362" w14:paraId="26B0F89A" w14:textId="77777777" w:rsidTr="005F2DC6">
        <w:trPr>
          <w:cantSplit/>
          <w:trHeight w:val="2490"/>
          <w:jc w:val="center"/>
        </w:trPr>
        <w:tc>
          <w:tcPr>
            <w:tcW w:w="11059" w:type="dxa"/>
            <w:shd w:val="clear" w:color="auto" w:fill="FFFFFF" w:themeFill="background1"/>
            <w:vAlign w:val="center"/>
          </w:tcPr>
          <w:p w14:paraId="4D99F74C" w14:textId="77777777" w:rsidR="005F2DC6" w:rsidRPr="00F73E35" w:rsidRDefault="005F2DC6" w:rsidP="00073A96">
            <w:pPr>
              <w:rPr>
                <w:rFonts w:cs="Calibri"/>
                <w:noProof/>
              </w:rPr>
            </w:pPr>
          </w:p>
        </w:tc>
      </w:tr>
    </w:tbl>
    <w:p w14:paraId="6E3DE530" w14:textId="77777777" w:rsidR="000F7E41" w:rsidRDefault="000F7E41"/>
    <w:tbl>
      <w:tblPr>
        <w:tblStyle w:val="TableGrid"/>
        <w:tblW w:w="11059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1E0" w:firstRow="1" w:lastRow="1" w:firstColumn="1" w:lastColumn="1" w:noHBand="0" w:noVBand="0"/>
      </w:tblPr>
      <w:tblGrid>
        <w:gridCol w:w="11059"/>
      </w:tblGrid>
      <w:tr w:rsidR="001F0D11" w:rsidRPr="00B72362" w14:paraId="0B1D8E55" w14:textId="77777777" w:rsidTr="006A0330">
        <w:trPr>
          <w:cantSplit/>
          <w:trHeight w:val="230"/>
          <w:jc w:val="center"/>
        </w:trPr>
        <w:tc>
          <w:tcPr>
            <w:tcW w:w="11059" w:type="dxa"/>
            <w:shd w:val="clear" w:color="auto" w:fill="D9D9D9" w:themeFill="background1" w:themeFillShade="D9"/>
            <w:vAlign w:val="center"/>
          </w:tcPr>
          <w:p w14:paraId="578E59F2" w14:textId="77777777" w:rsidR="001F0D11" w:rsidRPr="00B72362" w:rsidRDefault="00A26571" w:rsidP="006A0330">
            <w:pPr>
              <w:pStyle w:val="SectionHeading"/>
            </w:pPr>
            <w:r>
              <w:t>Lease Requirements</w:t>
            </w:r>
          </w:p>
        </w:tc>
      </w:tr>
      <w:tr w:rsidR="00A26571" w:rsidRPr="00B72362" w14:paraId="35E35B2D" w14:textId="77777777" w:rsidTr="006769FA">
        <w:trPr>
          <w:cantSplit/>
          <w:trHeight w:val="230"/>
          <w:jc w:val="center"/>
        </w:trPr>
        <w:tc>
          <w:tcPr>
            <w:tcW w:w="11059" w:type="dxa"/>
            <w:shd w:val="clear" w:color="auto" w:fill="auto"/>
            <w:vAlign w:val="center"/>
          </w:tcPr>
          <w:p w14:paraId="07E9F832" w14:textId="77777777" w:rsidR="00A26571" w:rsidRDefault="00A26571" w:rsidP="006A0330">
            <w:r>
              <w:t>Lease Term:</w:t>
            </w:r>
          </w:p>
        </w:tc>
      </w:tr>
      <w:tr w:rsidR="00A26571" w:rsidRPr="00B72362" w14:paraId="64603D0E" w14:textId="77777777" w:rsidTr="00912072">
        <w:trPr>
          <w:cantSplit/>
          <w:trHeight w:val="230"/>
          <w:jc w:val="center"/>
        </w:trPr>
        <w:tc>
          <w:tcPr>
            <w:tcW w:w="11059" w:type="dxa"/>
            <w:shd w:val="clear" w:color="auto" w:fill="auto"/>
            <w:vAlign w:val="center"/>
          </w:tcPr>
          <w:p w14:paraId="6E2D8BFC" w14:textId="77777777" w:rsidR="00A26571" w:rsidRDefault="00A26571" w:rsidP="006A0330"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Employment Verification       </w:t>
            </w: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Lease Options Available       </w:t>
            </w: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Lease Renewal Option       </w:t>
            </w: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1Month Security      </w:t>
            </w: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1.5 Month Security      </w:t>
            </w: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Flat Security      </w:t>
            </w: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Credit Check Required       </w:t>
            </w: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Flood Insurance Required      </w:t>
            </w: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 xml:space="preserve">Repair Insurance Required      </w:t>
            </w:r>
            <w:r w:rsidRPr="009570A3">
              <w:rPr>
                <w:rFonts w:cs="Calibri"/>
                <w:noProof/>
              </w:rPr>
              <w:sym w:font="Wingdings" w:char="F06F"/>
            </w:r>
            <w:r>
              <w:rPr>
                <w:rFonts w:cs="Calibri"/>
                <w:noProof/>
              </w:rPr>
              <w:t>Rent Excludes Utilities</w:t>
            </w:r>
          </w:p>
        </w:tc>
      </w:tr>
    </w:tbl>
    <w:p w14:paraId="5B131B53" w14:textId="77777777" w:rsidR="001F0D11" w:rsidRDefault="001F0D11"/>
    <w:tbl>
      <w:tblPr>
        <w:tblStyle w:val="TableGrid"/>
        <w:tblW w:w="11059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1E0" w:firstRow="1" w:lastRow="1" w:firstColumn="1" w:lastColumn="1" w:noHBand="0" w:noVBand="0"/>
      </w:tblPr>
      <w:tblGrid>
        <w:gridCol w:w="3686"/>
        <w:gridCol w:w="3686"/>
        <w:gridCol w:w="3687"/>
      </w:tblGrid>
      <w:tr w:rsidR="005F2DC6" w:rsidRPr="00B72362" w14:paraId="781323D4" w14:textId="77777777" w:rsidTr="00073A96">
        <w:trPr>
          <w:cantSplit/>
          <w:trHeight w:val="230"/>
          <w:jc w:val="center"/>
        </w:trPr>
        <w:tc>
          <w:tcPr>
            <w:tcW w:w="11059" w:type="dxa"/>
            <w:gridSpan w:val="3"/>
            <w:shd w:val="clear" w:color="auto" w:fill="D9D9D9" w:themeFill="background1" w:themeFillShade="D9"/>
            <w:vAlign w:val="center"/>
          </w:tcPr>
          <w:p w14:paraId="070C25CF" w14:textId="77777777" w:rsidR="005F2DC6" w:rsidRPr="00B72362" w:rsidRDefault="005F2DC6" w:rsidP="00073A96">
            <w:pPr>
              <w:pStyle w:val="SectionHeading"/>
            </w:pPr>
            <w:r>
              <w:t>Property fees</w:t>
            </w:r>
          </w:p>
        </w:tc>
      </w:tr>
      <w:tr w:rsidR="005F2DC6" w:rsidRPr="00B72362" w14:paraId="1CDC5128" w14:textId="77777777" w:rsidTr="00073A96">
        <w:trPr>
          <w:cantSplit/>
          <w:trHeight w:val="230"/>
          <w:jc w:val="center"/>
        </w:trPr>
        <w:tc>
          <w:tcPr>
            <w:tcW w:w="3686" w:type="dxa"/>
            <w:shd w:val="clear" w:color="auto" w:fill="DBE5F1" w:themeFill="accent1" w:themeFillTint="33"/>
            <w:vAlign w:val="center"/>
          </w:tcPr>
          <w:p w14:paraId="11526D9C" w14:textId="77777777" w:rsidR="005F2DC6" w:rsidRPr="00B72362" w:rsidRDefault="005F2DC6" w:rsidP="00073A96">
            <w:r>
              <w:t>Fee Type</w:t>
            </w:r>
          </w:p>
        </w:tc>
        <w:tc>
          <w:tcPr>
            <w:tcW w:w="3686" w:type="dxa"/>
            <w:shd w:val="clear" w:color="auto" w:fill="DBE5F1" w:themeFill="accent1" w:themeFillTint="33"/>
            <w:vAlign w:val="center"/>
          </w:tcPr>
          <w:p w14:paraId="2243BB3C" w14:textId="77777777" w:rsidR="005F2DC6" w:rsidRPr="00B72362" w:rsidRDefault="005F2DC6" w:rsidP="00073A96">
            <w:r>
              <w:t>Fee Amount</w:t>
            </w:r>
          </w:p>
        </w:tc>
        <w:tc>
          <w:tcPr>
            <w:tcW w:w="3687" w:type="dxa"/>
            <w:shd w:val="clear" w:color="auto" w:fill="DBE5F1" w:themeFill="accent1" w:themeFillTint="33"/>
            <w:vAlign w:val="center"/>
          </w:tcPr>
          <w:p w14:paraId="1B72C42A" w14:textId="77777777" w:rsidR="005F2DC6" w:rsidRPr="00B72362" w:rsidRDefault="005F2DC6" w:rsidP="00073A96">
            <w:r>
              <w:t>Frequency</w:t>
            </w:r>
          </w:p>
        </w:tc>
      </w:tr>
      <w:tr w:rsidR="005F2DC6" w:rsidRPr="00B72362" w14:paraId="2118EE26" w14:textId="77777777" w:rsidTr="00073A96">
        <w:trPr>
          <w:cantSplit/>
          <w:trHeight w:val="230"/>
          <w:jc w:val="center"/>
        </w:trPr>
        <w:tc>
          <w:tcPr>
            <w:tcW w:w="3686" w:type="dxa"/>
            <w:shd w:val="clear" w:color="auto" w:fill="auto"/>
            <w:vAlign w:val="center"/>
          </w:tcPr>
          <w:p w14:paraId="4B223376" w14:textId="77777777" w:rsidR="005F2DC6" w:rsidRDefault="005F2DC6" w:rsidP="00073A96"/>
        </w:tc>
        <w:tc>
          <w:tcPr>
            <w:tcW w:w="3686" w:type="dxa"/>
            <w:shd w:val="clear" w:color="auto" w:fill="auto"/>
            <w:vAlign w:val="center"/>
          </w:tcPr>
          <w:p w14:paraId="7A1D1E17" w14:textId="77777777" w:rsidR="005F2DC6" w:rsidRDefault="005F2DC6" w:rsidP="00073A96"/>
        </w:tc>
        <w:tc>
          <w:tcPr>
            <w:tcW w:w="3687" w:type="dxa"/>
            <w:shd w:val="clear" w:color="auto" w:fill="auto"/>
            <w:vAlign w:val="center"/>
          </w:tcPr>
          <w:p w14:paraId="4A184B98" w14:textId="77777777" w:rsidR="005F2DC6" w:rsidRDefault="005F2DC6" w:rsidP="00073A96"/>
        </w:tc>
      </w:tr>
      <w:tr w:rsidR="005F2DC6" w:rsidRPr="00B72362" w14:paraId="77476D50" w14:textId="77777777" w:rsidTr="00073A96">
        <w:trPr>
          <w:cantSplit/>
          <w:trHeight w:val="230"/>
          <w:jc w:val="center"/>
        </w:trPr>
        <w:tc>
          <w:tcPr>
            <w:tcW w:w="3686" w:type="dxa"/>
            <w:shd w:val="clear" w:color="auto" w:fill="auto"/>
            <w:vAlign w:val="center"/>
          </w:tcPr>
          <w:p w14:paraId="5474D8CF" w14:textId="77777777" w:rsidR="005F2DC6" w:rsidRDefault="005F2DC6" w:rsidP="00073A96"/>
        </w:tc>
        <w:tc>
          <w:tcPr>
            <w:tcW w:w="3686" w:type="dxa"/>
            <w:shd w:val="clear" w:color="auto" w:fill="auto"/>
            <w:vAlign w:val="center"/>
          </w:tcPr>
          <w:p w14:paraId="21AE4F19" w14:textId="77777777" w:rsidR="005F2DC6" w:rsidRDefault="005F2DC6" w:rsidP="00073A96"/>
        </w:tc>
        <w:tc>
          <w:tcPr>
            <w:tcW w:w="3687" w:type="dxa"/>
            <w:shd w:val="clear" w:color="auto" w:fill="auto"/>
            <w:vAlign w:val="center"/>
          </w:tcPr>
          <w:p w14:paraId="371D3A04" w14:textId="77777777" w:rsidR="005F2DC6" w:rsidRDefault="005F2DC6" w:rsidP="00073A96"/>
        </w:tc>
      </w:tr>
    </w:tbl>
    <w:p w14:paraId="0A39894E" w14:textId="77777777" w:rsidR="0004202D" w:rsidRDefault="0004202D" w:rsidP="0004202D"/>
    <w:tbl>
      <w:tblPr>
        <w:tblStyle w:val="TableGrid"/>
        <w:tblW w:w="11059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1E0" w:firstRow="1" w:lastRow="1" w:firstColumn="1" w:lastColumn="1" w:noHBand="0" w:noVBand="0"/>
      </w:tblPr>
      <w:tblGrid>
        <w:gridCol w:w="3686"/>
        <w:gridCol w:w="7373"/>
      </w:tblGrid>
      <w:tr w:rsidR="0004202D" w14:paraId="4C27ECEC" w14:textId="77777777" w:rsidTr="0004202D">
        <w:trPr>
          <w:cantSplit/>
          <w:trHeight w:val="230"/>
          <w:jc w:val="center"/>
        </w:trPr>
        <w:tc>
          <w:tcPr>
            <w:tcW w:w="11059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 w:themeFill="background1" w:themeFillShade="D9"/>
            <w:vAlign w:val="center"/>
            <w:hideMark/>
          </w:tcPr>
          <w:p w14:paraId="5C5536E6" w14:textId="77777777" w:rsidR="0004202D" w:rsidRDefault="0004202D">
            <w:pPr>
              <w:pStyle w:val="SectionHeading"/>
            </w:pPr>
            <w:r>
              <w:t>ADDITIONAL INFORMATION</w:t>
            </w:r>
          </w:p>
        </w:tc>
      </w:tr>
      <w:tr w:rsidR="0004202D" w14:paraId="256479E2" w14:textId="77777777" w:rsidTr="0004202D">
        <w:trPr>
          <w:cantSplit/>
          <w:trHeight w:val="230"/>
          <w:jc w:val="center"/>
        </w:trPr>
        <w:tc>
          <w:tcPr>
            <w:tcW w:w="36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BE5F1" w:themeFill="accent1" w:themeFillTint="33"/>
            <w:vAlign w:val="center"/>
            <w:hideMark/>
          </w:tcPr>
          <w:p w14:paraId="32B8EBA2" w14:textId="77777777" w:rsidR="0004202D" w:rsidRDefault="0004202D">
            <w:r>
              <w:t>Attribute</w:t>
            </w:r>
          </w:p>
        </w:tc>
        <w:tc>
          <w:tcPr>
            <w:tcW w:w="737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BE5F1" w:themeFill="accent1" w:themeFillTint="33"/>
            <w:vAlign w:val="center"/>
            <w:hideMark/>
          </w:tcPr>
          <w:p w14:paraId="7B346DC8" w14:textId="77777777" w:rsidR="0004202D" w:rsidRDefault="0004202D">
            <w:r>
              <w:t>Value</w:t>
            </w:r>
          </w:p>
        </w:tc>
      </w:tr>
      <w:tr w:rsidR="0004202D" w14:paraId="7A4E1DE6" w14:textId="77777777" w:rsidTr="0004202D">
        <w:trPr>
          <w:cantSplit/>
          <w:trHeight w:val="230"/>
          <w:jc w:val="center"/>
        </w:trPr>
        <w:tc>
          <w:tcPr>
            <w:tcW w:w="36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AA4A00E" w14:textId="77777777" w:rsidR="0004202D" w:rsidRDefault="0004202D"/>
        </w:tc>
        <w:tc>
          <w:tcPr>
            <w:tcW w:w="737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89D0178" w14:textId="77777777" w:rsidR="0004202D" w:rsidRDefault="0004202D"/>
        </w:tc>
      </w:tr>
      <w:tr w:rsidR="0004202D" w14:paraId="0EEA1837" w14:textId="77777777" w:rsidTr="0004202D">
        <w:trPr>
          <w:cantSplit/>
          <w:trHeight w:val="230"/>
          <w:jc w:val="center"/>
        </w:trPr>
        <w:tc>
          <w:tcPr>
            <w:tcW w:w="36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1DE016F" w14:textId="77777777" w:rsidR="0004202D" w:rsidRDefault="0004202D"/>
        </w:tc>
        <w:tc>
          <w:tcPr>
            <w:tcW w:w="737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5CE9C2FC" w14:textId="77777777" w:rsidR="0004202D" w:rsidRDefault="0004202D"/>
        </w:tc>
      </w:tr>
      <w:tr w:rsidR="0004202D" w14:paraId="11E57AC4" w14:textId="77777777" w:rsidTr="0004202D">
        <w:trPr>
          <w:cantSplit/>
          <w:trHeight w:val="230"/>
          <w:jc w:val="center"/>
        </w:trPr>
        <w:tc>
          <w:tcPr>
            <w:tcW w:w="36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45AFA137" w14:textId="77777777" w:rsidR="0004202D" w:rsidRDefault="0004202D"/>
        </w:tc>
        <w:tc>
          <w:tcPr>
            <w:tcW w:w="737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7DC88D66" w14:textId="77777777" w:rsidR="0004202D" w:rsidRDefault="0004202D"/>
        </w:tc>
      </w:tr>
      <w:tr w:rsidR="0004202D" w14:paraId="16496C82" w14:textId="77777777" w:rsidTr="0004202D">
        <w:trPr>
          <w:cantSplit/>
          <w:trHeight w:val="230"/>
          <w:jc w:val="center"/>
        </w:trPr>
        <w:tc>
          <w:tcPr>
            <w:tcW w:w="36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2BA37CA8" w14:textId="77777777" w:rsidR="0004202D" w:rsidRDefault="0004202D"/>
        </w:tc>
        <w:tc>
          <w:tcPr>
            <w:tcW w:w="737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9F20F80" w14:textId="77777777" w:rsidR="0004202D" w:rsidRDefault="0004202D"/>
        </w:tc>
      </w:tr>
      <w:tr w:rsidR="0004202D" w14:paraId="5DA79426" w14:textId="77777777" w:rsidTr="0004202D">
        <w:trPr>
          <w:cantSplit/>
          <w:trHeight w:val="230"/>
          <w:jc w:val="center"/>
        </w:trPr>
        <w:tc>
          <w:tcPr>
            <w:tcW w:w="36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9D463E3" w14:textId="77777777" w:rsidR="0004202D" w:rsidRDefault="0004202D"/>
        </w:tc>
        <w:tc>
          <w:tcPr>
            <w:tcW w:w="737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408B8D6" w14:textId="77777777" w:rsidR="0004202D" w:rsidRDefault="0004202D"/>
        </w:tc>
      </w:tr>
    </w:tbl>
    <w:p w14:paraId="00EB6EAB" w14:textId="77777777" w:rsidR="00415F5F" w:rsidRPr="00B72362" w:rsidRDefault="00415F5F" w:rsidP="00B72362"/>
    <w:sectPr w:rsidR="00415F5F" w:rsidRPr="00B72362" w:rsidSect="00B61506">
      <w:footerReference w:type="default" r:id="rId6"/>
      <w:pgSz w:w="12240" w:h="15840"/>
      <w:pgMar w:top="720" w:right="720" w:bottom="99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2C69AF5" w14:textId="77777777" w:rsidR="008224FB" w:rsidRDefault="008224FB" w:rsidP="00DA7EAC">
      <w:pPr>
        <w:pStyle w:val="Heading1"/>
      </w:pPr>
      <w:r>
        <w:separator/>
      </w:r>
    </w:p>
  </w:endnote>
  <w:endnote w:type="continuationSeparator" w:id="0">
    <w:p w14:paraId="59D679A9" w14:textId="77777777" w:rsidR="008224FB" w:rsidRDefault="008224FB" w:rsidP="00DA7EAC">
      <w:pPr>
        <w:pStyle w:val="Heading1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904517904"/>
      <w:docPartObj>
        <w:docPartGallery w:val="Page Numbers (Bottom of Page)"/>
        <w:docPartUnique/>
      </w:docPartObj>
    </w:sdtPr>
    <w:sdtEndPr/>
    <w:sdtContent>
      <w:sdt>
        <w:sdtPr>
          <w:id w:val="-1669238322"/>
          <w:docPartObj>
            <w:docPartGallery w:val="Page Numbers (Top of Page)"/>
            <w:docPartUnique/>
          </w:docPartObj>
        </w:sdtPr>
        <w:sdtEndPr/>
        <w:sdtContent>
          <w:p w14:paraId="4A00B4B2" w14:textId="77777777" w:rsidR="00833ACF" w:rsidRDefault="00833ACF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717E7">
              <w:rPr>
                <w:b/>
                <w:bCs/>
                <w:noProof/>
              </w:rPr>
              <w:t>7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717E7">
              <w:rPr>
                <w:b/>
                <w:bCs/>
                <w:noProof/>
              </w:rPr>
              <w:t>7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820DE4B" w14:textId="77777777" w:rsidR="00833ACF" w:rsidRPr="00B07E13" w:rsidRDefault="00833ACF" w:rsidP="00EB52A5">
    <w:pPr>
      <w:jc w:val="center"/>
      <w:rPr>
        <w:i/>
      </w:rPr>
    </w:pP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 w:rsidRPr="00B07E13">
      <w:rPr>
        <w:i/>
        <w:sz w:val="12"/>
      </w:rPr>
      <w:t>vd1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9E1B213" w14:textId="77777777" w:rsidR="008224FB" w:rsidRDefault="008224FB" w:rsidP="00DA7EAC">
      <w:pPr>
        <w:pStyle w:val="Heading1"/>
      </w:pPr>
      <w:r>
        <w:separator/>
      </w:r>
    </w:p>
  </w:footnote>
  <w:footnote w:type="continuationSeparator" w:id="0">
    <w:p w14:paraId="6B6AEBC2" w14:textId="77777777" w:rsidR="008224FB" w:rsidRDefault="008224FB" w:rsidP="00DA7EAC">
      <w:pPr>
        <w:pStyle w:val="Heading1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091F"/>
    <w:rsid w:val="00017261"/>
    <w:rsid w:val="00017DD1"/>
    <w:rsid w:val="0003237E"/>
    <w:rsid w:val="000332AD"/>
    <w:rsid w:val="0004202D"/>
    <w:rsid w:val="00046106"/>
    <w:rsid w:val="00073A96"/>
    <w:rsid w:val="000814CB"/>
    <w:rsid w:val="000A606A"/>
    <w:rsid w:val="000B50FB"/>
    <w:rsid w:val="000C0676"/>
    <w:rsid w:val="000C3395"/>
    <w:rsid w:val="000C4143"/>
    <w:rsid w:val="000C5303"/>
    <w:rsid w:val="000C6799"/>
    <w:rsid w:val="000D3501"/>
    <w:rsid w:val="000D6D11"/>
    <w:rsid w:val="000E1607"/>
    <w:rsid w:val="000E412F"/>
    <w:rsid w:val="000E71B7"/>
    <w:rsid w:val="000F009D"/>
    <w:rsid w:val="000F46F1"/>
    <w:rsid w:val="000F7E41"/>
    <w:rsid w:val="0010688E"/>
    <w:rsid w:val="0011649E"/>
    <w:rsid w:val="00122F9B"/>
    <w:rsid w:val="0014727F"/>
    <w:rsid w:val="00157689"/>
    <w:rsid w:val="00160BDF"/>
    <w:rsid w:val="0016303A"/>
    <w:rsid w:val="00163A47"/>
    <w:rsid w:val="00190AE4"/>
    <w:rsid w:val="00190F40"/>
    <w:rsid w:val="001A5DAB"/>
    <w:rsid w:val="001A6DB0"/>
    <w:rsid w:val="001A7E81"/>
    <w:rsid w:val="001D3414"/>
    <w:rsid w:val="001D40AE"/>
    <w:rsid w:val="001E6E74"/>
    <w:rsid w:val="001F0D11"/>
    <w:rsid w:val="001F79F2"/>
    <w:rsid w:val="001F7A95"/>
    <w:rsid w:val="00214D4D"/>
    <w:rsid w:val="00233830"/>
    <w:rsid w:val="00240AF1"/>
    <w:rsid w:val="00242BCF"/>
    <w:rsid w:val="0024648C"/>
    <w:rsid w:val="00246632"/>
    <w:rsid w:val="002540A6"/>
    <w:rsid w:val="002602F0"/>
    <w:rsid w:val="00266D8A"/>
    <w:rsid w:val="00281232"/>
    <w:rsid w:val="00282E1B"/>
    <w:rsid w:val="0029191A"/>
    <w:rsid w:val="002B30A8"/>
    <w:rsid w:val="002C0936"/>
    <w:rsid w:val="002C59EB"/>
    <w:rsid w:val="002D2D2D"/>
    <w:rsid w:val="00311F63"/>
    <w:rsid w:val="003626FE"/>
    <w:rsid w:val="00363F93"/>
    <w:rsid w:val="003756BA"/>
    <w:rsid w:val="00384215"/>
    <w:rsid w:val="003A3340"/>
    <w:rsid w:val="003A61AB"/>
    <w:rsid w:val="004030E8"/>
    <w:rsid w:val="00406210"/>
    <w:rsid w:val="00415F5F"/>
    <w:rsid w:val="0042038C"/>
    <w:rsid w:val="00424770"/>
    <w:rsid w:val="004254EC"/>
    <w:rsid w:val="00426FF0"/>
    <w:rsid w:val="00437F3A"/>
    <w:rsid w:val="00461DCB"/>
    <w:rsid w:val="0046276C"/>
    <w:rsid w:val="00485FA1"/>
    <w:rsid w:val="00491A66"/>
    <w:rsid w:val="004A0100"/>
    <w:rsid w:val="004A30F9"/>
    <w:rsid w:val="004B77BF"/>
    <w:rsid w:val="004D7D79"/>
    <w:rsid w:val="00524CEC"/>
    <w:rsid w:val="00531C25"/>
    <w:rsid w:val="00532E88"/>
    <w:rsid w:val="005360D4"/>
    <w:rsid w:val="0054754E"/>
    <w:rsid w:val="0056338C"/>
    <w:rsid w:val="00581627"/>
    <w:rsid w:val="0058234D"/>
    <w:rsid w:val="00585165"/>
    <w:rsid w:val="005864E3"/>
    <w:rsid w:val="005B3DA5"/>
    <w:rsid w:val="005D4280"/>
    <w:rsid w:val="005D6072"/>
    <w:rsid w:val="005F2DC6"/>
    <w:rsid w:val="006026CF"/>
    <w:rsid w:val="006356FD"/>
    <w:rsid w:val="006638AD"/>
    <w:rsid w:val="00671993"/>
    <w:rsid w:val="00673C38"/>
    <w:rsid w:val="00682713"/>
    <w:rsid w:val="006A38A0"/>
    <w:rsid w:val="006D091F"/>
    <w:rsid w:val="006D2BCA"/>
    <w:rsid w:val="006D49A2"/>
    <w:rsid w:val="006F72D2"/>
    <w:rsid w:val="00722D35"/>
    <w:rsid w:val="00722DE8"/>
    <w:rsid w:val="00733AC6"/>
    <w:rsid w:val="007344B3"/>
    <w:rsid w:val="00754572"/>
    <w:rsid w:val="00770EEA"/>
    <w:rsid w:val="00777E58"/>
    <w:rsid w:val="007825C0"/>
    <w:rsid w:val="007A2C44"/>
    <w:rsid w:val="007B6392"/>
    <w:rsid w:val="007E3D81"/>
    <w:rsid w:val="00813C2D"/>
    <w:rsid w:val="008224FB"/>
    <w:rsid w:val="00822C42"/>
    <w:rsid w:val="00833ACF"/>
    <w:rsid w:val="00837769"/>
    <w:rsid w:val="0084190E"/>
    <w:rsid w:val="00851EAE"/>
    <w:rsid w:val="008658E6"/>
    <w:rsid w:val="008660D2"/>
    <w:rsid w:val="00884CA6"/>
    <w:rsid w:val="00887861"/>
    <w:rsid w:val="00890AE3"/>
    <w:rsid w:val="008B4E59"/>
    <w:rsid w:val="008C42BF"/>
    <w:rsid w:val="008D0181"/>
    <w:rsid w:val="008D5D0C"/>
    <w:rsid w:val="008E5C14"/>
    <w:rsid w:val="00930927"/>
    <w:rsid w:val="00932D09"/>
    <w:rsid w:val="00947EA7"/>
    <w:rsid w:val="009570A3"/>
    <w:rsid w:val="009622B2"/>
    <w:rsid w:val="00977B44"/>
    <w:rsid w:val="00986EB7"/>
    <w:rsid w:val="009B2A77"/>
    <w:rsid w:val="009D4B80"/>
    <w:rsid w:val="009F58BB"/>
    <w:rsid w:val="00A07000"/>
    <w:rsid w:val="00A26571"/>
    <w:rsid w:val="00A26767"/>
    <w:rsid w:val="00A33689"/>
    <w:rsid w:val="00A41E64"/>
    <w:rsid w:val="00A4373B"/>
    <w:rsid w:val="00A4441F"/>
    <w:rsid w:val="00A744A8"/>
    <w:rsid w:val="00A8054D"/>
    <w:rsid w:val="00AC087E"/>
    <w:rsid w:val="00AC3BD7"/>
    <w:rsid w:val="00AE1F72"/>
    <w:rsid w:val="00AE7845"/>
    <w:rsid w:val="00AF093D"/>
    <w:rsid w:val="00B04903"/>
    <w:rsid w:val="00B07E13"/>
    <w:rsid w:val="00B113ED"/>
    <w:rsid w:val="00B12708"/>
    <w:rsid w:val="00B234D0"/>
    <w:rsid w:val="00B23636"/>
    <w:rsid w:val="00B41C69"/>
    <w:rsid w:val="00B55EE9"/>
    <w:rsid w:val="00B61356"/>
    <w:rsid w:val="00B61506"/>
    <w:rsid w:val="00B719DC"/>
    <w:rsid w:val="00B72362"/>
    <w:rsid w:val="00B96D9F"/>
    <w:rsid w:val="00BA3893"/>
    <w:rsid w:val="00BE09D6"/>
    <w:rsid w:val="00C2031B"/>
    <w:rsid w:val="00C30E55"/>
    <w:rsid w:val="00C6297E"/>
    <w:rsid w:val="00C63324"/>
    <w:rsid w:val="00C710A9"/>
    <w:rsid w:val="00C72E20"/>
    <w:rsid w:val="00C81188"/>
    <w:rsid w:val="00CA0FB4"/>
    <w:rsid w:val="00CA1F23"/>
    <w:rsid w:val="00CB5E53"/>
    <w:rsid w:val="00CC423E"/>
    <w:rsid w:val="00CC4D79"/>
    <w:rsid w:val="00CC6A22"/>
    <w:rsid w:val="00CC7CB7"/>
    <w:rsid w:val="00CF5910"/>
    <w:rsid w:val="00D02133"/>
    <w:rsid w:val="00D110C7"/>
    <w:rsid w:val="00D21FCD"/>
    <w:rsid w:val="00D239F6"/>
    <w:rsid w:val="00D34CBE"/>
    <w:rsid w:val="00D461ED"/>
    <w:rsid w:val="00D53D61"/>
    <w:rsid w:val="00D65CB8"/>
    <w:rsid w:val="00D66A94"/>
    <w:rsid w:val="00D76CCB"/>
    <w:rsid w:val="00DA2465"/>
    <w:rsid w:val="00DA5F94"/>
    <w:rsid w:val="00DA7EAC"/>
    <w:rsid w:val="00DD36F5"/>
    <w:rsid w:val="00DF1BA0"/>
    <w:rsid w:val="00E17A96"/>
    <w:rsid w:val="00E33DC8"/>
    <w:rsid w:val="00E41B70"/>
    <w:rsid w:val="00E52907"/>
    <w:rsid w:val="00E630EB"/>
    <w:rsid w:val="00E67567"/>
    <w:rsid w:val="00E717E7"/>
    <w:rsid w:val="00E71ED4"/>
    <w:rsid w:val="00E735C6"/>
    <w:rsid w:val="00E75AE6"/>
    <w:rsid w:val="00E80215"/>
    <w:rsid w:val="00E86314"/>
    <w:rsid w:val="00E87C3A"/>
    <w:rsid w:val="00EA0B79"/>
    <w:rsid w:val="00EA7F19"/>
    <w:rsid w:val="00EB52A5"/>
    <w:rsid w:val="00EC6419"/>
    <w:rsid w:val="00EC655E"/>
    <w:rsid w:val="00EE33CA"/>
    <w:rsid w:val="00F04B9B"/>
    <w:rsid w:val="00F0626A"/>
    <w:rsid w:val="00F06353"/>
    <w:rsid w:val="00F149CC"/>
    <w:rsid w:val="00F32A53"/>
    <w:rsid w:val="00F46364"/>
    <w:rsid w:val="00F47791"/>
    <w:rsid w:val="00F53DB0"/>
    <w:rsid w:val="00F60351"/>
    <w:rsid w:val="00F62A9C"/>
    <w:rsid w:val="00F72F2F"/>
    <w:rsid w:val="00F73E35"/>
    <w:rsid w:val="00F74AAD"/>
    <w:rsid w:val="00FB4BF1"/>
    <w:rsid w:val="00FC0C09"/>
    <w:rsid w:val="00FC21E9"/>
    <w:rsid w:val="00FC2B85"/>
    <w:rsid w:val="00FD63B2"/>
    <w:rsid w:val="00FE37CA"/>
    <w:rsid w:val="00FF04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1C487DF"/>
  <w15:docId w15:val="{29DB0364-3CDA-4B2F-BEC7-6B6BB16864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  <w:lsdException w:name="Smart Link Error" w:semiHidden="1" w:uiPriority="99" w:unhideWhenUsed="1"/>
  </w:latentStyles>
  <w:style w:type="paragraph" w:default="1" w:styleId="Normal">
    <w:name w:val="Normal"/>
    <w:qFormat/>
    <w:rsid w:val="00DA7EAC"/>
    <w:rPr>
      <w:rFonts w:ascii="Tahoma" w:hAnsi="Tahoma"/>
      <w:spacing w:val="10"/>
      <w:sz w:val="16"/>
      <w:szCs w:val="16"/>
    </w:rPr>
  </w:style>
  <w:style w:type="paragraph" w:styleId="Heading1">
    <w:name w:val="heading 1"/>
    <w:basedOn w:val="Normal"/>
    <w:next w:val="Normal"/>
    <w:qFormat/>
    <w:rsid w:val="00DA7EAC"/>
    <w:pPr>
      <w:spacing w:after="80"/>
      <w:jc w:val="center"/>
      <w:outlineLvl w:val="0"/>
    </w:pPr>
    <w:rPr>
      <w:b/>
      <w:caps/>
      <w:spacing w:val="20"/>
      <w:sz w:val="24"/>
    </w:rPr>
  </w:style>
  <w:style w:type="paragraph" w:styleId="Heading2">
    <w:name w:val="heading 2"/>
    <w:basedOn w:val="Normal"/>
    <w:next w:val="Normal"/>
    <w:qFormat/>
    <w:rsid w:val="00DA7EAC"/>
    <w:pPr>
      <w:spacing w:before="40"/>
      <w:jc w:val="center"/>
      <w:outlineLvl w:val="1"/>
    </w:pPr>
    <w:rPr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DA7E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29" w:type="dxa"/>
        <w:left w:w="115" w:type="dxa"/>
        <w:bottom w:w="29" w:type="dxa"/>
        <w:right w:w="115" w:type="dxa"/>
      </w:tblCellMar>
    </w:tblPr>
  </w:style>
  <w:style w:type="paragraph" w:customStyle="1" w:styleId="SectionHeading">
    <w:name w:val="Section Heading"/>
    <w:basedOn w:val="Normal"/>
    <w:rsid w:val="00DA7EAC"/>
    <w:pPr>
      <w:jc w:val="center"/>
    </w:pPr>
    <w:rPr>
      <w:caps/>
    </w:rPr>
  </w:style>
  <w:style w:type="paragraph" w:customStyle="1" w:styleId="SignatureText">
    <w:name w:val="Signature Text"/>
    <w:basedOn w:val="Normal"/>
    <w:rsid w:val="00F06353"/>
    <w:pPr>
      <w:spacing w:before="40" w:after="80"/>
    </w:pPr>
  </w:style>
  <w:style w:type="character" w:styleId="PageNumber">
    <w:name w:val="page number"/>
    <w:basedOn w:val="DefaultParagraphFont"/>
    <w:rsid w:val="00EB52A5"/>
  </w:style>
  <w:style w:type="paragraph" w:styleId="BalloonText">
    <w:name w:val="Balloon Text"/>
    <w:basedOn w:val="Normal"/>
    <w:semiHidden/>
    <w:rsid w:val="00AF093D"/>
    <w:rPr>
      <w:rFonts w:cs="Tahoma"/>
    </w:rPr>
  </w:style>
  <w:style w:type="paragraph" w:styleId="Header">
    <w:name w:val="header"/>
    <w:basedOn w:val="Normal"/>
    <w:link w:val="HeaderChar"/>
    <w:rsid w:val="00C72E2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C72E20"/>
    <w:rPr>
      <w:rFonts w:ascii="Tahoma" w:hAnsi="Tahoma"/>
      <w:spacing w:val="10"/>
      <w:sz w:val="16"/>
      <w:szCs w:val="16"/>
    </w:rPr>
  </w:style>
  <w:style w:type="paragraph" w:styleId="Footer">
    <w:name w:val="footer"/>
    <w:basedOn w:val="Normal"/>
    <w:link w:val="FooterChar"/>
    <w:uiPriority w:val="99"/>
    <w:rsid w:val="00C72E2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72E20"/>
    <w:rPr>
      <w:rFonts w:ascii="Tahoma" w:hAnsi="Tahoma"/>
      <w:spacing w:val="10"/>
      <w:sz w:val="16"/>
      <w:szCs w:val="16"/>
    </w:rPr>
  </w:style>
  <w:style w:type="paragraph" w:styleId="ListParagraph">
    <w:name w:val="List Paragraph"/>
    <w:basedOn w:val="Normal"/>
    <w:uiPriority w:val="34"/>
    <w:qFormat/>
    <w:rsid w:val="00851EA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483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96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66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uclabet\AppData\Roaming\Microsoft\Templates\Credit%20application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Credit application.dot</Template>
  <TotalTime>14</TotalTime>
  <Pages>8</Pages>
  <Words>1634</Words>
  <Characters>9319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10932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Auclair, Bethany</dc:creator>
  <cp:lastModifiedBy>Paul, Akash</cp:lastModifiedBy>
  <cp:revision>11</cp:revision>
  <cp:lastPrinted>2016-06-21T19:02:00Z</cp:lastPrinted>
  <dcterms:created xsi:type="dcterms:W3CDTF">2016-06-23T14:28:00Z</dcterms:created>
  <dcterms:modified xsi:type="dcterms:W3CDTF">2022-05-16T11:08:00Z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TC010184631033</vt:lpwstr>
  </property>
</Properties>
</file>