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764"/>
        <w:gridCol w:w="2765"/>
        <w:gridCol w:w="2765"/>
        <w:gridCol w:w="2765"/>
      </w:tblGrid>
      <w:tr w:rsidR="00281232" w:rsidRPr="00B72362" w14:paraId="021CB5B7" w14:textId="77777777" w:rsidTr="00073A96">
        <w:trPr>
          <w:cantSplit/>
          <w:trHeight w:val="576"/>
          <w:jc w:val="center"/>
        </w:trPr>
        <w:tc>
          <w:tcPr>
            <w:tcW w:w="11059" w:type="dxa"/>
            <w:gridSpan w:val="4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08C157" w14:textId="77777777" w:rsidR="00281232" w:rsidRDefault="00325A3A" w:rsidP="00281232">
            <w:pPr>
              <w:pStyle w:val="Heading1"/>
            </w:pPr>
            <w:r>
              <w:t>Person</w:t>
            </w:r>
          </w:p>
          <w:p w14:paraId="00EDE420" w14:textId="77777777" w:rsidR="00281232" w:rsidRDefault="00281232" w:rsidP="00281232">
            <w:pPr>
              <w:jc w:val="center"/>
            </w:pPr>
            <w:r>
              <w:t>Required Fields are noted with a red checkmark (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r w:rsidRPr="00D65CB8">
              <w:t>)</w:t>
            </w:r>
          </w:p>
          <w:p w14:paraId="415557F9" w14:textId="77777777" w:rsidR="00281232" w:rsidRPr="000D6D11" w:rsidRDefault="00281232" w:rsidP="00281232">
            <w:pPr>
              <w:jc w:val="center"/>
            </w:pPr>
          </w:p>
        </w:tc>
      </w:tr>
      <w:tr w:rsidR="00281232" w:rsidRPr="00B72362" w14:paraId="544A5481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2273ECA6" w14:textId="77777777" w:rsidR="00281232" w:rsidRPr="00BA3893" w:rsidRDefault="00325A3A" w:rsidP="00073A96">
            <w:pPr>
              <w:pStyle w:val="SectionHeading"/>
              <w:jc w:val="left"/>
              <w:rPr>
                <w:b/>
              </w:rPr>
            </w:pPr>
            <w:r>
              <w:rPr>
                <w:b/>
              </w:rPr>
              <w:t>Essentials</w:t>
            </w:r>
          </w:p>
        </w:tc>
      </w:tr>
      <w:tr w:rsidR="00325A3A" w:rsidRPr="00B72362" w14:paraId="3EC12E4A" w14:textId="77777777" w:rsidTr="00325A3A">
        <w:trPr>
          <w:cantSplit/>
          <w:trHeight w:val="159"/>
          <w:jc w:val="center"/>
        </w:trPr>
        <w:tc>
          <w:tcPr>
            <w:tcW w:w="2764" w:type="dxa"/>
            <w:shd w:val="clear" w:color="auto" w:fill="auto"/>
          </w:tcPr>
          <w:p w14:paraId="4298AC2F" w14:textId="77777777" w:rsidR="00325A3A" w:rsidRPr="009570A3" w:rsidRDefault="00325A3A" w:rsidP="00073A96">
            <w:r>
              <w:t>First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2765" w:type="dxa"/>
            <w:shd w:val="clear" w:color="auto" w:fill="auto"/>
          </w:tcPr>
          <w:p w14:paraId="76126050" w14:textId="77777777" w:rsidR="00325A3A" w:rsidRPr="009570A3" w:rsidRDefault="00325A3A" w:rsidP="00073A96">
            <w:r>
              <w:t>Middle Name:</w:t>
            </w:r>
          </w:p>
        </w:tc>
        <w:tc>
          <w:tcPr>
            <w:tcW w:w="2765" w:type="dxa"/>
            <w:shd w:val="clear" w:color="auto" w:fill="auto"/>
          </w:tcPr>
          <w:p w14:paraId="3A05C3B7" w14:textId="77777777" w:rsidR="00325A3A" w:rsidRPr="009570A3" w:rsidRDefault="00325A3A" w:rsidP="00073A96">
            <w:r>
              <w:t>Last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2765" w:type="dxa"/>
            <w:shd w:val="clear" w:color="auto" w:fill="auto"/>
          </w:tcPr>
          <w:p w14:paraId="0A3217A1" w14:textId="77777777" w:rsidR="00325A3A" w:rsidRPr="009570A3" w:rsidRDefault="00325A3A" w:rsidP="00073A96">
            <w:r>
              <w:t>Suffix:</w:t>
            </w:r>
          </w:p>
        </w:tc>
      </w:tr>
      <w:tr w:rsidR="00325A3A" w:rsidRPr="00B72362" w14:paraId="6BFB7983" w14:textId="77777777" w:rsidTr="00325A3A">
        <w:trPr>
          <w:cantSplit/>
          <w:trHeight w:val="159"/>
          <w:jc w:val="center"/>
        </w:trPr>
        <w:tc>
          <w:tcPr>
            <w:tcW w:w="2764" w:type="dxa"/>
            <w:shd w:val="clear" w:color="auto" w:fill="auto"/>
          </w:tcPr>
          <w:p w14:paraId="1419AC92" w14:textId="77777777" w:rsidR="00325A3A" w:rsidRPr="009570A3" w:rsidRDefault="00325A3A" w:rsidP="00073A96">
            <w:r>
              <w:t>Familiar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2765" w:type="dxa"/>
            <w:shd w:val="clear" w:color="auto" w:fill="auto"/>
          </w:tcPr>
          <w:p w14:paraId="37FE0ECB" w14:textId="77777777" w:rsidR="00325A3A" w:rsidRPr="009570A3" w:rsidRDefault="00325A3A" w:rsidP="00073A96">
            <w:r>
              <w:t>Printed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2765" w:type="dxa"/>
            <w:shd w:val="clear" w:color="auto" w:fill="auto"/>
          </w:tcPr>
          <w:p w14:paraId="288A4C9A" w14:textId="77777777" w:rsidR="00325A3A" w:rsidRPr="009570A3" w:rsidRDefault="00325A3A" w:rsidP="00073A96"/>
        </w:tc>
        <w:tc>
          <w:tcPr>
            <w:tcW w:w="2765" w:type="dxa"/>
            <w:shd w:val="clear" w:color="auto" w:fill="auto"/>
          </w:tcPr>
          <w:p w14:paraId="5CA97507" w14:textId="77777777" w:rsidR="00325A3A" w:rsidRPr="009570A3" w:rsidRDefault="00325A3A" w:rsidP="00073A96"/>
        </w:tc>
      </w:tr>
      <w:tr w:rsidR="00325A3A" w:rsidRPr="00B72362" w14:paraId="0C4DE218" w14:textId="77777777" w:rsidTr="00325A3A">
        <w:trPr>
          <w:cantSplit/>
          <w:trHeight w:val="159"/>
          <w:jc w:val="center"/>
        </w:trPr>
        <w:tc>
          <w:tcPr>
            <w:tcW w:w="2764" w:type="dxa"/>
            <w:shd w:val="clear" w:color="auto" w:fill="auto"/>
          </w:tcPr>
          <w:p w14:paraId="29718CFA" w14:textId="77777777" w:rsidR="00325A3A" w:rsidRPr="009570A3" w:rsidRDefault="00325A3A" w:rsidP="00073A96">
            <w:r>
              <w:t>Started in Brand:</w:t>
            </w:r>
          </w:p>
        </w:tc>
        <w:tc>
          <w:tcPr>
            <w:tcW w:w="2765" w:type="dxa"/>
            <w:shd w:val="clear" w:color="auto" w:fill="auto"/>
          </w:tcPr>
          <w:p w14:paraId="043A2C5D" w14:textId="77777777" w:rsidR="00325A3A" w:rsidRPr="009570A3" w:rsidRDefault="00325A3A" w:rsidP="00073A96">
            <w:r>
              <w:t>Previous Affiliation:</w:t>
            </w:r>
          </w:p>
        </w:tc>
        <w:tc>
          <w:tcPr>
            <w:tcW w:w="2765" w:type="dxa"/>
            <w:shd w:val="clear" w:color="auto" w:fill="auto"/>
          </w:tcPr>
          <w:p w14:paraId="46C4A195" w14:textId="77777777" w:rsidR="00325A3A" w:rsidRPr="009570A3" w:rsidRDefault="00325A3A" w:rsidP="00073A96"/>
        </w:tc>
        <w:tc>
          <w:tcPr>
            <w:tcW w:w="2765" w:type="dxa"/>
            <w:shd w:val="clear" w:color="auto" w:fill="auto"/>
          </w:tcPr>
          <w:p w14:paraId="0077BB02" w14:textId="77777777" w:rsidR="00325A3A" w:rsidRPr="009570A3" w:rsidRDefault="00325A3A" w:rsidP="00073A96"/>
        </w:tc>
      </w:tr>
    </w:tbl>
    <w:p w14:paraId="22E76633" w14:textId="77777777" w:rsidR="00281232" w:rsidRDefault="00281232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5485"/>
        <w:gridCol w:w="5574"/>
      </w:tblGrid>
      <w:tr w:rsidR="00673C38" w:rsidRPr="00B72362" w14:paraId="4EFDF048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E6E6E6"/>
            <w:vAlign w:val="center"/>
          </w:tcPr>
          <w:p w14:paraId="22486957" w14:textId="77777777" w:rsidR="00673C38" w:rsidRPr="00B72362" w:rsidRDefault="00325A3A" w:rsidP="00160BDF">
            <w:pPr>
              <w:pStyle w:val="SectionHeading"/>
            </w:pPr>
            <w:r>
              <w:t>Email</w:t>
            </w:r>
          </w:p>
        </w:tc>
      </w:tr>
      <w:tr w:rsidR="00673C38" w:rsidRPr="00B72362" w14:paraId="3E0DFCA6" w14:textId="77777777" w:rsidTr="00325A3A">
        <w:trPr>
          <w:cantSplit/>
          <w:trHeight w:val="230"/>
          <w:jc w:val="center"/>
        </w:trPr>
        <w:tc>
          <w:tcPr>
            <w:tcW w:w="5485" w:type="dxa"/>
            <w:shd w:val="clear" w:color="auto" w:fill="DBE5F1" w:themeFill="accent1" w:themeFillTint="33"/>
            <w:vAlign w:val="center"/>
          </w:tcPr>
          <w:p w14:paraId="7EF7C8CA" w14:textId="77777777" w:rsidR="00673C38" w:rsidRPr="00B72362" w:rsidRDefault="00325A3A" w:rsidP="00B61506">
            <w:r>
              <w:t>Address Type</w:t>
            </w:r>
          </w:p>
        </w:tc>
        <w:tc>
          <w:tcPr>
            <w:tcW w:w="5574" w:type="dxa"/>
            <w:shd w:val="clear" w:color="auto" w:fill="DBE5F1" w:themeFill="accent1" w:themeFillTint="33"/>
            <w:vAlign w:val="center"/>
          </w:tcPr>
          <w:p w14:paraId="02DEF29C" w14:textId="77777777" w:rsidR="00673C38" w:rsidRPr="00B72362" w:rsidRDefault="00325A3A" w:rsidP="00B61506">
            <w:r>
              <w:t>Email Address</w:t>
            </w:r>
          </w:p>
        </w:tc>
      </w:tr>
      <w:tr w:rsidR="00325A3A" w:rsidRPr="00B72362" w14:paraId="7DCF1695" w14:textId="77777777" w:rsidTr="00325A3A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39A24C11" w14:textId="77777777" w:rsidR="00325A3A" w:rsidRDefault="00325A3A" w:rsidP="00B61506">
            <w:r>
              <w:t>Business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224CF7E7" w14:textId="77777777" w:rsidR="00325A3A" w:rsidRDefault="00325A3A" w:rsidP="00B61506"/>
        </w:tc>
      </w:tr>
    </w:tbl>
    <w:p w14:paraId="0CA23EC7" w14:textId="77777777" w:rsidR="00325A3A" w:rsidRDefault="00325A3A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5485"/>
        <w:gridCol w:w="5574"/>
      </w:tblGrid>
      <w:tr w:rsidR="00325A3A" w:rsidRPr="00B72362" w14:paraId="40B6BCE4" w14:textId="77777777" w:rsidTr="00325A3A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E6E6E6"/>
            <w:vAlign w:val="center"/>
          </w:tcPr>
          <w:p w14:paraId="474F1A74" w14:textId="77777777" w:rsidR="00325A3A" w:rsidRPr="00B72362" w:rsidRDefault="00325A3A" w:rsidP="00325A3A">
            <w:pPr>
              <w:pStyle w:val="SectionHeading"/>
            </w:pPr>
            <w:r>
              <w:t>Phone</w:t>
            </w:r>
          </w:p>
        </w:tc>
      </w:tr>
      <w:tr w:rsidR="00325A3A" w:rsidRPr="00B72362" w14:paraId="0BDE11DB" w14:textId="77777777" w:rsidTr="00325A3A">
        <w:trPr>
          <w:cantSplit/>
          <w:trHeight w:val="230"/>
          <w:jc w:val="center"/>
        </w:trPr>
        <w:tc>
          <w:tcPr>
            <w:tcW w:w="5485" w:type="dxa"/>
            <w:shd w:val="clear" w:color="auto" w:fill="DBE5F1" w:themeFill="accent1" w:themeFillTint="33"/>
            <w:vAlign w:val="center"/>
          </w:tcPr>
          <w:p w14:paraId="3D794E1F" w14:textId="77777777" w:rsidR="00325A3A" w:rsidRPr="00B72362" w:rsidRDefault="00325A3A" w:rsidP="00325A3A">
            <w:r>
              <w:t>Phone Type</w:t>
            </w:r>
          </w:p>
        </w:tc>
        <w:tc>
          <w:tcPr>
            <w:tcW w:w="5574" w:type="dxa"/>
            <w:shd w:val="clear" w:color="auto" w:fill="DBE5F1" w:themeFill="accent1" w:themeFillTint="33"/>
            <w:vAlign w:val="center"/>
          </w:tcPr>
          <w:p w14:paraId="71B6C630" w14:textId="77777777" w:rsidR="00325A3A" w:rsidRPr="00B72362" w:rsidRDefault="00325A3A" w:rsidP="00325A3A">
            <w:r>
              <w:t>Phone Number</w:t>
            </w:r>
          </w:p>
        </w:tc>
      </w:tr>
      <w:tr w:rsidR="00325A3A" w:rsidRPr="00B72362" w14:paraId="6DD4BE62" w14:textId="77777777" w:rsidTr="00325A3A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615FC01F" w14:textId="77777777" w:rsidR="00325A3A" w:rsidRDefault="00325A3A" w:rsidP="00325A3A">
            <w:r>
              <w:t>Mobile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315A3CA1" w14:textId="77777777" w:rsidR="00325A3A" w:rsidRDefault="00325A3A" w:rsidP="00325A3A"/>
        </w:tc>
      </w:tr>
      <w:tr w:rsidR="00325A3A" w:rsidRPr="00B72362" w14:paraId="3FE985BF" w14:textId="77777777" w:rsidTr="00325A3A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1598A3E6" w14:textId="77777777" w:rsidR="00325A3A" w:rsidRDefault="00325A3A" w:rsidP="00325A3A">
            <w:r>
              <w:t>Business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1BD4706B" w14:textId="77777777" w:rsidR="00325A3A" w:rsidRDefault="00325A3A" w:rsidP="00325A3A"/>
        </w:tc>
      </w:tr>
      <w:tr w:rsidR="00325A3A" w:rsidRPr="00B72362" w14:paraId="49CB1613" w14:textId="77777777" w:rsidTr="00325A3A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7CBCD829" w14:textId="77777777" w:rsidR="00325A3A" w:rsidRDefault="00325A3A" w:rsidP="00325A3A">
            <w:r>
              <w:t>Fax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73BD8CAF" w14:textId="77777777" w:rsidR="00325A3A" w:rsidRDefault="00325A3A" w:rsidP="00325A3A"/>
        </w:tc>
      </w:tr>
      <w:tr w:rsidR="00325A3A" w:rsidRPr="00B72362" w14:paraId="32A4CB31" w14:textId="77777777" w:rsidTr="00325A3A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0F1AC487" w14:textId="77777777" w:rsidR="00325A3A" w:rsidRDefault="00325A3A" w:rsidP="00325A3A">
            <w:r>
              <w:t>Commercial Fax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10F2188E" w14:textId="77777777" w:rsidR="00325A3A" w:rsidRDefault="00325A3A" w:rsidP="00325A3A"/>
        </w:tc>
      </w:tr>
      <w:tr w:rsidR="00325A3A" w:rsidRPr="00B72362" w14:paraId="7B761C46" w14:textId="77777777" w:rsidTr="00325A3A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7713D4D7" w14:textId="77777777" w:rsidR="00325A3A" w:rsidRDefault="00325A3A" w:rsidP="00325A3A">
            <w:r>
              <w:t>Home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4ED9253B" w14:textId="77777777" w:rsidR="00325A3A" w:rsidRDefault="00325A3A" w:rsidP="00325A3A"/>
        </w:tc>
      </w:tr>
    </w:tbl>
    <w:p w14:paraId="7D27B372" w14:textId="77777777" w:rsidR="00325A3A" w:rsidRDefault="00325A3A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5485"/>
        <w:gridCol w:w="5574"/>
      </w:tblGrid>
      <w:tr w:rsidR="00385C94" w:rsidRPr="00B72362" w14:paraId="0A214691" w14:textId="77777777" w:rsidTr="00A916E6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E6E6E6"/>
            <w:vAlign w:val="center"/>
          </w:tcPr>
          <w:p w14:paraId="771C0CBB" w14:textId="77777777" w:rsidR="00385C94" w:rsidRPr="00B72362" w:rsidRDefault="00385C94" w:rsidP="00A916E6">
            <w:pPr>
              <w:pStyle w:val="SectionHeading"/>
            </w:pPr>
            <w:r>
              <w:t>WEbsites</w:t>
            </w:r>
          </w:p>
        </w:tc>
      </w:tr>
      <w:tr w:rsidR="00385C94" w:rsidRPr="00B72362" w14:paraId="54EB9D8E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DBE5F1" w:themeFill="accent1" w:themeFillTint="33"/>
            <w:vAlign w:val="center"/>
          </w:tcPr>
          <w:p w14:paraId="399CDA0E" w14:textId="77777777" w:rsidR="00385C94" w:rsidRPr="00B72362" w:rsidRDefault="00385C94" w:rsidP="00A916E6">
            <w:r>
              <w:t>Website Type</w:t>
            </w:r>
          </w:p>
        </w:tc>
        <w:tc>
          <w:tcPr>
            <w:tcW w:w="5574" w:type="dxa"/>
            <w:shd w:val="clear" w:color="auto" w:fill="DBE5F1" w:themeFill="accent1" w:themeFillTint="33"/>
            <w:vAlign w:val="center"/>
          </w:tcPr>
          <w:p w14:paraId="51661976" w14:textId="77777777" w:rsidR="00385C94" w:rsidRPr="00B72362" w:rsidRDefault="00385C94" w:rsidP="00A916E6">
            <w:r>
              <w:t>URL</w:t>
            </w:r>
          </w:p>
        </w:tc>
      </w:tr>
      <w:tr w:rsidR="00385C94" w:rsidRPr="00B72362" w14:paraId="039317CF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6E083AAF" w14:textId="77777777" w:rsidR="00385C94" w:rsidRDefault="00385C94" w:rsidP="00A916E6">
            <w:r>
              <w:t>Twitter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4CC02D35" w14:textId="77777777" w:rsidR="00385C94" w:rsidRDefault="00385C94" w:rsidP="00A916E6"/>
        </w:tc>
      </w:tr>
      <w:tr w:rsidR="00385C94" w:rsidRPr="00B72362" w14:paraId="1F244ED1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3D05139A" w14:textId="77777777" w:rsidR="00385C94" w:rsidRDefault="00385C94" w:rsidP="00A916E6">
            <w:r>
              <w:t>Facebook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06CDC5A7" w14:textId="77777777" w:rsidR="00385C94" w:rsidRDefault="00385C94" w:rsidP="00A916E6"/>
        </w:tc>
      </w:tr>
      <w:tr w:rsidR="00385C94" w:rsidRPr="00B72362" w14:paraId="19B1F543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4EF075C7" w14:textId="77777777" w:rsidR="00385C94" w:rsidRDefault="00385C94" w:rsidP="00A916E6">
            <w:r>
              <w:t>Google+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79E32290" w14:textId="77777777" w:rsidR="00385C94" w:rsidRDefault="00385C94" w:rsidP="00A916E6"/>
        </w:tc>
      </w:tr>
      <w:tr w:rsidR="00385C94" w:rsidRPr="00B72362" w14:paraId="36E4A052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5B1AC40F" w14:textId="77777777" w:rsidR="00385C94" w:rsidRDefault="00385C94" w:rsidP="00A916E6">
            <w:proofErr w:type="spellStart"/>
            <w:r>
              <w:t>Youtube</w:t>
            </w:r>
            <w:proofErr w:type="spellEnd"/>
          </w:p>
        </w:tc>
        <w:tc>
          <w:tcPr>
            <w:tcW w:w="5574" w:type="dxa"/>
            <w:shd w:val="clear" w:color="auto" w:fill="auto"/>
            <w:vAlign w:val="center"/>
          </w:tcPr>
          <w:p w14:paraId="2CE0608C" w14:textId="77777777" w:rsidR="00385C94" w:rsidRDefault="00385C94" w:rsidP="00A916E6"/>
        </w:tc>
      </w:tr>
      <w:tr w:rsidR="00385C94" w:rsidRPr="00B72362" w14:paraId="68446404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7BE72BDF" w14:textId="77777777" w:rsidR="00385C94" w:rsidRDefault="00385C94" w:rsidP="00A916E6">
            <w:r>
              <w:t>Pinterest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6E8B1227" w14:textId="77777777" w:rsidR="00385C94" w:rsidRDefault="00385C94" w:rsidP="00A916E6"/>
        </w:tc>
      </w:tr>
      <w:tr w:rsidR="00385C94" w:rsidRPr="00B72362" w14:paraId="0B7FADD0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22BDE56A" w14:textId="77777777" w:rsidR="00385C94" w:rsidRDefault="00385C94" w:rsidP="00A916E6">
            <w:r>
              <w:t>Yelp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6A16E5ED" w14:textId="77777777" w:rsidR="00385C94" w:rsidRDefault="00385C94" w:rsidP="00A916E6"/>
        </w:tc>
      </w:tr>
      <w:tr w:rsidR="00385C94" w:rsidRPr="00B72362" w14:paraId="15F799D5" w14:textId="77777777" w:rsidTr="00A916E6">
        <w:trPr>
          <w:cantSplit/>
          <w:trHeight w:val="230"/>
          <w:jc w:val="center"/>
        </w:trPr>
        <w:tc>
          <w:tcPr>
            <w:tcW w:w="5485" w:type="dxa"/>
            <w:shd w:val="clear" w:color="auto" w:fill="auto"/>
            <w:vAlign w:val="center"/>
          </w:tcPr>
          <w:p w14:paraId="3C3BA994" w14:textId="77777777" w:rsidR="00385C94" w:rsidRDefault="00385C94" w:rsidP="00A916E6">
            <w:r>
              <w:t>Other</w:t>
            </w:r>
          </w:p>
        </w:tc>
        <w:tc>
          <w:tcPr>
            <w:tcW w:w="5574" w:type="dxa"/>
            <w:shd w:val="clear" w:color="auto" w:fill="auto"/>
            <w:vAlign w:val="center"/>
          </w:tcPr>
          <w:p w14:paraId="57E56243" w14:textId="77777777" w:rsidR="00385C94" w:rsidRDefault="00385C94" w:rsidP="00A916E6"/>
        </w:tc>
      </w:tr>
    </w:tbl>
    <w:p w14:paraId="56D52CA9" w14:textId="77777777" w:rsidR="00325A3A" w:rsidRDefault="00325A3A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764"/>
        <w:gridCol w:w="2765"/>
        <w:gridCol w:w="2765"/>
        <w:gridCol w:w="2765"/>
      </w:tblGrid>
      <w:tr w:rsidR="008E5C14" w:rsidRPr="00B72362" w14:paraId="5DBD4369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4B1F36A5" w14:textId="77777777" w:rsidR="008E5C14" w:rsidRDefault="00385C94" w:rsidP="000E1607">
            <w:pPr>
              <w:pStyle w:val="SectionHeading"/>
            </w:pPr>
            <w:r>
              <w:t>Positions</w:t>
            </w:r>
          </w:p>
          <w:p w14:paraId="07803D53" w14:textId="77777777" w:rsidR="00385C94" w:rsidRPr="00B72362" w:rsidRDefault="00385C94" w:rsidP="000E1607">
            <w:pPr>
              <w:pStyle w:val="SectionHeading"/>
            </w:pP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r w:rsidRPr="00385C94">
              <w:rPr>
                <w:i/>
                <w:caps w:val="0"/>
                <w:sz w:val="14"/>
              </w:rPr>
              <w:t>A person must have at least 1 active sales or Non-Sales</w:t>
            </w:r>
            <w:r w:rsidRPr="00385C94">
              <w:rPr>
                <w:rFonts w:cs="Tahoma"/>
                <w:b/>
                <w:i/>
                <w:caps w:val="0"/>
                <w:color w:val="FF0000"/>
                <w:sz w:val="14"/>
                <w:vertAlign w:val="superscript"/>
              </w:rPr>
              <w:t xml:space="preserve"> </w:t>
            </w:r>
            <w:r w:rsidRPr="00385C94">
              <w:rPr>
                <w:i/>
                <w:caps w:val="0"/>
                <w:sz w:val="14"/>
              </w:rPr>
              <w:t>Position</w:t>
            </w:r>
          </w:p>
        </w:tc>
      </w:tr>
      <w:tr w:rsidR="00385C94" w:rsidRPr="00B72362" w14:paraId="0652B3BC" w14:textId="77777777" w:rsidTr="00385C94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DBE5F1" w:themeFill="accent1" w:themeFillTint="33"/>
            <w:vAlign w:val="center"/>
          </w:tcPr>
          <w:p w14:paraId="40CFFE11" w14:textId="77777777" w:rsidR="00385C94" w:rsidRPr="00B72362" w:rsidRDefault="00385C94" w:rsidP="00D239F6">
            <w:r>
              <w:t>Sales Position</w:t>
            </w:r>
          </w:p>
        </w:tc>
      </w:tr>
      <w:tr w:rsidR="00530775" w:rsidRPr="00B72362" w14:paraId="73942B20" w14:textId="77777777" w:rsidTr="003F05E4">
        <w:trPr>
          <w:cantSplit/>
          <w:trHeight w:val="267"/>
          <w:jc w:val="center"/>
        </w:trPr>
        <w:tc>
          <w:tcPr>
            <w:tcW w:w="5529" w:type="dxa"/>
            <w:gridSpan w:val="2"/>
            <w:shd w:val="clear" w:color="auto" w:fill="auto"/>
            <w:vAlign w:val="center"/>
          </w:tcPr>
          <w:p w14:paraId="38563640" w14:textId="77777777" w:rsidR="00530775" w:rsidRPr="00B72362" w:rsidRDefault="00530775" w:rsidP="003F05E4">
            <w:r>
              <w:t xml:space="preserve">Specialty: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Residential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Commercial</w:t>
            </w:r>
          </w:p>
        </w:tc>
        <w:tc>
          <w:tcPr>
            <w:tcW w:w="5530" w:type="dxa"/>
            <w:gridSpan w:val="2"/>
            <w:shd w:val="clear" w:color="auto" w:fill="auto"/>
            <w:vAlign w:val="center"/>
          </w:tcPr>
          <w:p w14:paraId="5E6C15FB" w14:textId="77777777" w:rsidR="00530775" w:rsidRPr="00B72362" w:rsidRDefault="00530775" w:rsidP="003F05E4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Full Time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Part Time</w:t>
            </w:r>
          </w:p>
        </w:tc>
      </w:tr>
      <w:tr w:rsidR="00532EF8" w:rsidRPr="009570A3" w14:paraId="4BFCA23B" w14:textId="77777777" w:rsidTr="005A7EB5">
        <w:trPr>
          <w:cantSplit/>
          <w:trHeight w:val="213"/>
          <w:jc w:val="center"/>
        </w:trPr>
        <w:tc>
          <w:tcPr>
            <w:tcW w:w="11059" w:type="dxa"/>
            <w:gridSpan w:val="4"/>
            <w:shd w:val="clear" w:color="auto" w:fill="DBE5F1" w:themeFill="accent1" w:themeFillTint="33"/>
            <w:vAlign w:val="center"/>
          </w:tcPr>
          <w:p w14:paraId="3458C14E" w14:textId="4121FA19" w:rsidR="00532EF8" w:rsidRDefault="00532EF8" w:rsidP="00532EF8">
            <w:pPr>
              <w:jc w:val="center"/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MLS</w:t>
            </w:r>
          </w:p>
        </w:tc>
      </w:tr>
      <w:tr w:rsidR="00530775" w:rsidRPr="009570A3" w14:paraId="28CF274C" w14:textId="77777777" w:rsidTr="00532EF8">
        <w:trPr>
          <w:cantSplit/>
          <w:trHeight w:val="213"/>
          <w:jc w:val="center"/>
        </w:trPr>
        <w:tc>
          <w:tcPr>
            <w:tcW w:w="5529" w:type="dxa"/>
            <w:gridSpan w:val="2"/>
            <w:shd w:val="clear" w:color="auto" w:fill="DBE5F1" w:themeFill="accent1" w:themeFillTint="33"/>
            <w:vAlign w:val="center"/>
          </w:tcPr>
          <w:p w14:paraId="16476EE0" w14:textId="1FAA400A" w:rsidR="00530775" w:rsidRDefault="00532EF8" w:rsidP="003F05E4">
            <w:r>
              <w:t>Agent MLS Id</w:t>
            </w:r>
          </w:p>
        </w:tc>
        <w:tc>
          <w:tcPr>
            <w:tcW w:w="5530" w:type="dxa"/>
            <w:gridSpan w:val="2"/>
            <w:shd w:val="clear" w:color="auto" w:fill="DBE5F1" w:themeFill="accent1" w:themeFillTint="33"/>
            <w:vAlign w:val="center"/>
          </w:tcPr>
          <w:p w14:paraId="4D7551C7" w14:textId="3D830709" w:rsidR="00530775" w:rsidRPr="009570A3" w:rsidRDefault="00532EF8" w:rsidP="003F05E4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MLS Name</w:t>
            </w:r>
          </w:p>
        </w:tc>
      </w:tr>
      <w:tr w:rsidR="00532EF8" w:rsidRPr="009570A3" w14:paraId="2EF5D053" w14:textId="77777777" w:rsidTr="00532EF8">
        <w:trPr>
          <w:cantSplit/>
          <w:trHeight w:val="213"/>
          <w:jc w:val="center"/>
        </w:trPr>
        <w:tc>
          <w:tcPr>
            <w:tcW w:w="5529" w:type="dxa"/>
            <w:gridSpan w:val="2"/>
            <w:shd w:val="clear" w:color="auto" w:fill="FFFFFF" w:themeFill="background1"/>
            <w:vAlign w:val="center"/>
          </w:tcPr>
          <w:p w14:paraId="64EA43CF" w14:textId="77777777" w:rsidR="00532EF8" w:rsidRDefault="00532EF8" w:rsidP="003F05E4"/>
        </w:tc>
        <w:tc>
          <w:tcPr>
            <w:tcW w:w="5530" w:type="dxa"/>
            <w:gridSpan w:val="2"/>
            <w:shd w:val="clear" w:color="auto" w:fill="FFFFFF" w:themeFill="background1"/>
            <w:vAlign w:val="center"/>
          </w:tcPr>
          <w:p w14:paraId="0A385A88" w14:textId="77777777" w:rsidR="00532EF8" w:rsidRDefault="00532EF8" w:rsidP="003F05E4">
            <w:pPr>
              <w:rPr>
                <w:rFonts w:cs="Calibri"/>
                <w:noProof/>
              </w:rPr>
            </w:pPr>
          </w:p>
        </w:tc>
      </w:tr>
      <w:tr w:rsidR="00532EF8" w:rsidRPr="009570A3" w14:paraId="06E3FA72" w14:textId="77777777" w:rsidTr="00532EF8">
        <w:trPr>
          <w:cantSplit/>
          <w:trHeight w:val="213"/>
          <w:jc w:val="center"/>
        </w:trPr>
        <w:tc>
          <w:tcPr>
            <w:tcW w:w="5529" w:type="dxa"/>
            <w:gridSpan w:val="2"/>
            <w:shd w:val="clear" w:color="auto" w:fill="FFFFFF" w:themeFill="background1"/>
            <w:vAlign w:val="center"/>
          </w:tcPr>
          <w:p w14:paraId="68302790" w14:textId="77777777" w:rsidR="00532EF8" w:rsidRDefault="00532EF8" w:rsidP="003F05E4"/>
        </w:tc>
        <w:tc>
          <w:tcPr>
            <w:tcW w:w="5530" w:type="dxa"/>
            <w:gridSpan w:val="2"/>
            <w:shd w:val="clear" w:color="auto" w:fill="FFFFFF" w:themeFill="background1"/>
            <w:vAlign w:val="center"/>
          </w:tcPr>
          <w:p w14:paraId="1A6A9BB4" w14:textId="77777777" w:rsidR="00532EF8" w:rsidRDefault="00532EF8" w:rsidP="003F05E4">
            <w:pPr>
              <w:rPr>
                <w:rFonts w:cs="Calibri"/>
                <w:noProof/>
              </w:rPr>
            </w:pPr>
          </w:p>
        </w:tc>
      </w:tr>
      <w:tr w:rsidR="00385C94" w:rsidRPr="00B72362" w14:paraId="1339F799" w14:textId="77777777" w:rsidTr="00385C94">
        <w:trPr>
          <w:cantSplit/>
          <w:trHeight w:val="230"/>
          <w:jc w:val="center"/>
        </w:trPr>
        <w:tc>
          <w:tcPr>
            <w:tcW w:w="2764" w:type="dxa"/>
            <w:shd w:val="clear" w:color="auto" w:fill="DBE5F1" w:themeFill="accent1" w:themeFillTint="33"/>
            <w:vAlign w:val="center"/>
          </w:tcPr>
          <w:p w14:paraId="7E151011" w14:textId="77777777" w:rsidR="00385C94" w:rsidRPr="00B72362" w:rsidRDefault="00385C94" w:rsidP="00D239F6">
            <w:r>
              <w:t>Position</w:t>
            </w:r>
          </w:p>
        </w:tc>
        <w:tc>
          <w:tcPr>
            <w:tcW w:w="2765" w:type="dxa"/>
            <w:shd w:val="clear" w:color="auto" w:fill="DBE5F1" w:themeFill="accent1" w:themeFillTint="33"/>
            <w:vAlign w:val="center"/>
          </w:tcPr>
          <w:p w14:paraId="0916648D" w14:textId="77777777" w:rsidR="00385C94" w:rsidRPr="00B72362" w:rsidRDefault="00385C94" w:rsidP="00D239F6">
            <w:r>
              <w:t>Office(s)</w:t>
            </w:r>
          </w:p>
        </w:tc>
        <w:tc>
          <w:tcPr>
            <w:tcW w:w="2765" w:type="dxa"/>
            <w:shd w:val="clear" w:color="auto" w:fill="DBE5F1" w:themeFill="accent1" w:themeFillTint="33"/>
            <w:vAlign w:val="center"/>
          </w:tcPr>
          <w:p w14:paraId="3B1C18D0" w14:textId="77777777" w:rsidR="00385C94" w:rsidRPr="00B72362" w:rsidRDefault="00385C94" w:rsidP="00D239F6">
            <w:r>
              <w:t>Effective Date</w:t>
            </w:r>
          </w:p>
        </w:tc>
        <w:tc>
          <w:tcPr>
            <w:tcW w:w="2765" w:type="dxa"/>
            <w:shd w:val="clear" w:color="auto" w:fill="DBE5F1" w:themeFill="accent1" w:themeFillTint="33"/>
            <w:vAlign w:val="center"/>
          </w:tcPr>
          <w:p w14:paraId="3FF0C81E" w14:textId="77777777" w:rsidR="00385C94" w:rsidRPr="00B72362" w:rsidRDefault="00385C94" w:rsidP="00D239F6">
            <w:r>
              <w:t>Show Online?</w:t>
            </w:r>
          </w:p>
        </w:tc>
      </w:tr>
      <w:tr w:rsidR="00385C94" w:rsidRPr="00B72362" w14:paraId="3F594D35" w14:textId="77777777" w:rsidTr="004162AF">
        <w:trPr>
          <w:cantSplit/>
          <w:trHeight w:val="23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31DC741C" w14:textId="77777777" w:rsidR="00385C94" w:rsidRDefault="00385C94" w:rsidP="00D239F6"/>
        </w:tc>
        <w:tc>
          <w:tcPr>
            <w:tcW w:w="2765" w:type="dxa"/>
            <w:shd w:val="clear" w:color="auto" w:fill="auto"/>
            <w:vAlign w:val="center"/>
          </w:tcPr>
          <w:p w14:paraId="715F339B" w14:textId="77777777" w:rsidR="00385C94" w:rsidRDefault="00385C94" w:rsidP="00D239F6"/>
        </w:tc>
        <w:tc>
          <w:tcPr>
            <w:tcW w:w="2765" w:type="dxa"/>
            <w:shd w:val="clear" w:color="auto" w:fill="auto"/>
            <w:vAlign w:val="center"/>
          </w:tcPr>
          <w:p w14:paraId="6C4BAE8D" w14:textId="77777777" w:rsidR="00385C94" w:rsidRDefault="00385C94" w:rsidP="00D239F6"/>
        </w:tc>
        <w:tc>
          <w:tcPr>
            <w:tcW w:w="2765" w:type="dxa"/>
            <w:shd w:val="clear" w:color="auto" w:fill="auto"/>
            <w:vAlign w:val="center"/>
          </w:tcPr>
          <w:p w14:paraId="2E745122" w14:textId="77777777" w:rsidR="00385C94" w:rsidRDefault="00385C94" w:rsidP="00D239F6"/>
        </w:tc>
      </w:tr>
      <w:tr w:rsidR="00385C94" w:rsidRPr="00B72362" w14:paraId="697057D2" w14:textId="77777777" w:rsidTr="004162AF">
        <w:trPr>
          <w:cantSplit/>
          <w:trHeight w:val="23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5FF3CB82" w14:textId="77777777" w:rsidR="00385C94" w:rsidRDefault="00385C94" w:rsidP="00D239F6"/>
        </w:tc>
        <w:tc>
          <w:tcPr>
            <w:tcW w:w="2765" w:type="dxa"/>
            <w:shd w:val="clear" w:color="auto" w:fill="auto"/>
            <w:vAlign w:val="center"/>
          </w:tcPr>
          <w:p w14:paraId="26D33197" w14:textId="77777777" w:rsidR="00385C94" w:rsidRDefault="00385C94" w:rsidP="00D239F6"/>
        </w:tc>
        <w:tc>
          <w:tcPr>
            <w:tcW w:w="2765" w:type="dxa"/>
            <w:shd w:val="clear" w:color="auto" w:fill="auto"/>
            <w:vAlign w:val="center"/>
          </w:tcPr>
          <w:p w14:paraId="0F222EE6" w14:textId="77777777" w:rsidR="00385C94" w:rsidRDefault="00385C94" w:rsidP="00D239F6"/>
        </w:tc>
        <w:tc>
          <w:tcPr>
            <w:tcW w:w="2765" w:type="dxa"/>
            <w:shd w:val="clear" w:color="auto" w:fill="auto"/>
            <w:vAlign w:val="center"/>
          </w:tcPr>
          <w:p w14:paraId="2D6DD425" w14:textId="77777777" w:rsidR="00385C94" w:rsidRDefault="00385C94" w:rsidP="00D239F6"/>
        </w:tc>
      </w:tr>
    </w:tbl>
    <w:p w14:paraId="15E5FEF7" w14:textId="77777777" w:rsidR="008E5C14" w:rsidRDefault="008E5C1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11"/>
        <w:gridCol w:w="2212"/>
        <w:gridCol w:w="2212"/>
        <w:gridCol w:w="2212"/>
        <w:gridCol w:w="2212"/>
      </w:tblGrid>
      <w:tr w:rsidR="00385C94" w:rsidRPr="00B72362" w14:paraId="5D828AC3" w14:textId="77777777" w:rsidTr="00385C94">
        <w:trPr>
          <w:cantSplit/>
          <w:trHeight w:val="230"/>
          <w:jc w:val="center"/>
        </w:trPr>
        <w:tc>
          <w:tcPr>
            <w:tcW w:w="11059" w:type="dxa"/>
            <w:gridSpan w:val="5"/>
            <w:shd w:val="clear" w:color="auto" w:fill="auto"/>
            <w:vAlign w:val="center"/>
          </w:tcPr>
          <w:p w14:paraId="3372FDE2" w14:textId="77777777" w:rsidR="00385C94" w:rsidRPr="00B72362" w:rsidRDefault="00385C94" w:rsidP="00385C94">
            <w:pPr>
              <w:jc w:val="center"/>
            </w:pPr>
            <w:r>
              <w:t>Licenses</w:t>
            </w:r>
          </w:p>
        </w:tc>
      </w:tr>
      <w:tr w:rsidR="00385C94" w:rsidRPr="00B72362" w14:paraId="3B221C28" w14:textId="77777777" w:rsidTr="00385C94">
        <w:trPr>
          <w:cantSplit/>
          <w:trHeight w:val="230"/>
          <w:jc w:val="center"/>
        </w:trPr>
        <w:tc>
          <w:tcPr>
            <w:tcW w:w="2211" w:type="dxa"/>
            <w:shd w:val="clear" w:color="auto" w:fill="DBE5F1" w:themeFill="accent1" w:themeFillTint="33"/>
            <w:vAlign w:val="center"/>
          </w:tcPr>
          <w:p w14:paraId="74123580" w14:textId="77777777" w:rsidR="00385C94" w:rsidRPr="00B72362" w:rsidRDefault="00385C94" w:rsidP="00073A96">
            <w:r>
              <w:t>License Type</w:t>
            </w:r>
          </w:p>
        </w:tc>
        <w:tc>
          <w:tcPr>
            <w:tcW w:w="2212" w:type="dxa"/>
            <w:shd w:val="clear" w:color="auto" w:fill="DBE5F1" w:themeFill="accent1" w:themeFillTint="33"/>
            <w:vAlign w:val="center"/>
          </w:tcPr>
          <w:p w14:paraId="799B6775" w14:textId="77777777" w:rsidR="00385C94" w:rsidRPr="00B72362" w:rsidRDefault="00385C94" w:rsidP="00073A96">
            <w:r>
              <w:t>Number</w:t>
            </w:r>
          </w:p>
        </w:tc>
        <w:tc>
          <w:tcPr>
            <w:tcW w:w="2212" w:type="dxa"/>
            <w:shd w:val="clear" w:color="auto" w:fill="DBE5F1" w:themeFill="accent1" w:themeFillTint="33"/>
            <w:vAlign w:val="center"/>
          </w:tcPr>
          <w:p w14:paraId="59DCEC5D" w14:textId="77777777" w:rsidR="00385C94" w:rsidRPr="00B72362" w:rsidRDefault="00385C94" w:rsidP="00073A96">
            <w:r>
              <w:t>State</w:t>
            </w:r>
          </w:p>
        </w:tc>
        <w:tc>
          <w:tcPr>
            <w:tcW w:w="2212" w:type="dxa"/>
            <w:shd w:val="clear" w:color="auto" w:fill="DBE5F1" w:themeFill="accent1" w:themeFillTint="33"/>
            <w:vAlign w:val="center"/>
          </w:tcPr>
          <w:p w14:paraId="0B64852E" w14:textId="77777777" w:rsidR="00385C94" w:rsidRPr="00B72362" w:rsidRDefault="00385C94" w:rsidP="00073A96">
            <w:r>
              <w:t>Issue Date</w:t>
            </w:r>
          </w:p>
        </w:tc>
        <w:tc>
          <w:tcPr>
            <w:tcW w:w="2212" w:type="dxa"/>
            <w:shd w:val="clear" w:color="auto" w:fill="DBE5F1" w:themeFill="accent1" w:themeFillTint="33"/>
            <w:vAlign w:val="center"/>
          </w:tcPr>
          <w:p w14:paraId="2A55DD93" w14:textId="77777777" w:rsidR="00385C94" w:rsidRPr="00B72362" w:rsidRDefault="00385C94" w:rsidP="00073A96">
            <w:r>
              <w:t>Expiration Date</w:t>
            </w:r>
          </w:p>
        </w:tc>
      </w:tr>
      <w:tr w:rsidR="00385C94" w:rsidRPr="00B72362" w14:paraId="2B774B36" w14:textId="77777777" w:rsidTr="00A47799">
        <w:trPr>
          <w:cantSplit/>
          <w:trHeight w:val="230"/>
          <w:jc w:val="center"/>
        </w:trPr>
        <w:tc>
          <w:tcPr>
            <w:tcW w:w="2211" w:type="dxa"/>
            <w:shd w:val="clear" w:color="auto" w:fill="auto"/>
            <w:vAlign w:val="center"/>
          </w:tcPr>
          <w:p w14:paraId="269EF683" w14:textId="77777777" w:rsidR="00385C94" w:rsidRDefault="00385C94" w:rsidP="00073A96"/>
        </w:tc>
        <w:tc>
          <w:tcPr>
            <w:tcW w:w="2212" w:type="dxa"/>
            <w:shd w:val="clear" w:color="auto" w:fill="auto"/>
            <w:vAlign w:val="center"/>
          </w:tcPr>
          <w:p w14:paraId="3B63BA1C" w14:textId="77777777" w:rsidR="00385C94" w:rsidRDefault="00385C94" w:rsidP="00073A96"/>
        </w:tc>
        <w:tc>
          <w:tcPr>
            <w:tcW w:w="2212" w:type="dxa"/>
            <w:shd w:val="clear" w:color="auto" w:fill="auto"/>
            <w:vAlign w:val="center"/>
          </w:tcPr>
          <w:p w14:paraId="7BE798B0" w14:textId="77777777" w:rsidR="00385C94" w:rsidRDefault="00385C94" w:rsidP="00073A96"/>
        </w:tc>
        <w:tc>
          <w:tcPr>
            <w:tcW w:w="2212" w:type="dxa"/>
            <w:shd w:val="clear" w:color="auto" w:fill="auto"/>
            <w:vAlign w:val="center"/>
          </w:tcPr>
          <w:p w14:paraId="7ED993F1" w14:textId="77777777" w:rsidR="00385C94" w:rsidRDefault="00385C94" w:rsidP="00073A96"/>
        </w:tc>
        <w:tc>
          <w:tcPr>
            <w:tcW w:w="2212" w:type="dxa"/>
            <w:shd w:val="clear" w:color="auto" w:fill="auto"/>
            <w:vAlign w:val="center"/>
          </w:tcPr>
          <w:p w14:paraId="7C0D7610" w14:textId="77777777" w:rsidR="00385C94" w:rsidRDefault="00385C94" w:rsidP="00073A96"/>
        </w:tc>
      </w:tr>
    </w:tbl>
    <w:p w14:paraId="1A8D12CA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764"/>
        <w:gridCol w:w="2765"/>
        <w:gridCol w:w="2765"/>
        <w:gridCol w:w="2765"/>
      </w:tblGrid>
      <w:tr w:rsidR="00385C94" w:rsidRPr="00B72362" w14:paraId="46D52D09" w14:textId="77777777" w:rsidTr="00A916E6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DBE5F1" w:themeFill="accent1" w:themeFillTint="33"/>
            <w:vAlign w:val="center"/>
          </w:tcPr>
          <w:p w14:paraId="31167D64" w14:textId="77777777" w:rsidR="00385C94" w:rsidRPr="00B72362" w:rsidRDefault="00385C94" w:rsidP="00A916E6">
            <w:r>
              <w:t>Non-Sales Position</w:t>
            </w:r>
          </w:p>
        </w:tc>
      </w:tr>
      <w:tr w:rsidR="00385C94" w:rsidRPr="00B72362" w14:paraId="63002E58" w14:textId="77777777" w:rsidTr="00A916E6">
        <w:trPr>
          <w:cantSplit/>
          <w:trHeight w:val="230"/>
          <w:jc w:val="center"/>
        </w:trPr>
        <w:tc>
          <w:tcPr>
            <w:tcW w:w="2764" w:type="dxa"/>
            <w:shd w:val="clear" w:color="auto" w:fill="DBE5F1" w:themeFill="accent1" w:themeFillTint="33"/>
            <w:vAlign w:val="center"/>
          </w:tcPr>
          <w:p w14:paraId="7B2D8596" w14:textId="77777777" w:rsidR="00385C94" w:rsidRPr="00B72362" w:rsidRDefault="00385C94" w:rsidP="00A916E6">
            <w:r>
              <w:t>Position</w:t>
            </w:r>
          </w:p>
        </w:tc>
        <w:tc>
          <w:tcPr>
            <w:tcW w:w="2765" w:type="dxa"/>
            <w:shd w:val="clear" w:color="auto" w:fill="DBE5F1" w:themeFill="accent1" w:themeFillTint="33"/>
            <w:vAlign w:val="center"/>
          </w:tcPr>
          <w:p w14:paraId="1C6ACB19" w14:textId="77777777" w:rsidR="00385C94" w:rsidRPr="00B72362" w:rsidRDefault="00385C94" w:rsidP="00A916E6">
            <w:r>
              <w:t>Office(s)</w:t>
            </w:r>
          </w:p>
        </w:tc>
        <w:tc>
          <w:tcPr>
            <w:tcW w:w="2765" w:type="dxa"/>
            <w:shd w:val="clear" w:color="auto" w:fill="DBE5F1" w:themeFill="accent1" w:themeFillTint="33"/>
            <w:vAlign w:val="center"/>
          </w:tcPr>
          <w:p w14:paraId="47FE3E72" w14:textId="77777777" w:rsidR="00385C94" w:rsidRPr="00B72362" w:rsidRDefault="00385C94" w:rsidP="00A916E6">
            <w:r>
              <w:t>Effective Date</w:t>
            </w:r>
          </w:p>
        </w:tc>
        <w:tc>
          <w:tcPr>
            <w:tcW w:w="2765" w:type="dxa"/>
            <w:shd w:val="clear" w:color="auto" w:fill="DBE5F1" w:themeFill="accent1" w:themeFillTint="33"/>
            <w:vAlign w:val="center"/>
          </w:tcPr>
          <w:p w14:paraId="7FAE7660" w14:textId="77777777" w:rsidR="00385C94" w:rsidRPr="00B72362" w:rsidRDefault="00385C94" w:rsidP="00A916E6">
            <w:r>
              <w:t>Show Online?</w:t>
            </w:r>
          </w:p>
        </w:tc>
      </w:tr>
      <w:tr w:rsidR="00385C94" w14:paraId="56BE7C48" w14:textId="77777777" w:rsidTr="00A916E6">
        <w:trPr>
          <w:cantSplit/>
          <w:trHeight w:val="23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18FECE59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023EE0C9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41423831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247279FC" w14:textId="77777777" w:rsidR="00385C94" w:rsidRDefault="00385C94" w:rsidP="00A916E6"/>
        </w:tc>
      </w:tr>
      <w:tr w:rsidR="00385C94" w14:paraId="53BD1542" w14:textId="77777777" w:rsidTr="00A916E6">
        <w:trPr>
          <w:cantSplit/>
          <w:trHeight w:val="23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64B2B7C9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37418DDC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68EC03B7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415778AB" w14:textId="77777777" w:rsidR="00385C94" w:rsidRDefault="00385C94" w:rsidP="00A916E6"/>
        </w:tc>
      </w:tr>
      <w:tr w:rsidR="00385C94" w14:paraId="595DBDA1" w14:textId="77777777" w:rsidTr="00A916E6">
        <w:trPr>
          <w:cantSplit/>
          <w:trHeight w:val="230"/>
          <w:jc w:val="center"/>
        </w:trPr>
        <w:tc>
          <w:tcPr>
            <w:tcW w:w="2764" w:type="dxa"/>
            <w:shd w:val="clear" w:color="auto" w:fill="auto"/>
            <w:vAlign w:val="center"/>
          </w:tcPr>
          <w:p w14:paraId="17E5565A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542E7836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15C68E54" w14:textId="77777777" w:rsidR="00385C94" w:rsidRDefault="00385C94" w:rsidP="00A916E6"/>
        </w:tc>
        <w:tc>
          <w:tcPr>
            <w:tcW w:w="2765" w:type="dxa"/>
            <w:shd w:val="clear" w:color="auto" w:fill="auto"/>
            <w:vAlign w:val="center"/>
          </w:tcPr>
          <w:p w14:paraId="7D4EF6C4" w14:textId="77777777" w:rsidR="00385C94" w:rsidRDefault="00385C94" w:rsidP="00A916E6"/>
        </w:tc>
      </w:tr>
    </w:tbl>
    <w:p w14:paraId="7C40B036" w14:textId="6458ABA2" w:rsidR="00385C94" w:rsidRDefault="00385C9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3E6140" w14:paraId="556964E9" w14:textId="77777777" w:rsidTr="003E6140">
        <w:trPr>
          <w:cantSplit/>
          <w:trHeight w:val="230"/>
          <w:jc w:val="center"/>
        </w:trPr>
        <w:tc>
          <w:tcPr>
            <w:tcW w:w="11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A8FB040" w14:textId="7B1D61FE" w:rsidR="003E6140" w:rsidRDefault="003E6140">
            <w:r>
              <w:t>Agent</w:t>
            </w:r>
            <w:r w:rsidR="00251D7A">
              <w:t xml:space="preserve"> </w:t>
            </w:r>
            <w:r w:rsidR="00EE3E26">
              <w:t xml:space="preserve">Team Support </w:t>
            </w:r>
            <w:bookmarkStart w:id="0" w:name="_GoBack"/>
            <w:bookmarkEnd w:id="0"/>
            <w:r>
              <w:t>Assignment</w:t>
            </w:r>
          </w:p>
        </w:tc>
      </w:tr>
      <w:tr w:rsidR="003E6140" w14:paraId="0D6FDB5C" w14:textId="77777777" w:rsidTr="003E6140">
        <w:trPr>
          <w:cantSplit/>
          <w:trHeight w:val="230"/>
          <w:jc w:val="center"/>
        </w:trPr>
        <w:tc>
          <w:tcPr>
            <w:tcW w:w="11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47511A6E" w14:textId="77777777" w:rsidR="003E6140" w:rsidRDefault="003E6140">
            <w:r>
              <w:t>Name</w:t>
            </w:r>
          </w:p>
        </w:tc>
      </w:tr>
      <w:tr w:rsidR="003E6140" w14:paraId="69D7BB4B" w14:textId="77777777" w:rsidTr="003E6140">
        <w:trPr>
          <w:cantSplit/>
          <w:trHeight w:val="230"/>
          <w:jc w:val="center"/>
        </w:trPr>
        <w:tc>
          <w:tcPr>
            <w:tcW w:w="11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3F1365" w14:textId="77777777" w:rsidR="003E6140" w:rsidRDefault="003E6140"/>
        </w:tc>
      </w:tr>
    </w:tbl>
    <w:p w14:paraId="5F537984" w14:textId="77777777" w:rsidR="003E6140" w:rsidRDefault="003E614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C7456E" w:rsidRPr="00B72362" w14:paraId="05BCEF27" w14:textId="77777777" w:rsidTr="003C379F">
        <w:trPr>
          <w:cantSplit/>
          <w:trHeight w:val="230"/>
          <w:jc w:val="center"/>
        </w:trPr>
        <w:tc>
          <w:tcPr>
            <w:tcW w:w="11059" w:type="dxa"/>
            <w:shd w:val="clear" w:color="auto" w:fill="auto"/>
            <w:vAlign w:val="center"/>
          </w:tcPr>
          <w:p w14:paraId="34FA69E3" w14:textId="77777777" w:rsidR="00C7456E" w:rsidRDefault="00C7456E" w:rsidP="003C379F">
            <w:r>
              <w:t>Primary Office:</w:t>
            </w:r>
          </w:p>
        </w:tc>
      </w:tr>
    </w:tbl>
    <w:p w14:paraId="3C2F5BCC" w14:textId="77777777" w:rsidR="00C7456E" w:rsidRDefault="00C7456E" w:rsidP="00C7456E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C7456E" w14:paraId="078CF595" w14:textId="77777777" w:rsidTr="003C379F">
        <w:trPr>
          <w:cantSplit/>
          <w:trHeight w:val="230"/>
          <w:jc w:val="center"/>
        </w:trPr>
        <w:tc>
          <w:tcPr>
            <w:tcW w:w="110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7FE17686" w14:textId="0A817975" w:rsidR="00C7456E" w:rsidRDefault="00675B49" w:rsidP="003C379F">
            <w:pPr>
              <w:rPr>
                <w:lang w:val="de-DE"/>
              </w:rPr>
            </w:pPr>
            <w:r>
              <w:t xml:space="preserve">Agent </w:t>
            </w:r>
            <w:r w:rsidR="00C7456E">
              <w:t>Recruiting Source:</w:t>
            </w:r>
          </w:p>
        </w:tc>
      </w:tr>
    </w:tbl>
    <w:p w14:paraId="57EDF986" w14:textId="77777777" w:rsidR="00385C94" w:rsidRDefault="00385C9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AA0AF6" w:rsidRPr="00B72362" w14:paraId="5CAE04C0" w14:textId="77777777" w:rsidTr="00A916E6">
        <w:trPr>
          <w:cantSplit/>
          <w:trHeight w:val="230"/>
          <w:jc w:val="center"/>
        </w:trPr>
        <w:tc>
          <w:tcPr>
            <w:tcW w:w="11059" w:type="dxa"/>
            <w:shd w:val="clear" w:color="auto" w:fill="E6E6E6"/>
            <w:vAlign w:val="center"/>
          </w:tcPr>
          <w:p w14:paraId="5F8A6E15" w14:textId="77777777" w:rsidR="00AA0AF6" w:rsidRPr="00B72362" w:rsidRDefault="00AA0AF6" w:rsidP="00AA0AF6">
            <w:pPr>
              <w:pStyle w:val="SectionHeading"/>
            </w:pPr>
            <w:r>
              <w:t>Profile</w:t>
            </w:r>
          </w:p>
        </w:tc>
      </w:tr>
      <w:tr w:rsidR="00AA0AF6" w:rsidRPr="00B72362" w14:paraId="654841C9" w14:textId="77777777" w:rsidTr="00D963ED">
        <w:trPr>
          <w:cantSplit/>
          <w:trHeight w:val="230"/>
          <w:jc w:val="center"/>
        </w:trPr>
        <w:tc>
          <w:tcPr>
            <w:tcW w:w="11059" w:type="dxa"/>
            <w:shd w:val="clear" w:color="auto" w:fill="auto"/>
            <w:vAlign w:val="center"/>
          </w:tcPr>
          <w:p w14:paraId="1AF933E3" w14:textId="77777777" w:rsidR="00AA0AF6" w:rsidRPr="00B72362" w:rsidRDefault="00AA0AF6" w:rsidP="00A916E6">
            <w:r>
              <w:t>Designations:</w:t>
            </w:r>
          </w:p>
        </w:tc>
      </w:tr>
      <w:tr w:rsidR="00AA0AF6" w:rsidRPr="00B72362" w14:paraId="3B489CF1" w14:textId="77777777" w:rsidTr="00020C21">
        <w:trPr>
          <w:cantSplit/>
          <w:trHeight w:val="230"/>
          <w:jc w:val="center"/>
        </w:trPr>
        <w:tc>
          <w:tcPr>
            <w:tcW w:w="11059" w:type="dxa"/>
            <w:shd w:val="clear" w:color="auto" w:fill="auto"/>
            <w:vAlign w:val="center"/>
          </w:tcPr>
          <w:p w14:paraId="2010B04F" w14:textId="77777777" w:rsidR="00AA0AF6" w:rsidRPr="00B72362" w:rsidRDefault="00AA0AF6" w:rsidP="00A916E6">
            <w:r>
              <w:t>Specializations:</w:t>
            </w:r>
          </w:p>
        </w:tc>
      </w:tr>
      <w:tr w:rsidR="00AA0AF6" w14:paraId="4C22A079" w14:textId="77777777" w:rsidTr="000D6742">
        <w:trPr>
          <w:cantSplit/>
          <w:trHeight w:val="230"/>
          <w:jc w:val="center"/>
        </w:trPr>
        <w:tc>
          <w:tcPr>
            <w:tcW w:w="11059" w:type="dxa"/>
            <w:shd w:val="clear" w:color="auto" w:fill="auto"/>
            <w:vAlign w:val="center"/>
          </w:tcPr>
          <w:p w14:paraId="6BB9A603" w14:textId="77777777" w:rsidR="00AA0AF6" w:rsidRDefault="00AA0AF6" w:rsidP="00A916E6">
            <w:r>
              <w:t>Spoken Languages:</w:t>
            </w:r>
          </w:p>
        </w:tc>
      </w:tr>
    </w:tbl>
    <w:p w14:paraId="677324A3" w14:textId="77777777" w:rsidR="00385C94" w:rsidRDefault="00385C9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60"/>
        <w:gridCol w:w="3420"/>
        <w:gridCol w:w="5979"/>
      </w:tblGrid>
      <w:tr w:rsidR="000E1607" w:rsidRPr="00B72362" w14:paraId="47751E83" w14:textId="77777777" w:rsidTr="00AA0AF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47516385" w14:textId="77777777" w:rsidR="000E1607" w:rsidRDefault="00385C94" w:rsidP="000E1607">
            <w:pPr>
              <w:pStyle w:val="SectionHeading"/>
            </w:pPr>
            <w:r>
              <w:t>Profile Description</w:t>
            </w:r>
          </w:p>
          <w:p w14:paraId="1863CB26" w14:textId="77777777" w:rsidR="00A07000" w:rsidRPr="00AA0AF6" w:rsidRDefault="00A07000" w:rsidP="00AA0AF6">
            <w:pPr>
              <w:pStyle w:val="SectionHeading"/>
              <w:rPr>
                <w:caps w:val="0"/>
                <w:sz w:val="14"/>
              </w:rPr>
            </w:pPr>
            <w:r w:rsidRPr="00A07000">
              <w:rPr>
                <w:caps w:val="0"/>
                <w:sz w:val="14"/>
              </w:rPr>
              <w:t xml:space="preserve">Available languages: </w:t>
            </w:r>
            <w:r w:rsidR="00F53DB0">
              <w:rPr>
                <w:caps w:val="0"/>
                <w:sz w:val="14"/>
              </w:rPr>
              <w:t>English, Spanish</w:t>
            </w:r>
          </w:p>
        </w:tc>
      </w:tr>
      <w:tr w:rsidR="000E1607" w:rsidRPr="00B72362" w14:paraId="072F1E12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732059C9" w14:textId="77777777" w:rsidR="000E1607" w:rsidRPr="00B72362" w:rsidRDefault="000E1607" w:rsidP="000E1607">
            <w:r>
              <w:t>Language</w:t>
            </w:r>
          </w:p>
        </w:tc>
        <w:tc>
          <w:tcPr>
            <w:tcW w:w="342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3B2157D3" w14:textId="77777777" w:rsidR="000E1607" w:rsidRPr="00B72362" w:rsidRDefault="000E1607" w:rsidP="000E1607">
            <w:r>
              <w:t>Remark Type</w:t>
            </w:r>
          </w:p>
        </w:tc>
        <w:tc>
          <w:tcPr>
            <w:tcW w:w="5979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09331166" w14:textId="77777777" w:rsidR="000E1607" w:rsidRPr="00B72362" w:rsidRDefault="000E1607" w:rsidP="000E1607">
            <w:r>
              <w:t>Remark</w:t>
            </w:r>
          </w:p>
        </w:tc>
      </w:tr>
      <w:tr w:rsidR="000E1607" w:rsidRPr="00B72362" w14:paraId="366A3746" w14:textId="77777777" w:rsidTr="0029191A">
        <w:trPr>
          <w:cantSplit/>
          <w:trHeight w:val="231"/>
          <w:jc w:val="center"/>
        </w:trPr>
        <w:tc>
          <w:tcPr>
            <w:tcW w:w="1660" w:type="dxa"/>
            <w:shd w:val="clear" w:color="auto" w:fill="auto"/>
            <w:vAlign w:val="center"/>
          </w:tcPr>
          <w:p w14:paraId="35A14BDE" w14:textId="77777777" w:rsidR="000E1607" w:rsidRDefault="000E1607" w:rsidP="000E1607">
            <w:r>
              <w:t>English</w:t>
            </w:r>
          </w:p>
        </w:tc>
        <w:tc>
          <w:tcPr>
            <w:tcW w:w="3420" w:type="dxa"/>
            <w:shd w:val="clear" w:color="auto" w:fill="auto"/>
          </w:tcPr>
          <w:p w14:paraId="07E84763" w14:textId="77777777" w:rsidR="000E1607" w:rsidRDefault="00AA0AF6" w:rsidP="00AA0AF6">
            <w:r>
              <w:t>Personal Profile</w:t>
            </w:r>
          </w:p>
        </w:tc>
        <w:tc>
          <w:tcPr>
            <w:tcW w:w="5979" w:type="dxa"/>
            <w:shd w:val="clear" w:color="auto" w:fill="auto"/>
            <w:vAlign w:val="center"/>
          </w:tcPr>
          <w:p w14:paraId="75075C3B" w14:textId="77777777" w:rsidR="000E1607" w:rsidRDefault="000E1607" w:rsidP="000E1607"/>
        </w:tc>
      </w:tr>
      <w:tr w:rsidR="0029191A" w:rsidRPr="00B72362" w14:paraId="1D19EC4C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3D74B61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5737EA4" w14:textId="77777777" w:rsidR="0029191A" w:rsidRPr="0029191A" w:rsidRDefault="00AA0AF6" w:rsidP="0029191A">
            <w:pPr>
              <w:rPr>
                <w:rFonts w:cs="Tahoma"/>
                <w:color w:val="000000"/>
                <w:spacing w:val="0"/>
              </w:rPr>
            </w:pPr>
            <w:r>
              <w:rPr>
                <w:rFonts w:cs="Tahoma"/>
                <w:color w:val="000000"/>
                <w:spacing w:val="0"/>
              </w:rPr>
              <w:t>Hobbies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ACE081D" w14:textId="77777777" w:rsidR="0029191A" w:rsidRDefault="0029191A" w:rsidP="0029191A"/>
        </w:tc>
      </w:tr>
      <w:tr w:rsidR="0029191A" w:rsidRPr="00B72362" w14:paraId="72DB1323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68AD616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743BF7E" w14:textId="77777777" w:rsidR="0029191A" w:rsidRPr="0029191A" w:rsidRDefault="00AA0AF6" w:rsidP="0029191A">
            <w:pPr>
              <w:rPr>
                <w:rFonts w:cs="Tahoma"/>
                <w:color w:val="000000"/>
              </w:rPr>
            </w:pPr>
            <w:r>
              <w:rPr>
                <w:rFonts w:cs="Tahoma"/>
                <w:color w:val="000000"/>
              </w:rPr>
              <w:t>Headline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D1612C7" w14:textId="77777777" w:rsidR="0029191A" w:rsidRDefault="0029191A" w:rsidP="0029191A"/>
        </w:tc>
      </w:tr>
      <w:tr w:rsidR="0029191A" w:rsidRPr="00B72362" w14:paraId="7430B706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97A246B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3DD3FCB4" w14:textId="77777777" w:rsidR="0029191A" w:rsidRPr="0029191A" w:rsidRDefault="00AA0AF6" w:rsidP="0029191A">
            <w:pPr>
              <w:rPr>
                <w:rFonts w:cs="Tahoma"/>
                <w:color w:val="000000"/>
              </w:rPr>
            </w:pPr>
            <w:r>
              <w:rPr>
                <w:rFonts w:cs="Tahoma"/>
                <w:color w:val="000000"/>
              </w:rPr>
              <w:t>Other Awards &amp; Recognition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8926B72" w14:textId="77777777" w:rsidR="0029191A" w:rsidRDefault="0029191A" w:rsidP="0029191A"/>
        </w:tc>
      </w:tr>
    </w:tbl>
    <w:p w14:paraId="08C56656" w14:textId="13DD6C90" w:rsidR="008D1283" w:rsidRDefault="008D128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60"/>
        <w:gridCol w:w="3420"/>
        <w:gridCol w:w="5979"/>
      </w:tblGrid>
      <w:tr w:rsidR="008D1283" w:rsidRPr="00B72362" w14:paraId="67DBBD69" w14:textId="77777777" w:rsidTr="00680B64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330F2A6F" w14:textId="13DD6C90" w:rsidR="008D1283" w:rsidRPr="00AA0AF6" w:rsidRDefault="008D1283" w:rsidP="00680B64">
            <w:pPr>
              <w:pStyle w:val="SectionHeading"/>
              <w:rPr>
                <w:caps w:val="0"/>
                <w:sz w:val="14"/>
              </w:rPr>
            </w:pPr>
            <w:r>
              <w:t>CUSTOMER TESTIMONIAL</w:t>
            </w:r>
          </w:p>
        </w:tc>
      </w:tr>
      <w:tr w:rsidR="008D1283" w:rsidRPr="00B72362" w14:paraId="5C37EB2B" w14:textId="77777777" w:rsidTr="00680B64">
        <w:trPr>
          <w:cantSplit/>
          <w:trHeight w:val="230"/>
          <w:jc w:val="center"/>
        </w:trPr>
        <w:tc>
          <w:tcPr>
            <w:tcW w:w="166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73FE6438" w14:textId="77777777" w:rsidR="008D1283" w:rsidRPr="00B72362" w:rsidRDefault="008D1283" w:rsidP="00680B64">
            <w:r>
              <w:t>Testifier Name</w:t>
            </w:r>
          </w:p>
        </w:tc>
        <w:tc>
          <w:tcPr>
            <w:tcW w:w="342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0157BAF3" w14:textId="77777777" w:rsidR="008D1283" w:rsidRPr="00B72362" w:rsidRDefault="008D1283" w:rsidP="00680B64">
            <w:r>
              <w:t>Language</w:t>
            </w:r>
          </w:p>
        </w:tc>
        <w:tc>
          <w:tcPr>
            <w:tcW w:w="5979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1DABA078" w14:textId="77777777" w:rsidR="008D1283" w:rsidRPr="00B72362" w:rsidRDefault="008D1283" w:rsidP="00680B64">
            <w:r>
              <w:t>Testimonial Description</w:t>
            </w:r>
          </w:p>
        </w:tc>
      </w:tr>
      <w:tr w:rsidR="008D1283" w:rsidRPr="00B72362" w14:paraId="15CB4753" w14:textId="77777777" w:rsidTr="008D1283">
        <w:trPr>
          <w:cantSplit/>
          <w:trHeight w:val="618"/>
          <w:jc w:val="center"/>
        </w:trPr>
        <w:tc>
          <w:tcPr>
            <w:tcW w:w="1660" w:type="dxa"/>
            <w:shd w:val="clear" w:color="auto" w:fill="auto"/>
          </w:tcPr>
          <w:p w14:paraId="6845B237" w14:textId="77777777" w:rsidR="008D1283" w:rsidRDefault="008D1283" w:rsidP="00680B64"/>
        </w:tc>
        <w:tc>
          <w:tcPr>
            <w:tcW w:w="3420" w:type="dxa"/>
            <w:shd w:val="clear" w:color="auto" w:fill="auto"/>
          </w:tcPr>
          <w:p w14:paraId="54D2C531" w14:textId="77777777" w:rsidR="008D1283" w:rsidRDefault="008D1283" w:rsidP="00680B64"/>
        </w:tc>
        <w:tc>
          <w:tcPr>
            <w:tcW w:w="5979" w:type="dxa"/>
            <w:shd w:val="clear" w:color="auto" w:fill="auto"/>
          </w:tcPr>
          <w:p w14:paraId="34E3C124" w14:textId="77777777" w:rsidR="008D1283" w:rsidRDefault="008D1283" w:rsidP="00680B64"/>
          <w:p w14:paraId="207561D7" w14:textId="77777777" w:rsidR="008D1283" w:rsidRDefault="008D1283" w:rsidP="00680B64"/>
          <w:p w14:paraId="52372DD3" w14:textId="77777777" w:rsidR="008D1283" w:rsidRDefault="008D1283" w:rsidP="00680B64"/>
          <w:p w14:paraId="29E5E4C0" w14:textId="77777777" w:rsidR="008D1283" w:rsidRDefault="008D1283" w:rsidP="00680B64"/>
          <w:p w14:paraId="73855F35" w14:textId="77777777" w:rsidR="008D1283" w:rsidRDefault="008D1283" w:rsidP="00680B64"/>
          <w:p w14:paraId="5EA25CB4" w14:textId="77777777" w:rsidR="008D1283" w:rsidRDefault="008D1283" w:rsidP="00680B64"/>
        </w:tc>
      </w:tr>
      <w:tr w:rsidR="008D1283" w:rsidRPr="00B72362" w14:paraId="676A7FD4" w14:textId="77777777" w:rsidTr="00E63171">
        <w:trPr>
          <w:cantSplit/>
          <w:trHeight w:val="573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27BFE24" w14:textId="77777777" w:rsidR="008D1283" w:rsidRDefault="008D1283" w:rsidP="00680B64"/>
          <w:p w14:paraId="59D16D63" w14:textId="77777777" w:rsidR="008D1283" w:rsidRDefault="008D1283" w:rsidP="00680B64"/>
          <w:p w14:paraId="525E65A7" w14:textId="77777777" w:rsidR="008D1283" w:rsidRDefault="008D1283" w:rsidP="00680B64"/>
          <w:p w14:paraId="0A6E86B9" w14:textId="77777777" w:rsidR="008D1283" w:rsidRDefault="008D1283" w:rsidP="00680B64"/>
          <w:p w14:paraId="4D330C85" w14:textId="77777777" w:rsidR="008D1283" w:rsidRDefault="008D1283" w:rsidP="00680B64"/>
          <w:p w14:paraId="3A7435B0" w14:textId="77777777" w:rsidR="008D1283" w:rsidRDefault="008D1283" w:rsidP="00680B64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173C85F2" w14:textId="77777777" w:rsidR="008D1283" w:rsidRPr="0029191A" w:rsidRDefault="008D1283" w:rsidP="00680B64">
            <w:pPr>
              <w:rPr>
                <w:rFonts w:cs="Tahoma"/>
                <w:color w:val="000000"/>
                <w:spacing w:val="0"/>
              </w:rPr>
            </w:pP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</w:tcPr>
          <w:p w14:paraId="07EB42B3" w14:textId="77777777" w:rsidR="008D1283" w:rsidRDefault="008D1283" w:rsidP="00680B64"/>
        </w:tc>
      </w:tr>
    </w:tbl>
    <w:p w14:paraId="7845410C" w14:textId="77777777" w:rsidR="008D1283" w:rsidRDefault="008D128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777E58" w:rsidRPr="00B72362" w14:paraId="496DEC03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36A740CE" w14:textId="77777777" w:rsidR="00777E58" w:rsidRPr="00AA0AF6" w:rsidRDefault="00AA0AF6" w:rsidP="00AA0AF6">
            <w:pPr>
              <w:pStyle w:val="SectionHeading"/>
            </w:pPr>
            <w:r w:rsidRPr="00AA0AF6">
              <w:t>Other Information</w:t>
            </w:r>
          </w:p>
        </w:tc>
      </w:tr>
      <w:tr w:rsidR="00A4441F" w:rsidRPr="00B72362" w14:paraId="161BC194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9040C61" w14:textId="77777777" w:rsidR="00A4441F" w:rsidRDefault="00980929" w:rsidP="00B61506">
            <w:r>
              <w:t>Started in Real Estate: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B5B9E2F" w14:textId="77777777" w:rsidR="00A4441F" w:rsidRPr="00B72362" w:rsidRDefault="00980929" w:rsidP="00B61506">
            <w:r>
              <w:t>Education: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4D04CB7" w14:textId="77777777" w:rsidR="00A4441F" w:rsidRPr="00B72362" w:rsidRDefault="00980929" w:rsidP="00B61506">
            <w:r>
              <w:t>Previous Occupation:</w:t>
            </w:r>
          </w:p>
        </w:tc>
      </w:tr>
      <w:tr w:rsidR="00A4441F" w:rsidRPr="00B72362" w14:paraId="37D76D78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1DE0DFA" w14:textId="77777777" w:rsidR="00A4441F" w:rsidRDefault="00980929" w:rsidP="00B61506">
            <w:r>
              <w:t>Birth Date: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7ECB0709" w14:textId="77777777" w:rsidR="00A4441F" w:rsidRPr="00B72362" w:rsidRDefault="00980929" w:rsidP="00B61506">
            <w:r>
              <w:t>Recruited By: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DD9CE98" w14:textId="77777777" w:rsidR="00A4441F" w:rsidRPr="00B72362" w:rsidRDefault="00980929" w:rsidP="00B61506">
            <w:r>
              <w:t xml:space="preserve">Gender: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Male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Female</w:t>
            </w:r>
          </w:p>
        </w:tc>
      </w:tr>
      <w:tr w:rsidR="00980929" w:rsidRPr="00B72362" w14:paraId="3CE328A6" w14:textId="77777777" w:rsidTr="00980929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BE5F1" w:themeFill="accent1" w:themeFillTint="33"/>
            <w:vAlign w:val="center"/>
          </w:tcPr>
          <w:p w14:paraId="5E8F5CAC" w14:textId="77777777" w:rsidR="00980929" w:rsidRPr="00B72362" w:rsidRDefault="00980929" w:rsidP="00B61506">
            <w:r>
              <w:t>Home Address</w:t>
            </w:r>
          </w:p>
        </w:tc>
      </w:tr>
      <w:tr w:rsidR="00980929" w:rsidRPr="00B72362" w14:paraId="7507A4CF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19B2CF0" w14:textId="77777777" w:rsidR="00980929" w:rsidRDefault="00980929" w:rsidP="00B61506">
            <w:r>
              <w:t>Country: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917DBB6" w14:textId="77777777" w:rsidR="00980929" w:rsidRPr="00B72362" w:rsidRDefault="00980929" w:rsidP="00B61506">
            <w:r>
              <w:t xml:space="preserve">Address Line 1: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354BDF1" w14:textId="77777777" w:rsidR="00980929" w:rsidRPr="00B72362" w:rsidRDefault="00980929" w:rsidP="00B61506">
            <w:r>
              <w:t>Address Line 2:</w:t>
            </w:r>
          </w:p>
        </w:tc>
      </w:tr>
      <w:tr w:rsidR="00980929" w:rsidRPr="00B72362" w14:paraId="50EE8900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14A865F" w14:textId="77777777" w:rsidR="00980929" w:rsidRDefault="00980929" w:rsidP="00B61506">
            <w:r>
              <w:t>City: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311B703" w14:textId="77777777" w:rsidR="00980929" w:rsidRDefault="00980929" w:rsidP="00B61506">
            <w:r>
              <w:t>State: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9A6D963" w14:textId="77777777" w:rsidR="00980929" w:rsidRDefault="00980929" w:rsidP="00B61506">
            <w:r>
              <w:t>Zip/Postal Code:</w:t>
            </w:r>
          </w:p>
        </w:tc>
      </w:tr>
    </w:tbl>
    <w:p w14:paraId="6A0A9D43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980929" w:rsidRPr="00B72362" w14:paraId="19124EFB" w14:textId="77777777" w:rsidTr="00A916E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3440127F" w14:textId="77777777" w:rsidR="00980929" w:rsidRPr="00AA0AF6" w:rsidRDefault="00980929" w:rsidP="00A916E6">
            <w:pPr>
              <w:pStyle w:val="SectionHeading"/>
            </w:pPr>
            <w:r>
              <w:t>Emergency Contact</w:t>
            </w:r>
          </w:p>
        </w:tc>
      </w:tr>
      <w:tr w:rsidR="00980929" w:rsidRPr="00B72362" w14:paraId="68F037BD" w14:textId="77777777" w:rsidTr="00980929">
        <w:trPr>
          <w:cantSplit/>
          <w:trHeight w:val="230"/>
          <w:jc w:val="center"/>
        </w:trPr>
        <w:tc>
          <w:tcPr>
            <w:tcW w:w="3686" w:type="dxa"/>
            <w:shd w:val="clear" w:color="auto" w:fill="DBE5F1" w:themeFill="accent1" w:themeFillTint="33"/>
            <w:vAlign w:val="center"/>
          </w:tcPr>
          <w:p w14:paraId="6E6CB98A" w14:textId="77777777" w:rsidR="00980929" w:rsidRDefault="00980929" w:rsidP="00A916E6">
            <w:r>
              <w:t>Name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5C16D27A" w14:textId="77777777" w:rsidR="00980929" w:rsidRPr="00B72362" w:rsidRDefault="00980929" w:rsidP="00A916E6">
            <w:r>
              <w:t>Phone Number</w:t>
            </w:r>
          </w:p>
        </w:tc>
        <w:tc>
          <w:tcPr>
            <w:tcW w:w="3687" w:type="dxa"/>
            <w:shd w:val="clear" w:color="auto" w:fill="DBE5F1" w:themeFill="accent1" w:themeFillTint="33"/>
            <w:vAlign w:val="center"/>
          </w:tcPr>
          <w:p w14:paraId="72956929" w14:textId="77777777" w:rsidR="00980929" w:rsidRPr="00B72362" w:rsidRDefault="00980929" w:rsidP="00A916E6">
            <w:r>
              <w:t>Primary?</w:t>
            </w:r>
          </w:p>
        </w:tc>
      </w:tr>
      <w:tr w:rsidR="00980929" w:rsidRPr="00B72362" w14:paraId="509B5F1C" w14:textId="77777777" w:rsidTr="00A916E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2973296" w14:textId="77777777" w:rsidR="00980929" w:rsidRDefault="00980929" w:rsidP="00A916E6"/>
        </w:tc>
        <w:tc>
          <w:tcPr>
            <w:tcW w:w="3686" w:type="dxa"/>
            <w:shd w:val="clear" w:color="auto" w:fill="auto"/>
            <w:vAlign w:val="center"/>
          </w:tcPr>
          <w:p w14:paraId="5D7C9808" w14:textId="77777777" w:rsidR="00980929" w:rsidRPr="00B72362" w:rsidRDefault="00980929" w:rsidP="00A916E6"/>
        </w:tc>
        <w:tc>
          <w:tcPr>
            <w:tcW w:w="3687" w:type="dxa"/>
            <w:shd w:val="clear" w:color="auto" w:fill="auto"/>
            <w:vAlign w:val="center"/>
          </w:tcPr>
          <w:p w14:paraId="0FE14832" w14:textId="77777777" w:rsidR="00980929" w:rsidRPr="00B72362" w:rsidRDefault="00980929" w:rsidP="00A916E6"/>
        </w:tc>
      </w:tr>
      <w:tr w:rsidR="00980929" w:rsidRPr="00B72362" w14:paraId="3A9CA344" w14:textId="77777777" w:rsidTr="00A916E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39C90CE" w14:textId="77777777" w:rsidR="00980929" w:rsidRDefault="00980929" w:rsidP="00A916E6"/>
        </w:tc>
        <w:tc>
          <w:tcPr>
            <w:tcW w:w="3686" w:type="dxa"/>
            <w:shd w:val="clear" w:color="auto" w:fill="auto"/>
            <w:vAlign w:val="center"/>
          </w:tcPr>
          <w:p w14:paraId="586C34A8" w14:textId="77777777" w:rsidR="00980929" w:rsidRPr="00B72362" w:rsidRDefault="00980929" w:rsidP="00A916E6"/>
        </w:tc>
        <w:tc>
          <w:tcPr>
            <w:tcW w:w="3687" w:type="dxa"/>
            <w:shd w:val="clear" w:color="auto" w:fill="auto"/>
            <w:vAlign w:val="center"/>
          </w:tcPr>
          <w:p w14:paraId="4A2CFAC1" w14:textId="77777777" w:rsidR="00980929" w:rsidRPr="00B72362" w:rsidRDefault="00980929" w:rsidP="00A916E6"/>
        </w:tc>
      </w:tr>
      <w:tr w:rsidR="00980929" w:rsidRPr="00B72362" w14:paraId="3CAE919F" w14:textId="77777777" w:rsidTr="00A916E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63049C9" w14:textId="77777777" w:rsidR="00980929" w:rsidRDefault="00980929" w:rsidP="00A916E6"/>
        </w:tc>
        <w:tc>
          <w:tcPr>
            <w:tcW w:w="3686" w:type="dxa"/>
            <w:shd w:val="clear" w:color="auto" w:fill="auto"/>
            <w:vAlign w:val="center"/>
          </w:tcPr>
          <w:p w14:paraId="258B74F2" w14:textId="77777777" w:rsidR="00980929" w:rsidRPr="00B72362" w:rsidRDefault="00980929" w:rsidP="00A916E6"/>
        </w:tc>
        <w:tc>
          <w:tcPr>
            <w:tcW w:w="3687" w:type="dxa"/>
            <w:shd w:val="clear" w:color="auto" w:fill="auto"/>
            <w:vAlign w:val="center"/>
          </w:tcPr>
          <w:p w14:paraId="721221FB" w14:textId="77777777" w:rsidR="00980929" w:rsidRPr="00B72362" w:rsidRDefault="00980929" w:rsidP="00A916E6"/>
        </w:tc>
      </w:tr>
    </w:tbl>
    <w:p w14:paraId="101548EC" w14:textId="77777777" w:rsidR="00980929" w:rsidRDefault="00980929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5529"/>
        <w:gridCol w:w="5530"/>
      </w:tblGrid>
      <w:tr w:rsidR="00980929" w:rsidRPr="00B72362" w14:paraId="2C78C398" w14:textId="77777777" w:rsidTr="00A916E6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E6E6E6"/>
            <w:vAlign w:val="center"/>
          </w:tcPr>
          <w:p w14:paraId="1B9B3624" w14:textId="77777777" w:rsidR="00980929" w:rsidRPr="00AA0AF6" w:rsidRDefault="00980929" w:rsidP="00A916E6">
            <w:pPr>
              <w:pStyle w:val="SectionHeading"/>
            </w:pPr>
            <w:r>
              <w:t>Insurance</w:t>
            </w:r>
          </w:p>
        </w:tc>
      </w:tr>
      <w:tr w:rsidR="00980929" w:rsidRPr="00B72362" w14:paraId="60103FA7" w14:textId="77777777" w:rsidTr="0095316D">
        <w:trPr>
          <w:cantSplit/>
          <w:trHeight w:val="230"/>
          <w:jc w:val="center"/>
        </w:trPr>
        <w:tc>
          <w:tcPr>
            <w:tcW w:w="5529" w:type="dxa"/>
            <w:shd w:val="clear" w:color="auto" w:fill="DBE5F1" w:themeFill="accent1" w:themeFillTint="33"/>
            <w:vAlign w:val="center"/>
          </w:tcPr>
          <w:p w14:paraId="2FF460C2" w14:textId="77777777" w:rsidR="00980929" w:rsidRPr="00B72362" w:rsidRDefault="00980929" w:rsidP="00A916E6">
            <w:r>
              <w:t>Insurance Type</w:t>
            </w:r>
          </w:p>
        </w:tc>
        <w:tc>
          <w:tcPr>
            <w:tcW w:w="5530" w:type="dxa"/>
            <w:shd w:val="clear" w:color="auto" w:fill="DBE5F1" w:themeFill="accent1" w:themeFillTint="33"/>
            <w:vAlign w:val="center"/>
          </w:tcPr>
          <w:p w14:paraId="4D30B157" w14:textId="77777777" w:rsidR="00980929" w:rsidRPr="00B72362" w:rsidRDefault="00980929" w:rsidP="00A916E6">
            <w:r>
              <w:t>Expiration Date</w:t>
            </w:r>
          </w:p>
        </w:tc>
      </w:tr>
      <w:tr w:rsidR="00980929" w:rsidRPr="00B72362" w14:paraId="3FD0D6FD" w14:textId="77777777" w:rsidTr="00980929">
        <w:trPr>
          <w:cantSplit/>
          <w:trHeight w:val="230"/>
          <w:jc w:val="center"/>
        </w:trPr>
        <w:tc>
          <w:tcPr>
            <w:tcW w:w="5529" w:type="dxa"/>
            <w:shd w:val="clear" w:color="auto" w:fill="FFFFFF" w:themeFill="background1"/>
            <w:vAlign w:val="center"/>
          </w:tcPr>
          <w:p w14:paraId="6A66DCD5" w14:textId="77777777" w:rsidR="00980929" w:rsidRDefault="00980929" w:rsidP="00A916E6">
            <w:r>
              <w:t>Auto</w:t>
            </w:r>
          </w:p>
        </w:tc>
        <w:tc>
          <w:tcPr>
            <w:tcW w:w="5530" w:type="dxa"/>
            <w:shd w:val="clear" w:color="auto" w:fill="FFFFFF" w:themeFill="background1"/>
            <w:vAlign w:val="center"/>
          </w:tcPr>
          <w:p w14:paraId="0732B831" w14:textId="77777777" w:rsidR="00980929" w:rsidRDefault="00980929" w:rsidP="00A916E6"/>
        </w:tc>
      </w:tr>
      <w:tr w:rsidR="00980929" w:rsidRPr="00B72362" w14:paraId="5172C2BC" w14:textId="77777777" w:rsidTr="00980929">
        <w:trPr>
          <w:cantSplit/>
          <w:trHeight w:val="230"/>
          <w:jc w:val="center"/>
        </w:trPr>
        <w:tc>
          <w:tcPr>
            <w:tcW w:w="5529" w:type="dxa"/>
            <w:shd w:val="clear" w:color="auto" w:fill="FFFFFF" w:themeFill="background1"/>
            <w:vAlign w:val="center"/>
          </w:tcPr>
          <w:p w14:paraId="49D481AD" w14:textId="77777777" w:rsidR="00980929" w:rsidRDefault="00980929" w:rsidP="00A916E6">
            <w:r>
              <w:lastRenderedPageBreak/>
              <w:t>Errors &amp; Omissions</w:t>
            </w:r>
          </w:p>
        </w:tc>
        <w:tc>
          <w:tcPr>
            <w:tcW w:w="5530" w:type="dxa"/>
            <w:shd w:val="clear" w:color="auto" w:fill="FFFFFF" w:themeFill="background1"/>
            <w:vAlign w:val="center"/>
          </w:tcPr>
          <w:p w14:paraId="787F948C" w14:textId="77777777" w:rsidR="00980929" w:rsidRDefault="00980929" w:rsidP="00A916E6"/>
        </w:tc>
      </w:tr>
    </w:tbl>
    <w:p w14:paraId="3AA57426" w14:textId="5A1C3114" w:rsidR="00980929" w:rsidRDefault="00980929"/>
    <w:tbl>
      <w:tblPr>
        <w:tblStyle w:val="TableGrid"/>
        <w:tblW w:w="11074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768"/>
        <w:gridCol w:w="2768"/>
        <w:gridCol w:w="2769"/>
        <w:gridCol w:w="2769"/>
      </w:tblGrid>
      <w:tr w:rsidR="00156430" w:rsidRPr="00AA0AF6" w14:paraId="03BA066B" w14:textId="147B45B9" w:rsidTr="00DC23A4">
        <w:trPr>
          <w:cantSplit/>
          <w:trHeight w:val="234"/>
          <w:jc w:val="center"/>
        </w:trPr>
        <w:tc>
          <w:tcPr>
            <w:tcW w:w="11074" w:type="dxa"/>
            <w:gridSpan w:val="4"/>
            <w:shd w:val="clear" w:color="auto" w:fill="E6E6E6"/>
            <w:vAlign w:val="center"/>
          </w:tcPr>
          <w:p w14:paraId="582E7A76" w14:textId="59ACF4B2" w:rsidR="00156430" w:rsidRDefault="00156430" w:rsidP="00AA41EA">
            <w:pPr>
              <w:pStyle w:val="SectionHeading"/>
            </w:pPr>
            <w:r>
              <w:t>PRESS MENTIONS</w:t>
            </w:r>
          </w:p>
        </w:tc>
      </w:tr>
      <w:tr w:rsidR="00156430" w:rsidRPr="00B72362" w14:paraId="0685C254" w14:textId="0A1CD9D0" w:rsidTr="00156430">
        <w:trPr>
          <w:cantSplit/>
          <w:trHeight w:val="234"/>
          <w:jc w:val="center"/>
        </w:trPr>
        <w:tc>
          <w:tcPr>
            <w:tcW w:w="2768" w:type="dxa"/>
            <w:shd w:val="clear" w:color="auto" w:fill="DBE5F1" w:themeFill="accent1" w:themeFillTint="33"/>
            <w:vAlign w:val="center"/>
          </w:tcPr>
          <w:p w14:paraId="1294E28F" w14:textId="3BB1F69D" w:rsidR="00156430" w:rsidRDefault="00156430" w:rsidP="00AA41EA">
            <w:r>
              <w:t>Article Headline</w:t>
            </w:r>
          </w:p>
        </w:tc>
        <w:tc>
          <w:tcPr>
            <w:tcW w:w="2768" w:type="dxa"/>
            <w:shd w:val="clear" w:color="auto" w:fill="DBE5F1" w:themeFill="accent1" w:themeFillTint="33"/>
            <w:vAlign w:val="center"/>
          </w:tcPr>
          <w:p w14:paraId="74C43773" w14:textId="5EE2FE24" w:rsidR="00156430" w:rsidRPr="00B72362" w:rsidRDefault="00156430" w:rsidP="00AA41EA">
            <w:r>
              <w:t>Article URL</w:t>
            </w:r>
          </w:p>
        </w:tc>
        <w:tc>
          <w:tcPr>
            <w:tcW w:w="2769" w:type="dxa"/>
            <w:shd w:val="clear" w:color="auto" w:fill="DBE5F1" w:themeFill="accent1" w:themeFillTint="33"/>
            <w:vAlign w:val="center"/>
          </w:tcPr>
          <w:p w14:paraId="26903D20" w14:textId="11433A69" w:rsidR="00156430" w:rsidRPr="00B72362" w:rsidRDefault="00156430" w:rsidP="00AA41EA">
            <w:r>
              <w:t>Publication Date</w:t>
            </w:r>
          </w:p>
        </w:tc>
        <w:tc>
          <w:tcPr>
            <w:tcW w:w="2769" w:type="dxa"/>
            <w:shd w:val="clear" w:color="auto" w:fill="DBE5F1" w:themeFill="accent1" w:themeFillTint="33"/>
          </w:tcPr>
          <w:p w14:paraId="0FDCA4FB" w14:textId="0969973F" w:rsidR="00156430" w:rsidRDefault="00156430" w:rsidP="00AA41EA">
            <w:r>
              <w:t>Publication Outlet Name</w:t>
            </w:r>
          </w:p>
        </w:tc>
      </w:tr>
      <w:tr w:rsidR="00156430" w:rsidRPr="00B72362" w14:paraId="4A3B7513" w14:textId="1EB1EF4D" w:rsidTr="00156430">
        <w:trPr>
          <w:cantSplit/>
          <w:trHeight w:val="234"/>
          <w:jc w:val="center"/>
        </w:trPr>
        <w:tc>
          <w:tcPr>
            <w:tcW w:w="2768" w:type="dxa"/>
            <w:shd w:val="clear" w:color="auto" w:fill="auto"/>
            <w:vAlign w:val="center"/>
          </w:tcPr>
          <w:p w14:paraId="547CD1DA" w14:textId="77777777" w:rsidR="00156430" w:rsidRDefault="00156430" w:rsidP="00AA41EA"/>
        </w:tc>
        <w:tc>
          <w:tcPr>
            <w:tcW w:w="2768" w:type="dxa"/>
            <w:shd w:val="clear" w:color="auto" w:fill="auto"/>
            <w:vAlign w:val="center"/>
          </w:tcPr>
          <w:p w14:paraId="538B8105" w14:textId="77777777" w:rsidR="00156430" w:rsidRPr="00B72362" w:rsidRDefault="00156430" w:rsidP="00AA41EA"/>
        </w:tc>
        <w:tc>
          <w:tcPr>
            <w:tcW w:w="2769" w:type="dxa"/>
            <w:shd w:val="clear" w:color="auto" w:fill="auto"/>
            <w:vAlign w:val="center"/>
          </w:tcPr>
          <w:p w14:paraId="29E17B14" w14:textId="77777777" w:rsidR="00156430" w:rsidRPr="00B72362" w:rsidRDefault="00156430" w:rsidP="00AA41EA"/>
        </w:tc>
        <w:tc>
          <w:tcPr>
            <w:tcW w:w="2769" w:type="dxa"/>
          </w:tcPr>
          <w:p w14:paraId="2B3626B4" w14:textId="77777777" w:rsidR="00156430" w:rsidRPr="00B72362" w:rsidRDefault="00156430" w:rsidP="00AA41EA"/>
        </w:tc>
      </w:tr>
      <w:tr w:rsidR="00156430" w:rsidRPr="00B72362" w14:paraId="33FB9A04" w14:textId="5777970A" w:rsidTr="00156430">
        <w:trPr>
          <w:cantSplit/>
          <w:trHeight w:val="234"/>
          <w:jc w:val="center"/>
        </w:trPr>
        <w:tc>
          <w:tcPr>
            <w:tcW w:w="2768" w:type="dxa"/>
            <w:shd w:val="clear" w:color="auto" w:fill="auto"/>
            <w:vAlign w:val="center"/>
          </w:tcPr>
          <w:p w14:paraId="66072654" w14:textId="77777777" w:rsidR="00156430" w:rsidRDefault="00156430" w:rsidP="00AA41EA"/>
        </w:tc>
        <w:tc>
          <w:tcPr>
            <w:tcW w:w="2768" w:type="dxa"/>
            <w:shd w:val="clear" w:color="auto" w:fill="auto"/>
            <w:vAlign w:val="center"/>
          </w:tcPr>
          <w:p w14:paraId="3B5648D8" w14:textId="77777777" w:rsidR="00156430" w:rsidRPr="00B72362" w:rsidRDefault="00156430" w:rsidP="00AA41EA"/>
        </w:tc>
        <w:tc>
          <w:tcPr>
            <w:tcW w:w="2769" w:type="dxa"/>
            <w:shd w:val="clear" w:color="auto" w:fill="auto"/>
            <w:vAlign w:val="center"/>
          </w:tcPr>
          <w:p w14:paraId="7835689F" w14:textId="77777777" w:rsidR="00156430" w:rsidRPr="00B72362" w:rsidRDefault="00156430" w:rsidP="00AA41EA"/>
        </w:tc>
        <w:tc>
          <w:tcPr>
            <w:tcW w:w="2769" w:type="dxa"/>
          </w:tcPr>
          <w:p w14:paraId="21EA37B2" w14:textId="77777777" w:rsidR="00156430" w:rsidRPr="00B72362" w:rsidRDefault="00156430" w:rsidP="00AA41EA"/>
        </w:tc>
      </w:tr>
      <w:tr w:rsidR="00156430" w:rsidRPr="00B72362" w14:paraId="45D574F6" w14:textId="31677212" w:rsidTr="00156430">
        <w:trPr>
          <w:cantSplit/>
          <w:trHeight w:val="234"/>
          <w:jc w:val="center"/>
        </w:trPr>
        <w:tc>
          <w:tcPr>
            <w:tcW w:w="2768" w:type="dxa"/>
            <w:shd w:val="clear" w:color="auto" w:fill="auto"/>
            <w:vAlign w:val="center"/>
          </w:tcPr>
          <w:p w14:paraId="565067D7" w14:textId="77777777" w:rsidR="00156430" w:rsidRDefault="00156430" w:rsidP="00AA41EA"/>
        </w:tc>
        <w:tc>
          <w:tcPr>
            <w:tcW w:w="2768" w:type="dxa"/>
            <w:shd w:val="clear" w:color="auto" w:fill="auto"/>
            <w:vAlign w:val="center"/>
          </w:tcPr>
          <w:p w14:paraId="65AC7B85" w14:textId="77777777" w:rsidR="00156430" w:rsidRPr="00B72362" w:rsidRDefault="00156430" w:rsidP="00AA41EA"/>
        </w:tc>
        <w:tc>
          <w:tcPr>
            <w:tcW w:w="2769" w:type="dxa"/>
            <w:shd w:val="clear" w:color="auto" w:fill="auto"/>
            <w:vAlign w:val="center"/>
          </w:tcPr>
          <w:p w14:paraId="250B840C" w14:textId="77777777" w:rsidR="00156430" w:rsidRPr="00B72362" w:rsidRDefault="00156430" w:rsidP="00AA41EA"/>
        </w:tc>
        <w:tc>
          <w:tcPr>
            <w:tcW w:w="2769" w:type="dxa"/>
          </w:tcPr>
          <w:p w14:paraId="688FDE2D" w14:textId="77777777" w:rsidR="00156430" w:rsidRPr="00B72362" w:rsidRDefault="00156430" w:rsidP="00AA41EA"/>
        </w:tc>
      </w:tr>
      <w:tr w:rsidR="00156430" w:rsidRPr="00B72362" w14:paraId="1DACF6D6" w14:textId="77777777" w:rsidTr="00156430">
        <w:trPr>
          <w:cantSplit/>
          <w:trHeight w:val="234"/>
          <w:jc w:val="center"/>
        </w:trPr>
        <w:tc>
          <w:tcPr>
            <w:tcW w:w="2768" w:type="dxa"/>
            <w:shd w:val="clear" w:color="auto" w:fill="auto"/>
            <w:vAlign w:val="center"/>
          </w:tcPr>
          <w:p w14:paraId="79008ED9" w14:textId="77777777" w:rsidR="00156430" w:rsidRDefault="00156430" w:rsidP="00AA41EA"/>
        </w:tc>
        <w:tc>
          <w:tcPr>
            <w:tcW w:w="2768" w:type="dxa"/>
            <w:shd w:val="clear" w:color="auto" w:fill="auto"/>
            <w:vAlign w:val="center"/>
          </w:tcPr>
          <w:p w14:paraId="25751245" w14:textId="77777777" w:rsidR="00156430" w:rsidRPr="00B72362" w:rsidRDefault="00156430" w:rsidP="00AA41EA"/>
        </w:tc>
        <w:tc>
          <w:tcPr>
            <w:tcW w:w="2769" w:type="dxa"/>
            <w:shd w:val="clear" w:color="auto" w:fill="auto"/>
            <w:vAlign w:val="center"/>
          </w:tcPr>
          <w:p w14:paraId="174AA93A" w14:textId="77777777" w:rsidR="00156430" w:rsidRPr="00B72362" w:rsidRDefault="00156430" w:rsidP="00AA41EA"/>
        </w:tc>
        <w:tc>
          <w:tcPr>
            <w:tcW w:w="2769" w:type="dxa"/>
          </w:tcPr>
          <w:p w14:paraId="264AC67A" w14:textId="77777777" w:rsidR="00156430" w:rsidRPr="00B72362" w:rsidRDefault="00156430" w:rsidP="00AA41EA"/>
        </w:tc>
      </w:tr>
      <w:tr w:rsidR="00156430" w:rsidRPr="00B72362" w14:paraId="7B0AC641" w14:textId="77777777" w:rsidTr="00156430">
        <w:trPr>
          <w:cantSplit/>
          <w:trHeight w:val="234"/>
          <w:jc w:val="center"/>
        </w:trPr>
        <w:tc>
          <w:tcPr>
            <w:tcW w:w="2768" w:type="dxa"/>
            <w:shd w:val="clear" w:color="auto" w:fill="auto"/>
            <w:vAlign w:val="center"/>
          </w:tcPr>
          <w:p w14:paraId="3C4BB096" w14:textId="77777777" w:rsidR="00156430" w:rsidRDefault="00156430" w:rsidP="00AA41EA"/>
        </w:tc>
        <w:tc>
          <w:tcPr>
            <w:tcW w:w="2768" w:type="dxa"/>
            <w:shd w:val="clear" w:color="auto" w:fill="auto"/>
            <w:vAlign w:val="center"/>
          </w:tcPr>
          <w:p w14:paraId="3EC24F0C" w14:textId="77777777" w:rsidR="00156430" w:rsidRPr="00B72362" w:rsidRDefault="00156430" w:rsidP="00AA41EA"/>
        </w:tc>
        <w:tc>
          <w:tcPr>
            <w:tcW w:w="2769" w:type="dxa"/>
            <w:shd w:val="clear" w:color="auto" w:fill="auto"/>
            <w:vAlign w:val="center"/>
          </w:tcPr>
          <w:p w14:paraId="3F5F500F" w14:textId="77777777" w:rsidR="00156430" w:rsidRPr="00B72362" w:rsidRDefault="00156430" w:rsidP="00AA41EA"/>
        </w:tc>
        <w:tc>
          <w:tcPr>
            <w:tcW w:w="2769" w:type="dxa"/>
          </w:tcPr>
          <w:p w14:paraId="468F1AFA" w14:textId="77777777" w:rsidR="00156430" w:rsidRPr="00B72362" w:rsidRDefault="00156430" w:rsidP="00AA41EA"/>
        </w:tc>
      </w:tr>
    </w:tbl>
    <w:p w14:paraId="31F2A787" w14:textId="77777777" w:rsidR="0036481A" w:rsidRDefault="0036481A" w:rsidP="0036481A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36481A" w14:paraId="52E46AD4" w14:textId="77777777" w:rsidTr="0036481A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4511B1F2" w14:textId="77777777" w:rsidR="0036481A" w:rsidRDefault="0036481A">
            <w:pPr>
              <w:pStyle w:val="SectionHeading"/>
            </w:pPr>
            <w:r>
              <w:t>ADDITIONAL INFORMATION</w:t>
            </w:r>
          </w:p>
        </w:tc>
      </w:tr>
      <w:tr w:rsidR="0036481A" w14:paraId="74696992" w14:textId="77777777" w:rsidTr="003648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1FE31FA8" w14:textId="77777777" w:rsidR="0036481A" w:rsidRDefault="0036481A">
            <w:r>
              <w:t>Attribute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6742454C" w14:textId="77777777" w:rsidR="0036481A" w:rsidRDefault="0036481A">
            <w:r>
              <w:t>Value</w:t>
            </w:r>
          </w:p>
        </w:tc>
      </w:tr>
      <w:tr w:rsidR="0036481A" w14:paraId="18380540" w14:textId="77777777" w:rsidTr="003648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03F4A3" w14:textId="77777777" w:rsidR="0036481A" w:rsidRDefault="003648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CCC897" w14:textId="77777777" w:rsidR="0036481A" w:rsidRDefault="0036481A"/>
        </w:tc>
      </w:tr>
      <w:tr w:rsidR="0036481A" w14:paraId="0AEFD965" w14:textId="77777777" w:rsidTr="003648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2E2B29" w14:textId="77777777" w:rsidR="0036481A" w:rsidRDefault="003648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AA599" w14:textId="77777777" w:rsidR="0036481A" w:rsidRDefault="0036481A"/>
        </w:tc>
      </w:tr>
      <w:tr w:rsidR="0036481A" w14:paraId="111E0EEE" w14:textId="77777777" w:rsidTr="003648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73A001" w14:textId="77777777" w:rsidR="0036481A" w:rsidRDefault="003648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CE1591" w14:textId="77777777" w:rsidR="0036481A" w:rsidRDefault="0036481A"/>
        </w:tc>
      </w:tr>
      <w:tr w:rsidR="0036481A" w14:paraId="6EDA0EC0" w14:textId="77777777" w:rsidTr="003648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2F7D3A" w14:textId="77777777" w:rsidR="0036481A" w:rsidRDefault="003648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E3FFD3" w14:textId="77777777" w:rsidR="0036481A" w:rsidRDefault="0036481A"/>
        </w:tc>
      </w:tr>
      <w:tr w:rsidR="0036481A" w14:paraId="4616F297" w14:textId="77777777" w:rsidTr="003648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74D86E" w14:textId="77777777" w:rsidR="0036481A" w:rsidRDefault="003648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9FD765" w14:textId="77777777" w:rsidR="0036481A" w:rsidRDefault="0036481A"/>
        </w:tc>
      </w:tr>
    </w:tbl>
    <w:p w14:paraId="0693BDDC" w14:textId="77777777" w:rsidR="00156430" w:rsidRDefault="00156430"/>
    <w:sectPr w:rsidR="00156430" w:rsidSect="00B61506">
      <w:footerReference w:type="default" r:id="rId6"/>
      <w:pgSz w:w="12240" w:h="15840"/>
      <w:pgMar w:top="720" w:right="72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9DC8E" w14:textId="77777777" w:rsidR="008A7B70" w:rsidRDefault="008A7B70" w:rsidP="00DA7EAC">
      <w:pPr>
        <w:pStyle w:val="Heading1"/>
      </w:pPr>
      <w:r>
        <w:separator/>
      </w:r>
    </w:p>
  </w:endnote>
  <w:endnote w:type="continuationSeparator" w:id="0">
    <w:p w14:paraId="0373C43A" w14:textId="77777777" w:rsidR="008A7B70" w:rsidRDefault="008A7B70" w:rsidP="00DA7EAC">
      <w:pPr>
        <w:pStyle w:val="Heading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0451790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5C7FBC47" w14:textId="77777777" w:rsidR="00325A3A" w:rsidRDefault="00325A3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092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8092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66E0F0" w14:textId="77777777" w:rsidR="00325A3A" w:rsidRPr="00B07E13" w:rsidRDefault="00325A3A" w:rsidP="00EB52A5">
    <w:pPr>
      <w:jc w:val="center"/>
      <w:rPr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B07E13">
      <w:rPr>
        <w:i/>
        <w:sz w:val="12"/>
      </w:rPr>
      <w:t>vd1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8457AB" w14:textId="77777777" w:rsidR="008A7B70" w:rsidRDefault="008A7B70" w:rsidP="00DA7EAC">
      <w:pPr>
        <w:pStyle w:val="Heading1"/>
      </w:pPr>
      <w:r>
        <w:separator/>
      </w:r>
    </w:p>
  </w:footnote>
  <w:footnote w:type="continuationSeparator" w:id="0">
    <w:p w14:paraId="067E1970" w14:textId="77777777" w:rsidR="008A7B70" w:rsidRDefault="008A7B70" w:rsidP="00DA7EAC">
      <w:pPr>
        <w:pStyle w:val="Heading1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F"/>
    <w:rsid w:val="00017261"/>
    <w:rsid w:val="00017DD1"/>
    <w:rsid w:val="0003237E"/>
    <w:rsid w:val="000332AD"/>
    <w:rsid w:val="00046106"/>
    <w:rsid w:val="00073A96"/>
    <w:rsid w:val="000814CB"/>
    <w:rsid w:val="000827F0"/>
    <w:rsid w:val="000A4895"/>
    <w:rsid w:val="000B50FB"/>
    <w:rsid w:val="000C0676"/>
    <w:rsid w:val="000C3395"/>
    <w:rsid w:val="000C4143"/>
    <w:rsid w:val="000C5303"/>
    <w:rsid w:val="000C6799"/>
    <w:rsid w:val="000D3501"/>
    <w:rsid w:val="000D6D11"/>
    <w:rsid w:val="000E1607"/>
    <w:rsid w:val="000E412F"/>
    <w:rsid w:val="000E71B7"/>
    <w:rsid w:val="000F009D"/>
    <w:rsid w:val="000F7E41"/>
    <w:rsid w:val="0010688E"/>
    <w:rsid w:val="0011649E"/>
    <w:rsid w:val="00122F9B"/>
    <w:rsid w:val="0014727F"/>
    <w:rsid w:val="00156430"/>
    <w:rsid w:val="00157689"/>
    <w:rsid w:val="00160BDF"/>
    <w:rsid w:val="0016303A"/>
    <w:rsid w:val="00163A47"/>
    <w:rsid w:val="00190AE4"/>
    <w:rsid w:val="00190F40"/>
    <w:rsid w:val="001A5DAB"/>
    <w:rsid w:val="001A6DB0"/>
    <w:rsid w:val="001A7E81"/>
    <w:rsid w:val="001D3414"/>
    <w:rsid w:val="001D40AE"/>
    <w:rsid w:val="001E6E74"/>
    <w:rsid w:val="001F0D11"/>
    <w:rsid w:val="001F79F2"/>
    <w:rsid w:val="001F7A95"/>
    <w:rsid w:val="00214D4D"/>
    <w:rsid w:val="00233830"/>
    <w:rsid w:val="00240AF1"/>
    <w:rsid w:val="00242BCF"/>
    <w:rsid w:val="0024648C"/>
    <w:rsid w:val="00246632"/>
    <w:rsid w:val="00251D7A"/>
    <w:rsid w:val="002540A6"/>
    <w:rsid w:val="00257173"/>
    <w:rsid w:val="002602F0"/>
    <w:rsid w:val="00266D8A"/>
    <w:rsid w:val="00281232"/>
    <w:rsid w:val="00282E1B"/>
    <w:rsid w:val="0029191A"/>
    <w:rsid w:val="002C0936"/>
    <w:rsid w:val="002C59EB"/>
    <w:rsid w:val="002D2D2D"/>
    <w:rsid w:val="00311F63"/>
    <w:rsid w:val="00325A3A"/>
    <w:rsid w:val="003626FE"/>
    <w:rsid w:val="00363F93"/>
    <w:rsid w:val="0036481A"/>
    <w:rsid w:val="003756BA"/>
    <w:rsid w:val="00384215"/>
    <w:rsid w:val="00385C94"/>
    <w:rsid w:val="003A3340"/>
    <w:rsid w:val="003A61AB"/>
    <w:rsid w:val="003B6E9F"/>
    <w:rsid w:val="003B6F9B"/>
    <w:rsid w:val="003C6AF6"/>
    <w:rsid w:val="003E6140"/>
    <w:rsid w:val="004030E8"/>
    <w:rsid w:val="00406210"/>
    <w:rsid w:val="00415F5F"/>
    <w:rsid w:val="0042038C"/>
    <w:rsid w:val="00424770"/>
    <w:rsid w:val="004254EC"/>
    <w:rsid w:val="00426FF0"/>
    <w:rsid w:val="00437F3A"/>
    <w:rsid w:val="00461DCB"/>
    <w:rsid w:val="0046276C"/>
    <w:rsid w:val="00485FA1"/>
    <w:rsid w:val="00491A66"/>
    <w:rsid w:val="004A0100"/>
    <w:rsid w:val="004A30F9"/>
    <w:rsid w:val="004B23C7"/>
    <w:rsid w:val="004B77BF"/>
    <w:rsid w:val="004D7D79"/>
    <w:rsid w:val="00524CEC"/>
    <w:rsid w:val="00530775"/>
    <w:rsid w:val="00531C25"/>
    <w:rsid w:val="00532E88"/>
    <w:rsid w:val="00532EF8"/>
    <w:rsid w:val="005360D4"/>
    <w:rsid w:val="0054754E"/>
    <w:rsid w:val="0056338C"/>
    <w:rsid w:val="00581627"/>
    <w:rsid w:val="0058234D"/>
    <w:rsid w:val="00585165"/>
    <w:rsid w:val="005864E3"/>
    <w:rsid w:val="005B3DA5"/>
    <w:rsid w:val="005D4280"/>
    <w:rsid w:val="005D6072"/>
    <w:rsid w:val="005F2DC6"/>
    <w:rsid w:val="006026CF"/>
    <w:rsid w:val="006356FD"/>
    <w:rsid w:val="006638AD"/>
    <w:rsid w:val="00671993"/>
    <w:rsid w:val="00673C38"/>
    <w:rsid w:val="00675189"/>
    <w:rsid w:val="00675B49"/>
    <w:rsid w:val="00682713"/>
    <w:rsid w:val="006A38A0"/>
    <w:rsid w:val="006D091F"/>
    <w:rsid w:val="006D2BCA"/>
    <w:rsid w:val="006D49A2"/>
    <w:rsid w:val="006F72D2"/>
    <w:rsid w:val="00722D35"/>
    <w:rsid w:val="00722DE8"/>
    <w:rsid w:val="00733AC6"/>
    <w:rsid w:val="007344B3"/>
    <w:rsid w:val="00754572"/>
    <w:rsid w:val="00770EEA"/>
    <w:rsid w:val="00777E58"/>
    <w:rsid w:val="007825C0"/>
    <w:rsid w:val="007A2C44"/>
    <w:rsid w:val="007B6392"/>
    <w:rsid w:val="007E3D81"/>
    <w:rsid w:val="00813C2D"/>
    <w:rsid w:val="00822C42"/>
    <w:rsid w:val="00825C35"/>
    <w:rsid w:val="00833ACF"/>
    <w:rsid w:val="00837769"/>
    <w:rsid w:val="0084190E"/>
    <w:rsid w:val="00851EAE"/>
    <w:rsid w:val="008559E4"/>
    <w:rsid w:val="008658E6"/>
    <w:rsid w:val="008660D2"/>
    <w:rsid w:val="00884CA6"/>
    <w:rsid w:val="00887861"/>
    <w:rsid w:val="00890AE3"/>
    <w:rsid w:val="008A7B70"/>
    <w:rsid w:val="008B4E59"/>
    <w:rsid w:val="008C42BF"/>
    <w:rsid w:val="008D0181"/>
    <w:rsid w:val="008D1283"/>
    <w:rsid w:val="008D5D0C"/>
    <w:rsid w:val="008E5C14"/>
    <w:rsid w:val="00921077"/>
    <w:rsid w:val="00930927"/>
    <w:rsid w:val="00932D09"/>
    <w:rsid w:val="00947EA7"/>
    <w:rsid w:val="009570A3"/>
    <w:rsid w:val="009622B2"/>
    <w:rsid w:val="00977B44"/>
    <w:rsid w:val="00980929"/>
    <w:rsid w:val="00986EB7"/>
    <w:rsid w:val="009B2A77"/>
    <w:rsid w:val="009F58BB"/>
    <w:rsid w:val="00A07000"/>
    <w:rsid w:val="00A26571"/>
    <w:rsid w:val="00A26767"/>
    <w:rsid w:val="00A33689"/>
    <w:rsid w:val="00A41E64"/>
    <w:rsid w:val="00A4373B"/>
    <w:rsid w:val="00A4441F"/>
    <w:rsid w:val="00A744A8"/>
    <w:rsid w:val="00A8054D"/>
    <w:rsid w:val="00AA0AF6"/>
    <w:rsid w:val="00AC087E"/>
    <w:rsid w:val="00AC3BD7"/>
    <w:rsid w:val="00AE1F72"/>
    <w:rsid w:val="00AF093D"/>
    <w:rsid w:val="00B04903"/>
    <w:rsid w:val="00B07E13"/>
    <w:rsid w:val="00B113ED"/>
    <w:rsid w:val="00B12708"/>
    <w:rsid w:val="00B234D0"/>
    <w:rsid w:val="00B23636"/>
    <w:rsid w:val="00B41C69"/>
    <w:rsid w:val="00B55EE9"/>
    <w:rsid w:val="00B61356"/>
    <w:rsid w:val="00B61506"/>
    <w:rsid w:val="00B719DC"/>
    <w:rsid w:val="00B72362"/>
    <w:rsid w:val="00B96D9F"/>
    <w:rsid w:val="00BA3893"/>
    <w:rsid w:val="00BE09D6"/>
    <w:rsid w:val="00C2031B"/>
    <w:rsid w:val="00C30E55"/>
    <w:rsid w:val="00C63324"/>
    <w:rsid w:val="00C710A9"/>
    <w:rsid w:val="00C72E20"/>
    <w:rsid w:val="00C7456E"/>
    <w:rsid w:val="00C81188"/>
    <w:rsid w:val="00CA0FB4"/>
    <w:rsid w:val="00CA1F23"/>
    <w:rsid w:val="00CB5E53"/>
    <w:rsid w:val="00CC423E"/>
    <w:rsid w:val="00CC4D79"/>
    <w:rsid w:val="00CC6A22"/>
    <w:rsid w:val="00CC7CB7"/>
    <w:rsid w:val="00CF5910"/>
    <w:rsid w:val="00D02133"/>
    <w:rsid w:val="00D110C7"/>
    <w:rsid w:val="00D21FCD"/>
    <w:rsid w:val="00D239F6"/>
    <w:rsid w:val="00D34CBE"/>
    <w:rsid w:val="00D461ED"/>
    <w:rsid w:val="00D53D61"/>
    <w:rsid w:val="00D65CB8"/>
    <w:rsid w:val="00D66A94"/>
    <w:rsid w:val="00D76CCB"/>
    <w:rsid w:val="00DA2465"/>
    <w:rsid w:val="00DA5F94"/>
    <w:rsid w:val="00DA7EAC"/>
    <w:rsid w:val="00DD36F5"/>
    <w:rsid w:val="00DF1BA0"/>
    <w:rsid w:val="00E17A96"/>
    <w:rsid w:val="00E33DC8"/>
    <w:rsid w:val="00E41B70"/>
    <w:rsid w:val="00E52907"/>
    <w:rsid w:val="00E630EB"/>
    <w:rsid w:val="00E63171"/>
    <w:rsid w:val="00E67567"/>
    <w:rsid w:val="00E717E7"/>
    <w:rsid w:val="00E71ED4"/>
    <w:rsid w:val="00E735C6"/>
    <w:rsid w:val="00E75AE6"/>
    <w:rsid w:val="00E80215"/>
    <w:rsid w:val="00E85CFB"/>
    <w:rsid w:val="00E86314"/>
    <w:rsid w:val="00E87C3A"/>
    <w:rsid w:val="00EA0B79"/>
    <w:rsid w:val="00EA7F19"/>
    <w:rsid w:val="00EB52A5"/>
    <w:rsid w:val="00EC6419"/>
    <w:rsid w:val="00EC655E"/>
    <w:rsid w:val="00EE33CA"/>
    <w:rsid w:val="00EE3E26"/>
    <w:rsid w:val="00F04B9B"/>
    <w:rsid w:val="00F0626A"/>
    <w:rsid w:val="00F06353"/>
    <w:rsid w:val="00F149CC"/>
    <w:rsid w:val="00F32A53"/>
    <w:rsid w:val="00F46364"/>
    <w:rsid w:val="00F47791"/>
    <w:rsid w:val="00F53DB0"/>
    <w:rsid w:val="00F60351"/>
    <w:rsid w:val="00F62A9C"/>
    <w:rsid w:val="00F72F2F"/>
    <w:rsid w:val="00F73E35"/>
    <w:rsid w:val="00F74AAD"/>
    <w:rsid w:val="00FB4BF1"/>
    <w:rsid w:val="00FC0C09"/>
    <w:rsid w:val="00FC21E9"/>
    <w:rsid w:val="00FC2B85"/>
    <w:rsid w:val="00FD63B2"/>
    <w:rsid w:val="00FE37CA"/>
    <w:rsid w:val="00FF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4BDB7"/>
  <w15:docId w15:val="{29DB0364-3CDA-4B2F-BEC7-6B6BB168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DA7EAC"/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DA7EAC"/>
    <w:pPr>
      <w:spacing w:after="80"/>
      <w:jc w:val="center"/>
      <w:outlineLvl w:val="0"/>
    </w:pPr>
    <w:rPr>
      <w:b/>
      <w:caps/>
      <w:spacing w:val="20"/>
      <w:sz w:val="24"/>
    </w:rPr>
  </w:style>
  <w:style w:type="paragraph" w:styleId="Heading2">
    <w:name w:val="heading 2"/>
    <w:basedOn w:val="Normal"/>
    <w:next w:val="Normal"/>
    <w:qFormat/>
    <w:rsid w:val="00DA7EAC"/>
    <w:pPr>
      <w:spacing w:before="40"/>
      <w:jc w:val="center"/>
      <w:outlineLvl w:val="1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7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</w:style>
  <w:style w:type="paragraph" w:customStyle="1" w:styleId="SectionHeading">
    <w:name w:val="Section Heading"/>
    <w:basedOn w:val="Normal"/>
    <w:rsid w:val="00DA7EAC"/>
    <w:pPr>
      <w:jc w:val="center"/>
    </w:pPr>
    <w:rPr>
      <w:caps/>
    </w:rPr>
  </w:style>
  <w:style w:type="paragraph" w:customStyle="1" w:styleId="SignatureText">
    <w:name w:val="Signature Text"/>
    <w:basedOn w:val="Normal"/>
    <w:rsid w:val="00F06353"/>
    <w:pPr>
      <w:spacing w:before="40" w:after="80"/>
    </w:pPr>
  </w:style>
  <w:style w:type="character" w:styleId="PageNumber">
    <w:name w:val="page number"/>
    <w:basedOn w:val="DefaultParagraphFont"/>
    <w:rsid w:val="00EB52A5"/>
  </w:style>
  <w:style w:type="paragraph" w:styleId="BalloonText">
    <w:name w:val="Balloon Text"/>
    <w:basedOn w:val="Normal"/>
    <w:semiHidden/>
    <w:rsid w:val="00AF093D"/>
    <w:rPr>
      <w:rFonts w:cs="Tahoma"/>
    </w:rPr>
  </w:style>
  <w:style w:type="paragraph" w:styleId="Header">
    <w:name w:val="header"/>
    <w:basedOn w:val="Normal"/>
    <w:link w:val="HeaderChar"/>
    <w:rsid w:val="00C72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E20"/>
    <w:rPr>
      <w:rFonts w:ascii="Tahoma" w:hAnsi="Tahoma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rsid w:val="00C72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E20"/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851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0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clabet\AppData\Roaming\Microsoft\Templates\Credit%20appli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Credit application.dot</Template>
  <TotalTime>15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Auclair, Bethany</dc:creator>
  <cp:lastModifiedBy>Paul, Akash</cp:lastModifiedBy>
  <cp:revision>17</cp:revision>
  <cp:lastPrinted>2016-06-21T19:02:00Z</cp:lastPrinted>
  <dcterms:created xsi:type="dcterms:W3CDTF">2016-06-23T15:09:00Z</dcterms:created>
  <dcterms:modified xsi:type="dcterms:W3CDTF">2022-12-09T11:42:00Z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TC010184631033</vt:lpwstr>
  </property>
</Properties>
</file>