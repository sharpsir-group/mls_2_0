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988"/>
        <w:gridCol w:w="3023"/>
        <w:gridCol w:w="3023"/>
        <w:gridCol w:w="3025"/>
      </w:tblGrid>
      <w:tr w:rsidR="00281232" w:rsidRPr="00B72362" w14:paraId="1809C200" w14:textId="77777777" w:rsidTr="00073A96">
        <w:trPr>
          <w:cantSplit/>
          <w:trHeight w:val="576"/>
          <w:jc w:val="center"/>
        </w:trPr>
        <w:tc>
          <w:tcPr>
            <w:tcW w:w="11059" w:type="dxa"/>
            <w:gridSpan w:val="4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652598" w14:textId="77777777" w:rsidR="00281232" w:rsidRDefault="00281232" w:rsidP="00281232">
            <w:pPr>
              <w:pStyle w:val="Heading1"/>
            </w:pPr>
            <w:r>
              <w:t>Commercial Sale listing</w:t>
            </w:r>
          </w:p>
          <w:p w14:paraId="2E60174E" w14:textId="77777777" w:rsidR="00281232" w:rsidRDefault="00281232" w:rsidP="00281232">
            <w:pPr>
              <w:jc w:val="center"/>
            </w:pPr>
            <w:r>
              <w:t>Required Fields are noted with a red checkmark (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r w:rsidRPr="00D65CB8">
              <w:t>)</w:t>
            </w:r>
          </w:p>
          <w:p w14:paraId="376AD212" w14:textId="77777777" w:rsidR="00281232" w:rsidRPr="000D6D11" w:rsidRDefault="00281232" w:rsidP="00281232">
            <w:pPr>
              <w:jc w:val="center"/>
            </w:pPr>
          </w:p>
        </w:tc>
      </w:tr>
      <w:tr w:rsidR="00281232" w:rsidRPr="00B72362" w14:paraId="2561F9C7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49643C16" w14:textId="77777777" w:rsidR="00281232" w:rsidRPr="00BA3893" w:rsidRDefault="00281232" w:rsidP="00073A96">
            <w:pPr>
              <w:pStyle w:val="SectionHeading"/>
              <w:jc w:val="left"/>
              <w:rPr>
                <w:b/>
              </w:rPr>
            </w:pPr>
            <w:r w:rsidRPr="00BA3893">
              <w:rPr>
                <w:b/>
              </w:rPr>
              <w:t>Property Information</w:t>
            </w:r>
            <w:r>
              <w:rPr>
                <w:b/>
              </w:rPr>
              <w:t xml:space="preserve"> </w:t>
            </w:r>
            <w:r w:rsidRPr="00990882">
              <w:rPr>
                <w:caps w:val="0"/>
              </w:rPr>
              <w:t>(choose one subtype and one corresponding style)</w:t>
            </w:r>
          </w:p>
        </w:tc>
      </w:tr>
      <w:tr w:rsidR="00281232" w:rsidRPr="00B72362" w14:paraId="422D9241" w14:textId="77777777" w:rsidTr="00073A96">
        <w:trPr>
          <w:cantSplit/>
          <w:trHeight w:val="159"/>
          <w:jc w:val="center"/>
        </w:trPr>
        <w:tc>
          <w:tcPr>
            <w:tcW w:w="1988" w:type="dxa"/>
            <w:shd w:val="clear" w:color="auto" w:fill="DBE5F1" w:themeFill="accent1" w:themeFillTint="33"/>
          </w:tcPr>
          <w:p w14:paraId="3AB7FC58" w14:textId="77777777" w:rsidR="00281232" w:rsidRPr="009570A3" w:rsidRDefault="00281232" w:rsidP="00073A96">
            <w:r>
              <w:t>Property Subtype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9071" w:type="dxa"/>
            <w:gridSpan w:val="3"/>
            <w:shd w:val="clear" w:color="auto" w:fill="DBE5F1" w:themeFill="accent1" w:themeFillTint="33"/>
          </w:tcPr>
          <w:p w14:paraId="3F588686" w14:textId="77777777" w:rsidR="00281232" w:rsidRPr="009570A3" w:rsidRDefault="00281232" w:rsidP="00073A96">
            <w:r>
              <w:t>Property Style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281232" w:rsidRPr="00B72362" w14:paraId="0933B9F4" w14:textId="77777777" w:rsidTr="00073A96">
        <w:trPr>
          <w:cantSplit/>
          <w:trHeight w:val="75"/>
          <w:jc w:val="center"/>
        </w:trPr>
        <w:tc>
          <w:tcPr>
            <w:tcW w:w="1988" w:type="dxa"/>
            <w:vMerge w:val="restart"/>
            <w:shd w:val="clear" w:color="auto" w:fill="auto"/>
          </w:tcPr>
          <w:p w14:paraId="69509DB4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Hospitality</w:t>
            </w:r>
          </w:p>
        </w:tc>
        <w:tc>
          <w:tcPr>
            <w:tcW w:w="3023" w:type="dxa"/>
            <w:shd w:val="clear" w:color="auto" w:fill="auto"/>
          </w:tcPr>
          <w:p w14:paraId="54BEF747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Bed and Breakfast            </w:t>
            </w:r>
          </w:p>
        </w:tc>
        <w:tc>
          <w:tcPr>
            <w:tcW w:w="3023" w:type="dxa"/>
            <w:shd w:val="clear" w:color="auto" w:fill="auto"/>
          </w:tcPr>
          <w:p w14:paraId="3D21466B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Hosp. Resort Business</w:t>
            </w:r>
          </w:p>
        </w:tc>
        <w:tc>
          <w:tcPr>
            <w:tcW w:w="3025" w:type="dxa"/>
            <w:shd w:val="clear" w:color="auto" w:fill="auto"/>
          </w:tcPr>
          <w:p w14:paraId="409758BA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</w:tr>
      <w:tr w:rsidR="00281232" w:rsidRPr="00B72362" w14:paraId="045071C5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20718C13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9071" w:type="dxa"/>
            <w:gridSpan w:val="3"/>
            <w:shd w:val="clear" w:color="auto" w:fill="auto"/>
          </w:tcPr>
          <w:p w14:paraId="3F1784DA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Hosp. Hotel/Motel</w:t>
            </w:r>
          </w:p>
        </w:tc>
      </w:tr>
      <w:tr w:rsidR="00281232" w:rsidRPr="00B72362" w14:paraId="131D446A" w14:textId="77777777" w:rsidTr="00073A96">
        <w:trPr>
          <w:cantSplit/>
          <w:trHeight w:val="75"/>
          <w:jc w:val="center"/>
        </w:trPr>
        <w:tc>
          <w:tcPr>
            <w:tcW w:w="1988" w:type="dxa"/>
            <w:vMerge w:val="restart"/>
            <w:shd w:val="clear" w:color="auto" w:fill="auto"/>
          </w:tcPr>
          <w:p w14:paraId="1D294C7D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Industrial</w:t>
            </w:r>
          </w:p>
        </w:tc>
        <w:tc>
          <w:tcPr>
            <w:tcW w:w="3023" w:type="dxa"/>
            <w:shd w:val="clear" w:color="auto" w:fill="auto"/>
          </w:tcPr>
          <w:p w14:paraId="54681A8C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Industrial Bldg- Flex Space    </w:t>
            </w:r>
          </w:p>
        </w:tc>
        <w:tc>
          <w:tcPr>
            <w:tcW w:w="3023" w:type="dxa"/>
            <w:shd w:val="clear" w:color="auto" w:fill="auto"/>
          </w:tcPr>
          <w:p w14:paraId="38CF3D1C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Industrial Bldg- Manufacturing    </w:t>
            </w:r>
          </w:p>
        </w:tc>
        <w:tc>
          <w:tcPr>
            <w:tcW w:w="3025" w:type="dxa"/>
            <w:shd w:val="clear" w:color="auto" w:fill="auto"/>
          </w:tcPr>
          <w:p w14:paraId="01682342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Industrial Bldg- R&amp;D    </w:t>
            </w:r>
          </w:p>
        </w:tc>
      </w:tr>
      <w:tr w:rsidR="00281232" w:rsidRPr="00B72362" w14:paraId="155B3A1C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64D65B24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0E73681C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Industrial Bldg- Warehouse    </w:t>
            </w:r>
          </w:p>
        </w:tc>
        <w:tc>
          <w:tcPr>
            <w:tcW w:w="6048" w:type="dxa"/>
            <w:gridSpan w:val="2"/>
            <w:shd w:val="clear" w:color="auto" w:fill="auto"/>
          </w:tcPr>
          <w:p w14:paraId="7C6DA4E1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</w:tr>
      <w:tr w:rsidR="00281232" w:rsidRPr="00B72362" w14:paraId="3502E2C1" w14:textId="77777777" w:rsidTr="00073A96">
        <w:trPr>
          <w:cantSplit/>
          <w:trHeight w:val="75"/>
          <w:jc w:val="center"/>
        </w:trPr>
        <w:tc>
          <w:tcPr>
            <w:tcW w:w="1988" w:type="dxa"/>
            <w:shd w:val="clear" w:color="auto" w:fill="auto"/>
          </w:tcPr>
          <w:p w14:paraId="67D10D13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Multi-Family</w:t>
            </w:r>
          </w:p>
        </w:tc>
        <w:tc>
          <w:tcPr>
            <w:tcW w:w="3023" w:type="dxa"/>
            <w:shd w:val="clear" w:color="auto" w:fill="auto"/>
          </w:tcPr>
          <w:p w14:paraId="59EF87FD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Multi-Family – 2-4 Units    </w:t>
            </w:r>
          </w:p>
        </w:tc>
        <w:tc>
          <w:tcPr>
            <w:tcW w:w="3023" w:type="dxa"/>
            <w:shd w:val="clear" w:color="auto" w:fill="auto"/>
          </w:tcPr>
          <w:p w14:paraId="5540D8F0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Multi-Family (5-20 Units)    </w:t>
            </w:r>
          </w:p>
        </w:tc>
        <w:tc>
          <w:tcPr>
            <w:tcW w:w="3025" w:type="dxa"/>
            <w:shd w:val="clear" w:color="auto" w:fill="auto"/>
          </w:tcPr>
          <w:p w14:paraId="33CF5BD6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Multi-Family (Over 20 Units)</w:t>
            </w:r>
          </w:p>
        </w:tc>
      </w:tr>
      <w:tr w:rsidR="00281232" w:rsidRPr="00B72362" w14:paraId="586240B2" w14:textId="77777777" w:rsidTr="00073A96">
        <w:trPr>
          <w:cantSplit/>
          <w:trHeight w:val="75"/>
          <w:jc w:val="center"/>
        </w:trPr>
        <w:tc>
          <w:tcPr>
            <w:tcW w:w="1988" w:type="dxa"/>
            <w:vMerge w:val="restart"/>
            <w:shd w:val="clear" w:color="auto" w:fill="auto"/>
          </w:tcPr>
          <w:p w14:paraId="4AC1E0ED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Office Building</w:t>
            </w:r>
          </w:p>
        </w:tc>
        <w:tc>
          <w:tcPr>
            <w:tcW w:w="3023" w:type="dxa"/>
            <w:shd w:val="clear" w:color="auto" w:fill="auto"/>
          </w:tcPr>
          <w:p w14:paraId="0ADEC3A3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Office Bldg- General    </w:t>
            </w:r>
          </w:p>
        </w:tc>
        <w:tc>
          <w:tcPr>
            <w:tcW w:w="3023" w:type="dxa"/>
            <w:shd w:val="clear" w:color="auto" w:fill="auto"/>
          </w:tcPr>
          <w:p w14:paraId="1F03E808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Office Bldg- Government   </w:t>
            </w:r>
          </w:p>
        </w:tc>
        <w:tc>
          <w:tcPr>
            <w:tcW w:w="3025" w:type="dxa"/>
            <w:shd w:val="clear" w:color="auto" w:fill="auto"/>
          </w:tcPr>
          <w:p w14:paraId="73E94E00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Office Bldg- Medical   </w:t>
            </w:r>
          </w:p>
        </w:tc>
      </w:tr>
      <w:tr w:rsidR="00281232" w:rsidRPr="00B72362" w14:paraId="2B7A2840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4C58DFAE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0889E916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Office Bldg- Condo    </w:t>
            </w:r>
          </w:p>
        </w:tc>
        <w:tc>
          <w:tcPr>
            <w:tcW w:w="6048" w:type="dxa"/>
            <w:gridSpan w:val="2"/>
            <w:shd w:val="clear" w:color="auto" w:fill="auto"/>
          </w:tcPr>
          <w:p w14:paraId="2DBFA06C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</w:tr>
      <w:tr w:rsidR="00281232" w:rsidRPr="00B72362" w14:paraId="7525EF7E" w14:textId="77777777" w:rsidTr="00073A96">
        <w:trPr>
          <w:cantSplit/>
          <w:trHeight w:val="75"/>
          <w:jc w:val="center"/>
        </w:trPr>
        <w:tc>
          <w:tcPr>
            <w:tcW w:w="1988" w:type="dxa"/>
            <w:vMerge w:val="restart"/>
            <w:shd w:val="clear" w:color="auto" w:fill="auto"/>
          </w:tcPr>
          <w:p w14:paraId="0866F100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</w:t>
            </w:r>
          </w:p>
        </w:tc>
        <w:tc>
          <w:tcPr>
            <w:tcW w:w="3023" w:type="dxa"/>
            <w:shd w:val="clear" w:color="auto" w:fill="auto"/>
          </w:tcPr>
          <w:p w14:paraId="703846FE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Hosp. Restaurant               </w:t>
            </w:r>
          </w:p>
        </w:tc>
        <w:tc>
          <w:tcPr>
            <w:tcW w:w="3023" w:type="dxa"/>
            <w:shd w:val="clear" w:color="auto" w:fill="auto"/>
          </w:tcPr>
          <w:p w14:paraId="3A086EBE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  <w:tc>
          <w:tcPr>
            <w:tcW w:w="3025" w:type="dxa"/>
            <w:shd w:val="clear" w:color="auto" w:fill="auto"/>
          </w:tcPr>
          <w:p w14:paraId="708D3B39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Retail- Auto/Vehicle</w:t>
            </w:r>
          </w:p>
        </w:tc>
      </w:tr>
      <w:tr w:rsidR="00281232" w:rsidRPr="00B72362" w14:paraId="6E3529A8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4B61A34B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7BC24B16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Retail- Daycare    </w:t>
            </w:r>
          </w:p>
        </w:tc>
        <w:tc>
          <w:tcPr>
            <w:tcW w:w="3023" w:type="dxa"/>
            <w:shd w:val="clear" w:color="auto" w:fill="auto"/>
          </w:tcPr>
          <w:p w14:paraId="67C778D6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Retail- Free Standing    </w:t>
            </w:r>
          </w:p>
        </w:tc>
        <w:tc>
          <w:tcPr>
            <w:tcW w:w="3025" w:type="dxa"/>
            <w:shd w:val="clear" w:color="auto" w:fill="auto"/>
          </w:tcPr>
          <w:p w14:paraId="6A738EAB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Retail- Street Retail    </w:t>
            </w:r>
          </w:p>
        </w:tc>
      </w:tr>
      <w:tr w:rsidR="00281232" w:rsidRPr="00B72362" w14:paraId="2FB8645D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088C15AF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01289399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 Bldg- General Use</w:t>
            </w:r>
          </w:p>
        </w:tc>
        <w:tc>
          <w:tcPr>
            <w:tcW w:w="3023" w:type="dxa"/>
            <w:shd w:val="clear" w:color="auto" w:fill="auto"/>
          </w:tcPr>
          <w:p w14:paraId="0CB310D4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Bldg- Local Strip    </w:t>
            </w:r>
          </w:p>
        </w:tc>
        <w:tc>
          <w:tcPr>
            <w:tcW w:w="3025" w:type="dxa"/>
            <w:shd w:val="clear" w:color="auto" w:fill="auto"/>
          </w:tcPr>
          <w:p w14:paraId="4C9949FE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Bldg- Neighborhood Ctr    </w:t>
            </w:r>
          </w:p>
        </w:tc>
      </w:tr>
      <w:tr w:rsidR="00281232" w:rsidRPr="00B72362" w14:paraId="46C7322B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4FEEFFBA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1ED56866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Bldg- Regional Mall    </w:t>
            </w:r>
          </w:p>
        </w:tc>
        <w:tc>
          <w:tcPr>
            <w:tcW w:w="3023" w:type="dxa"/>
            <w:shd w:val="clear" w:color="auto" w:fill="auto"/>
          </w:tcPr>
          <w:p w14:paraId="7C12E51F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Bldg- SGL User (BigBox)    </w:t>
            </w:r>
          </w:p>
        </w:tc>
        <w:tc>
          <w:tcPr>
            <w:tcW w:w="3025" w:type="dxa"/>
            <w:shd w:val="clear" w:color="auto" w:fill="auto"/>
          </w:tcPr>
          <w:p w14:paraId="7BECCED1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 Business</w:t>
            </w:r>
          </w:p>
        </w:tc>
      </w:tr>
      <w:tr w:rsidR="00281232" w:rsidRPr="00B72362" w14:paraId="38CA3463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62DC7A67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3F50B901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 – Free Standing</w:t>
            </w:r>
          </w:p>
        </w:tc>
        <w:tc>
          <w:tcPr>
            <w:tcW w:w="3023" w:type="dxa"/>
            <w:shd w:val="clear" w:color="auto" w:fill="auto"/>
          </w:tcPr>
          <w:p w14:paraId="16D6314F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 – Street Retail</w:t>
            </w:r>
          </w:p>
        </w:tc>
        <w:tc>
          <w:tcPr>
            <w:tcW w:w="3025" w:type="dxa"/>
            <w:shd w:val="clear" w:color="auto" w:fill="auto"/>
          </w:tcPr>
          <w:p w14:paraId="322E644A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</w:t>
            </w:r>
            <w:r w:rsidR="00B61356">
              <w:rPr>
                <w:rFonts w:cs="Calibri"/>
                <w:noProof/>
              </w:rPr>
              <w:t>–</w:t>
            </w:r>
            <w:r>
              <w:rPr>
                <w:rFonts w:cs="Calibri"/>
                <w:noProof/>
              </w:rPr>
              <w:t xml:space="preserve"> Daycare</w:t>
            </w:r>
          </w:p>
        </w:tc>
      </w:tr>
      <w:tr w:rsidR="00B61356" w:rsidRPr="00B72362" w14:paraId="02BE76C0" w14:textId="77777777" w:rsidTr="00073A96">
        <w:trPr>
          <w:cantSplit/>
          <w:trHeight w:val="75"/>
          <w:jc w:val="center"/>
        </w:trPr>
        <w:tc>
          <w:tcPr>
            <w:tcW w:w="1988" w:type="dxa"/>
            <w:shd w:val="clear" w:color="auto" w:fill="auto"/>
          </w:tcPr>
          <w:p w14:paraId="40489B12" w14:textId="77777777" w:rsidR="00B61356" w:rsidRPr="009570A3" w:rsidRDefault="00B61356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023" w:type="dxa"/>
            <w:shd w:val="clear" w:color="auto" w:fill="auto"/>
          </w:tcPr>
          <w:p w14:paraId="3C71EAF7" w14:textId="77777777" w:rsidR="00B61356" w:rsidRPr="009570A3" w:rsidRDefault="00B61356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  <w:tc>
          <w:tcPr>
            <w:tcW w:w="3023" w:type="dxa"/>
            <w:shd w:val="clear" w:color="auto" w:fill="auto"/>
          </w:tcPr>
          <w:p w14:paraId="794FCF02" w14:textId="77777777" w:rsidR="00B61356" w:rsidRPr="009570A3" w:rsidRDefault="00B61356" w:rsidP="00073A96">
            <w:pPr>
              <w:rPr>
                <w:rFonts w:cs="Calibri"/>
                <w:noProof/>
              </w:rPr>
            </w:pPr>
          </w:p>
        </w:tc>
        <w:tc>
          <w:tcPr>
            <w:tcW w:w="3025" w:type="dxa"/>
            <w:shd w:val="clear" w:color="auto" w:fill="auto"/>
          </w:tcPr>
          <w:p w14:paraId="05C5724C" w14:textId="77777777" w:rsidR="00B61356" w:rsidRPr="009570A3" w:rsidRDefault="00B61356" w:rsidP="00073A96">
            <w:pPr>
              <w:rPr>
                <w:rFonts w:cs="Calibri"/>
                <w:noProof/>
              </w:rPr>
            </w:pPr>
          </w:p>
        </w:tc>
      </w:tr>
    </w:tbl>
    <w:p w14:paraId="5FDE4C82" w14:textId="77777777" w:rsidR="00281232" w:rsidRDefault="00281232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246"/>
        <w:gridCol w:w="34"/>
        <w:gridCol w:w="1350"/>
        <w:gridCol w:w="3195"/>
        <w:gridCol w:w="3234"/>
      </w:tblGrid>
      <w:tr w:rsidR="00455595" w:rsidRPr="00B72362" w14:paraId="2EB51A27" w14:textId="77777777" w:rsidTr="00C207DB">
        <w:trPr>
          <w:cantSplit/>
          <w:trHeight w:val="230"/>
          <w:jc w:val="center"/>
        </w:trPr>
        <w:tc>
          <w:tcPr>
            <w:tcW w:w="11059" w:type="dxa"/>
            <w:gridSpan w:val="5"/>
            <w:shd w:val="clear" w:color="auto" w:fill="E6E6E6"/>
            <w:vAlign w:val="center"/>
          </w:tcPr>
          <w:p w14:paraId="7978E9FA" w14:textId="77777777" w:rsidR="00455595" w:rsidRPr="00B72362" w:rsidRDefault="00455595" w:rsidP="00C207DB">
            <w:pPr>
              <w:pStyle w:val="SectionHeading"/>
            </w:pPr>
            <w:r>
              <w:t>Location</w:t>
            </w:r>
          </w:p>
        </w:tc>
      </w:tr>
      <w:tr w:rsidR="00455595" w:rsidRPr="00B72362" w14:paraId="28A67695" w14:textId="77777777" w:rsidTr="00C207DB">
        <w:trPr>
          <w:cantSplit/>
          <w:trHeight w:val="230"/>
          <w:jc w:val="center"/>
        </w:trPr>
        <w:tc>
          <w:tcPr>
            <w:tcW w:w="3280" w:type="dxa"/>
            <w:gridSpan w:val="2"/>
            <w:shd w:val="clear" w:color="auto" w:fill="auto"/>
            <w:vAlign w:val="center"/>
          </w:tcPr>
          <w:p w14:paraId="74B9073B" w14:textId="77777777" w:rsidR="00455595" w:rsidRPr="00B72362" w:rsidRDefault="00455595" w:rsidP="00C207DB">
            <w:r>
              <w:t>Country: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7779" w:type="dxa"/>
            <w:gridSpan w:val="3"/>
            <w:shd w:val="clear" w:color="auto" w:fill="auto"/>
            <w:vAlign w:val="center"/>
          </w:tcPr>
          <w:p w14:paraId="7957640E" w14:textId="77777777" w:rsidR="00455595" w:rsidRPr="00B72362" w:rsidRDefault="00455595" w:rsidP="00C207DB">
            <w:r>
              <w:t>Address Line 1: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455595" w:rsidRPr="00B72362" w14:paraId="3A0A7114" w14:textId="77777777" w:rsidTr="00C207DB">
        <w:trPr>
          <w:cantSplit/>
          <w:trHeight w:val="230"/>
          <w:jc w:val="center"/>
        </w:trPr>
        <w:tc>
          <w:tcPr>
            <w:tcW w:w="4630" w:type="dxa"/>
            <w:gridSpan w:val="3"/>
            <w:shd w:val="clear" w:color="auto" w:fill="auto"/>
            <w:vAlign w:val="center"/>
          </w:tcPr>
          <w:p w14:paraId="151FF199" w14:textId="77777777" w:rsidR="00455595" w:rsidRPr="00B72362" w:rsidRDefault="00455595" w:rsidP="00C207DB">
            <w:r>
              <w:t xml:space="preserve">Address Line 2: </w:t>
            </w:r>
          </w:p>
        </w:tc>
        <w:tc>
          <w:tcPr>
            <w:tcW w:w="6429" w:type="dxa"/>
            <w:gridSpan w:val="2"/>
            <w:shd w:val="clear" w:color="auto" w:fill="auto"/>
            <w:vAlign w:val="center"/>
          </w:tcPr>
          <w:p w14:paraId="0584284B" w14:textId="77777777" w:rsidR="00455595" w:rsidRPr="00B72362" w:rsidRDefault="00455595" w:rsidP="00C207DB">
            <w:r>
              <w:t>Address Line 3:</w:t>
            </w:r>
          </w:p>
        </w:tc>
      </w:tr>
      <w:tr w:rsidR="00455595" w:rsidRPr="00B72362" w14:paraId="60FD7D18" w14:textId="77777777" w:rsidTr="00C207DB">
        <w:trPr>
          <w:cantSplit/>
          <w:trHeight w:val="230"/>
          <w:jc w:val="center"/>
        </w:trPr>
        <w:tc>
          <w:tcPr>
            <w:tcW w:w="3246" w:type="dxa"/>
            <w:shd w:val="clear" w:color="auto" w:fill="auto"/>
            <w:vAlign w:val="center"/>
          </w:tcPr>
          <w:p w14:paraId="3DA0F012" w14:textId="77777777" w:rsidR="00455595" w:rsidRPr="00B72362" w:rsidRDefault="00455595" w:rsidP="00C207DB">
            <w:r>
              <w:t>City: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4579" w:type="dxa"/>
            <w:gridSpan w:val="3"/>
            <w:shd w:val="clear" w:color="auto" w:fill="auto"/>
            <w:vAlign w:val="center"/>
          </w:tcPr>
          <w:p w14:paraId="6226BA47" w14:textId="77777777" w:rsidR="00455595" w:rsidRPr="00B72362" w:rsidRDefault="00455595" w:rsidP="00C207DB">
            <w:r>
              <w:t>District/County:</w:t>
            </w:r>
          </w:p>
        </w:tc>
        <w:tc>
          <w:tcPr>
            <w:tcW w:w="3234" w:type="dxa"/>
            <w:shd w:val="clear" w:color="auto" w:fill="auto"/>
            <w:vAlign w:val="center"/>
          </w:tcPr>
          <w:p w14:paraId="02C52A89" w14:textId="77777777" w:rsidR="00455595" w:rsidRPr="00B72362" w:rsidRDefault="00455595" w:rsidP="00C207DB">
            <w:r>
              <w:t>State/Province: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  <w:tr w:rsidR="00455595" w:rsidRPr="00B72362" w14:paraId="2D40F5A5" w14:textId="77777777" w:rsidTr="00C207DB">
        <w:trPr>
          <w:cantSplit/>
          <w:trHeight w:val="230"/>
          <w:jc w:val="center"/>
        </w:trPr>
        <w:tc>
          <w:tcPr>
            <w:tcW w:w="3246" w:type="dxa"/>
            <w:shd w:val="clear" w:color="auto" w:fill="auto"/>
            <w:vAlign w:val="center"/>
          </w:tcPr>
          <w:p w14:paraId="77B4EBD1" w14:textId="77777777" w:rsidR="00455595" w:rsidRPr="00B72362" w:rsidRDefault="00455595" w:rsidP="00C207DB">
            <w:r>
              <w:t>Zip/Postal Code: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4579" w:type="dxa"/>
            <w:gridSpan w:val="3"/>
            <w:shd w:val="clear" w:color="auto" w:fill="auto"/>
            <w:vAlign w:val="center"/>
          </w:tcPr>
          <w:p w14:paraId="72C7A98F" w14:textId="77777777" w:rsidR="00455595" w:rsidRPr="00B72362" w:rsidRDefault="00455595" w:rsidP="00C207DB">
            <w:r>
              <w:t>Neighborhood:</w:t>
            </w:r>
          </w:p>
        </w:tc>
        <w:tc>
          <w:tcPr>
            <w:tcW w:w="3234" w:type="dxa"/>
            <w:shd w:val="clear" w:color="auto" w:fill="auto"/>
            <w:vAlign w:val="center"/>
          </w:tcPr>
          <w:p w14:paraId="70C0BDDF" w14:textId="77777777" w:rsidR="00455595" w:rsidRPr="00B72362" w:rsidRDefault="00455595" w:rsidP="00C207DB"/>
        </w:tc>
      </w:tr>
    </w:tbl>
    <w:p w14:paraId="5E4CAABF" w14:textId="77777777" w:rsidR="000F7E41" w:rsidRDefault="000F7E41">
      <w:bookmarkStart w:id="0" w:name="_GoBack"/>
      <w:bookmarkEnd w:id="0"/>
    </w:p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771"/>
        <w:gridCol w:w="1758"/>
        <w:gridCol w:w="1888"/>
        <w:gridCol w:w="3642"/>
      </w:tblGrid>
      <w:tr w:rsidR="008E5C14" w:rsidRPr="00B72362" w14:paraId="1C45A0EF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3E3F44F8" w14:textId="77777777" w:rsidR="008E5C14" w:rsidRPr="00B72362" w:rsidRDefault="008E5C14" w:rsidP="000E1607">
            <w:pPr>
              <w:pStyle w:val="SectionHeading"/>
            </w:pPr>
            <w:r>
              <w:t>listing information</w:t>
            </w:r>
          </w:p>
        </w:tc>
      </w:tr>
      <w:tr w:rsidR="00D239F6" w:rsidRPr="00B72362" w14:paraId="2CBE5B8A" w14:textId="77777777" w:rsidTr="000E1607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363BA533" w14:textId="77777777" w:rsidR="00D239F6" w:rsidRPr="00B72362" w:rsidRDefault="00D239F6" w:rsidP="00D239F6">
            <w:r>
              <w:t>Listing Office: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293D6E18" w14:textId="77777777" w:rsidR="00D239F6" w:rsidRPr="00B72362" w:rsidRDefault="00D239F6" w:rsidP="00D239F6">
            <w:r>
              <w:t>List Price: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34B55D05" w14:textId="77777777" w:rsidR="00D239F6" w:rsidRPr="00B72362" w:rsidRDefault="00D239F6" w:rsidP="00D239F6">
            <w:r>
              <w:t>Date Available:</w:t>
            </w:r>
          </w:p>
        </w:tc>
      </w:tr>
      <w:tr w:rsidR="00D239F6" w:rsidRPr="00B72362" w14:paraId="34C485E0" w14:textId="77777777" w:rsidTr="000E1607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1DCA84FE" w14:textId="77777777" w:rsidR="00D239F6" w:rsidRPr="00B72362" w:rsidRDefault="00D239F6" w:rsidP="00D239F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 </w:t>
            </w:r>
            <w:r>
              <w:t>Prelisting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7D5CBF2A" w14:textId="77777777" w:rsidR="00D239F6" w:rsidRPr="00B72362" w:rsidRDefault="00B61356" w:rsidP="00D239F6">
            <w:r>
              <w:t>Price Per Area: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6A1EA59E" w14:textId="77777777" w:rsidR="00D239F6" w:rsidRPr="00B72362" w:rsidRDefault="00D239F6" w:rsidP="00D239F6"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Foreclosure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Short Sale</w:t>
            </w:r>
          </w:p>
        </w:tc>
      </w:tr>
      <w:tr w:rsidR="00E66832" w:rsidRPr="00B72362" w14:paraId="2A7B41C6" w14:textId="77777777" w:rsidTr="008A131B">
        <w:trPr>
          <w:cantSplit/>
          <w:trHeight w:val="230"/>
          <w:jc w:val="center"/>
        </w:trPr>
        <w:tc>
          <w:tcPr>
            <w:tcW w:w="5529" w:type="dxa"/>
            <w:gridSpan w:val="2"/>
            <w:shd w:val="clear" w:color="auto" w:fill="auto"/>
            <w:vAlign w:val="center"/>
          </w:tcPr>
          <w:p w14:paraId="7250B64B" w14:textId="77777777" w:rsidR="00E66832" w:rsidRPr="00B72362" w:rsidRDefault="00E66832" w:rsidP="00D239F6">
            <w:r>
              <w:t>List Date: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  <w:r>
              <w:t xml:space="preserve"> </w:t>
            </w:r>
          </w:p>
        </w:tc>
        <w:tc>
          <w:tcPr>
            <w:tcW w:w="5530" w:type="dxa"/>
            <w:gridSpan w:val="2"/>
            <w:shd w:val="clear" w:color="auto" w:fill="auto"/>
            <w:vAlign w:val="center"/>
          </w:tcPr>
          <w:p w14:paraId="1D6E45DF" w14:textId="77777777" w:rsidR="00E66832" w:rsidRPr="00B72362" w:rsidRDefault="00E66832" w:rsidP="00D239F6">
            <w:r>
              <w:t>Expires On: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D239F6" w:rsidRPr="00B72362" w14:paraId="0C724285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  <w:vAlign w:val="center"/>
          </w:tcPr>
          <w:p w14:paraId="55970087" w14:textId="77777777" w:rsidR="00D239F6" w:rsidRPr="00D239F6" w:rsidRDefault="00D239F6" w:rsidP="00D239F6">
            <w:pPr>
              <w:rPr>
                <w:sz w:val="18"/>
              </w:rPr>
            </w:pPr>
            <w:r w:rsidRPr="00D239F6">
              <w:t>Display Options</w:t>
            </w:r>
            <w:r w:rsidRPr="00D239F6">
              <w:rPr>
                <w:sz w:val="18"/>
              </w:rPr>
              <w:t xml:space="preserve">: </w:t>
            </w:r>
          </w:p>
          <w:p w14:paraId="1CFC0C58" w14:textId="77777777" w:rsidR="00D239F6" w:rsidRPr="00B72362" w:rsidRDefault="00D239F6" w:rsidP="00D239F6">
            <w:r w:rsidRPr="009570A3">
              <w:rPr>
                <w:rFonts w:cs="Calibri"/>
                <w:noProof/>
              </w:rPr>
              <w:sym w:font="Wingdings" w:char="F06F"/>
            </w:r>
            <w:r>
              <w:t>Auction</w:t>
            </w:r>
            <w:r>
              <w:rPr>
                <w:rFonts w:cs="Tahoma"/>
              </w:rPr>
              <w:t xml:space="preserve">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>Do not show list price online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>Do not show listing online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Do not show address online </w:t>
            </w:r>
            <w:r w:rsidRPr="009570A3">
              <w:rPr>
                <w:rFonts w:cs="Tahoma"/>
              </w:rPr>
              <w:t xml:space="preserve">  </w:t>
            </w:r>
            <w:r w:rsidR="00B61356" w:rsidRPr="009570A3">
              <w:rPr>
                <w:rFonts w:cs="Calibri"/>
                <w:noProof/>
              </w:rPr>
              <w:sym w:font="Wingdings" w:char="F06F"/>
            </w:r>
            <w:r w:rsidR="00B61356">
              <w:rPr>
                <w:rFonts w:cs="Calibri"/>
                <w:noProof/>
              </w:rPr>
              <w:t xml:space="preserve">Allow Mapping     </w:t>
            </w:r>
            <w:r w:rsidR="00B61356" w:rsidRPr="009570A3">
              <w:rPr>
                <w:rFonts w:cs="Calibri"/>
                <w:noProof/>
              </w:rPr>
              <w:sym w:font="Wingdings" w:char="F06F"/>
            </w:r>
            <w:r w:rsidR="00B61356">
              <w:rPr>
                <w:rFonts w:cs="Calibri"/>
                <w:noProof/>
              </w:rPr>
              <w:t>Price Upon Request</w:t>
            </w:r>
          </w:p>
        </w:tc>
      </w:tr>
      <w:tr w:rsidR="00D239F6" w:rsidRPr="00B72362" w14:paraId="00286125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  <w:vAlign w:val="center"/>
          </w:tcPr>
          <w:p w14:paraId="166EA4C9" w14:textId="77777777" w:rsidR="00D239F6" w:rsidRPr="00D239F6" w:rsidRDefault="00D239F6" w:rsidP="00D239F6">
            <w:r w:rsidRPr="00D239F6">
              <w:t xml:space="preserve">Showing Options: </w:t>
            </w:r>
          </w:p>
          <w:p w14:paraId="2DB47CE6" w14:textId="77777777" w:rsidR="00D239F6" w:rsidRDefault="00D239F6" w:rsidP="00D239F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t>Call to show</w:t>
            </w:r>
          </w:p>
        </w:tc>
      </w:tr>
    </w:tbl>
    <w:p w14:paraId="282376E6" w14:textId="77777777" w:rsidR="008E5C14" w:rsidRDefault="008E5C1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E66832" w14:paraId="3B14AF19" w14:textId="77777777" w:rsidTr="00E66832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739520B5" w14:textId="77777777" w:rsidR="00E66832" w:rsidRDefault="00E66832">
            <w:pPr>
              <w:pStyle w:val="SectionHeading"/>
            </w:pPr>
            <w:r>
              <w:t>MLS Information</w:t>
            </w:r>
          </w:p>
        </w:tc>
      </w:tr>
      <w:tr w:rsidR="00E66832" w14:paraId="5CF5B98B" w14:textId="77777777" w:rsidTr="00E66832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38E28ED" w14:textId="77777777" w:rsidR="00E66832" w:rsidRDefault="00E66832">
            <w:r>
              <w:t>MLS ID</w:t>
            </w:r>
            <w:r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1FC4D395" w14:textId="77777777" w:rsidR="00E66832" w:rsidRDefault="00E66832">
            <w:r>
              <w:t>MLS NAME</w:t>
            </w:r>
          </w:p>
        </w:tc>
      </w:tr>
      <w:tr w:rsidR="00E66832" w14:paraId="26A97A3C" w14:textId="77777777" w:rsidTr="00E66832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DBEF19" w14:textId="77777777" w:rsidR="00E66832" w:rsidRDefault="00E66832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70779C" w14:textId="77777777" w:rsidR="00E66832" w:rsidRDefault="00E66832"/>
        </w:tc>
      </w:tr>
      <w:tr w:rsidR="00E66832" w14:paraId="4A0B9BEF" w14:textId="77777777" w:rsidTr="00E66832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C30C1D" w14:textId="77777777" w:rsidR="00E66832" w:rsidRDefault="00E66832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B496D8" w14:textId="77777777" w:rsidR="00E66832" w:rsidRDefault="00E66832"/>
        </w:tc>
      </w:tr>
    </w:tbl>
    <w:p w14:paraId="3A69F3E5" w14:textId="77777777" w:rsidR="00E66832" w:rsidRDefault="00E66832"/>
    <w:p w14:paraId="0DBE6A64" w14:textId="77777777" w:rsidR="00E66832" w:rsidRDefault="00E66832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771"/>
        <w:gridCol w:w="3646"/>
        <w:gridCol w:w="3642"/>
      </w:tblGrid>
      <w:tr w:rsidR="00673C38" w:rsidRPr="00B72362" w14:paraId="0675CC50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5D043BC5" w14:textId="77777777" w:rsidR="00673C38" w:rsidRPr="00B72362" w:rsidRDefault="00673C38" w:rsidP="005864E3">
            <w:pPr>
              <w:pStyle w:val="SectionHeading"/>
            </w:pPr>
            <w:r>
              <w:t xml:space="preserve">Property </w:t>
            </w:r>
            <w:r w:rsidR="005864E3">
              <w:t>information</w:t>
            </w:r>
          </w:p>
        </w:tc>
      </w:tr>
      <w:tr w:rsidR="00073A96" w:rsidRPr="00B72362" w14:paraId="53F8FB24" w14:textId="77777777" w:rsidTr="003A3340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702BC112" w14:textId="77777777" w:rsidR="00073A96" w:rsidRPr="00B72362" w:rsidRDefault="00073A96" w:rsidP="00073A96">
            <w:r>
              <w:t>Max Contiguous Area: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599ACF97" w14:textId="77777777" w:rsidR="00073A96" w:rsidRPr="00B72362" w:rsidRDefault="00073A96" w:rsidP="00073A96">
            <w:r>
              <w:t>Building Area: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231ABE08" w14:textId="77777777" w:rsidR="00073A96" w:rsidRPr="00B72362" w:rsidRDefault="00073A96" w:rsidP="00073A96">
            <w:r>
              <w:t>Tax Year:</w:t>
            </w:r>
          </w:p>
        </w:tc>
      </w:tr>
      <w:tr w:rsidR="00073A96" w:rsidRPr="00B72362" w14:paraId="5CAE7465" w14:textId="77777777" w:rsidTr="003A3340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11C783CD" w14:textId="77777777" w:rsidR="00073A96" w:rsidRPr="00B72362" w:rsidRDefault="00073A96" w:rsidP="00073A96">
            <w:r>
              <w:t>Min Divisible Area: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2E17FC48" w14:textId="77777777" w:rsidR="00073A96" w:rsidRPr="00B72362" w:rsidRDefault="00073A96" w:rsidP="00073A96">
            <w:r>
              <w:t>Lot Size: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69362175" w14:textId="77777777" w:rsidR="00073A96" w:rsidRPr="00B72362" w:rsidRDefault="00073A96" w:rsidP="00073A96">
            <w:r>
              <w:t>Property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  <w:tr w:rsidR="00073A96" w:rsidRPr="00B72362" w14:paraId="1098F43C" w14:textId="77777777" w:rsidTr="003A3340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2BB4404D" w14:textId="77777777" w:rsidR="00073A96" w:rsidRPr="00B72362" w:rsidRDefault="00073A96" w:rsidP="00073A96">
            <w:r>
              <w:t>Common Area Factor: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3D139C3F" w14:textId="77777777" w:rsidR="00073A96" w:rsidRPr="00B72362" w:rsidRDefault="00073A96" w:rsidP="00073A96">
            <w:r>
              <w:t>Annual Tax Amount: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345DE14C" w14:textId="77777777" w:rsidR="00073A96" w:rsidRPr="00B72362" w:rsidRDefault="00073A96" w:rsidP="00073A96"/>
        </w:tc>
      </w:tr>
      <w:tr w:rsidR="00073A96" w:rsidRPr="00B72362" w14:paraId="6BDEF704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6DE4A2F" w14:textId="77777777" w:rsidR="00073A96" w:rsidRDefault="00073A96" w:rsidP="00073A96">
            <w:r>
              <w:rPr>
                <w:b/>
              </w:rPr>
              <w:t>Brand Programs:</w:t>
            </w:r>
          </w:p>
          <w:p w14:paraId="28D0C33E" w14:textId="77777777" w:rsidR="00073A96" w:rsidRDefault="00073A96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ERA Distinctive Properties 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ERA Home Protection Plan 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Gold Star    </w:t>
            </w:r>
          </w:p>
        </w:tc>
      </w:tr>
    </w:tbl>
    <w:p w14:paraId="63B737F5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E86314" w:rsidRPr="00B72362" w14:paraId="7045A0A7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D9D9D9" w:themeFill="background1" w:themeFillShade="D9"/>
            <w:vAlign w:val="center"/>
          </w:tcPr>
          <w:p w14:paraId="06EA943D" w14:textId="77777777" w:rsidR="00E86314" w:rsidRPr="00B72362" w:rsidRDefault="00E86314" w:rsidP="000E1607">
            <w:pPr>
              <w:pStyle w:val="SectionHeading"/>
            </w:pPr>
            <w:r>
              <w:t>Sales Associate Information</w:t>
            </w:r>
          </w:p>
        </w:tc>
      </w:tr>
      <w:tr w:rsidR="00E86314" w:rsidRPr="00B72362" w14:paraId="31757B3E" w14:textId="77777777" w:rsidTr="000E1607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A312539" w14:textId="77777777" w:rsidR="00E86314" w:rsidRPr="00B72362" w:rsidRDefault="00E86314" w:rsidP="000E1607">
            <w:r>
              <w:t>Sales Associate/Team ID</w:t>
            </w:r>
          </w:p>
        </w:tc>
        <w:tc>
          <w:tcPr>
            <w:tcW w:w="7373" w:type="dxa"/>
            <w:shd w:val="clear" w:color="auto" w:fill="auto"/>
            <w:vAlign w:val="center"/>
          </w:tcPr>
          <w:p w14:paraId="0A6DCD9B" w14:textId="77777777" w:rsidR="00E86314" w:rsidRPr="00B72362" w:rsidRDefault="00E86314" w:rsidP="000E1607">
            <w:r>
              <w:t>Sales Associate/Team Name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E86314" w:rsidRPr="00B72362" w14:paraId="2DD1CCE3" w14:textId="77777777" w:rsidTr="000E1607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305BB64" w14:textId="77777777" w:rsidR="00E86314" w:rsidRPr="00B72362" w:rsidRDefault="00E86314" w:rsidP="000E1607"/>
        </w:tc>
        <w:tc>
          <w:tcPr>
            <w:tcW w:w="7373" w:type="dxa"/>
            <w:shd w:val="clear" w:color="auto" w:fill="auto"/>
            <w:vAlign w:val="center"/>
          </w:tcPr>
          <w:p w14:paraId="0DF291D8" w14:textId="77777777" w:rsidR="00E86314" w:rsidRPr="00B72362" w:rsidRDefault="00E86314" w:rsidP="000E1607"/>
        </w:tc>
      </w:tr>
      <w:tr w:rsidR="00E86314" w:rsidRPr="00B72362" w14:paraId="75CC4879" w14:textId="77777777" w:rsidTr="000E1607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4ADDA88" w14:textId="77777777" w:rsidR="00E86314" w:rsidRPr="00B72362" w:rsidRDefault="00E86314" w:rsidP="000E1607"/>
        </w:tc>
        <w:tc>
          <w:tcPr>
            <w:tcW w:w="7373" w:type="dxa"/>
            <w:shd w:val="clear" w:color="auto" w:fill="auto"/>
            <w:vAlign w:val="center"/>
          </w:tcPr>
          <w:p w14:paraId="7CA58AD7" w14:textId="77777777" w:rsidR="00E86314" w:rsidRPr="00B72362" w:rsidRDefault="00E86314" w:rsidP="000E1607"/>
        </w:tc>
      </w:tr>
    </w:tbl>
    <w:p w14:paraId="3905393A" w14:textId="77777777" w:rsidR="000B50FB" w:rsidRDefault="000B50FB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60"/>
        <w:gridCol w:w="3420"/>
        <w:gridCol w:w="5979"/>
      </w:tblGrid>
      <w:tr w:rsidR="000E1607" w:rsidRPr="00B72362" w14:paraId="76EF7F79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187135DF" w14:textId="77777777" w:rsidR="000E1607" w:rsidRDefault="000E1607" w:rsidP="000E1607">
            <w:pPr>
              <w:pStyle w:val="SectionHeading"/>
            </w:pPr>
            <w:r>
              <w:lastRenderedPageBreak/>
              <w:t>Listing Remarks</w:t>
            </w:r>
          </w:p>
          <w:p w14:paraId="4A2C70A5" w14:textId="77777777" w:rsidR="00A07000" w:rsidRPr="00A07000" w:rsidRDefault="00A07000" w:rsidP="00A07000">
            <w:pPr>
              <w:pStyle w:val="SectionHeading"/>
              <w:jc w:val="left"/>
              <w:rPr>
                <w:caps w:val="0"/>
                <w:sz w:val="14"/>
              </w:rPr>
            </w:pPr>
            <w:r w:rsidRPr="00A07000">
              <w:rPr>
                <w:caps w:val="0"/>
                <w:sz w:val="14"/>
              </w:rPr>
              <w:t xml:space="preserve">Available languages: </w:t>
            </w:r>
            <w:r w:rsidR="00F53DB0">
              <w:rPr>
                <w:caps w:val="0"/>
                <w:sz w:val="14"/>
              </w:rPr>
              <w:t>English, Spanish</w:t>
            </w:r>
          </w:p>
          <w:p w14:paraId="25EA5278" w14:textId="77777777" w:rsidR="00A07000" w:rsidRDefault="00A07000" w:rsidP="00A07000">
            <w:pPr>
              <w:pStyle w:val="SectionHeading"/>
              <w:jc w:val="left"/>
              <w:rPr>
                <w:caps w:val="0"/>
              </w:rPr>
            </w:pPr>
          </w:p>
          <w:p w14:paraId="296A87FB" w14:textId="77777777" w:rsidR="00A07000" w:rsidRPr="00A07000" w:rsidRDefault="00A07000" w:rsidP="00A07000">
            <w:pPr>
              <w:pStyle w:val="SectionHeading"/>
              <w:jc w:val="left"/>
              <w:rPr>
                <w:i/>
                <w:caps w:val="0"/>
              </w:rPr>
            </w:pPr>
            <w:r w:rsidRPr="00A07000">
              <w:rPr>
                <w:i/>
                <w:caps w:val="0"/>
                <w:color w:val="FF0000"/>
                <w:sz w:val="14"/>
              </w:rPr>
              <w:t>Property Description in English is mandatory!</w:t>
            </w:r>
          </w:p>
        </w:tc>
      </w:tr>
      <w:tr w:rsidR="000E1607" w:rsidRPr="00B72362" w14:paraId="0991450E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5CFA363F" w14:textId="77777777" w:rsidR="000E1607" w:rsidRPr="00B72362" w:rsidRDefault="000E1607" w:rsidP="000E1607">
            <w:r>
              <w:t>Language</w:t>
            </w:r>
          </w:p>
        </w:tc>
        <w:tc>
          <w:tcPr>
            <w:tcW w:w="342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0600014E" w14:textId="77777777" w:rsidR="000E1607" w:rsidRPr="00B72362" w:rsidRDefault="000E1607" w:rsidP="000E1607">
            <w:r>
              <w:t>Remark Type</w:t>
            </w:r>
          </w:p>
        </w:tc>
        <w:tc>
          <w:tcPr>
            <w:tcW w:w="5979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493ECED3" w14:textId="77777777" w:rsidR="000E1607" w:rsidRPr="00B72362" w:rsidRDefault="000E1607" w:rsidP="000E1607">
            <w:r>
              <w:t>Remark</w:t>
            </w:r>
          </w:p>
        </w:tc>
      </w:tr>
      <w:tr w:rsidR="000E1607" w:rsidRPr="00B72362" w14:paraId="02201513" w14:textId="77777777" w:rsidTr="0029191A">
        <w:trPr>
          <w:cantSplit/>
          <w:trHeight w:val="231"/>
          <w:jc w:val="center"/>
        </w:trPr>
        <w:tc>
          <w:tcPr>
            <w:tcW w:w="1660" w:type="dxa"/>
            <w:shd w:val="clear" w:color="auto" w:fill="auto"/>
            <w:vAlign w:val="center"/>
          </w:tcPr>
          <w:p w14:paraId="2512D9BE" w14:textId="77777777" w:rsidR="000E1607" w:rsidRDefault="000E1607" w:rsidP="000E1607">
            <w:r>
              <w:t>English</w:t>
            </w:r>
          </w:p>
        </w:tc>
        <w:tc>
          <w:tcPr>
            <w:tcW w:w="3420" w:type="dxa"/>
            <w:shd w:val="clear" w:color="auto" w:fill="auto"/>
          </w:tcPr>
          <w:p w14:paraId="5F381594" w14:textId="77777777" w:rsidR="000E1607" w:rsidRDefault="000E1607" w:rsidP="000E1607">
            <w:r>
              <w:t>Property Description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5979" w:type="dxa"/>
            <w:shd w:val="clear" w:color="auto" w:fill="auto"/>
            <w:vAlign w:val="center"/>
          </w:tcPr>
          <w:p w14:paraId="05A0BA84" w14:textId="77777777" w:rsidR="000E1607" w:rsidRDefault="000E1607" w:rsidP="000E1607"/>
        </w:tc>
      </w:tr>
      <w:tr w:rsidR="0029191A" w:rsidRPr="00B72362" w14:paraId="1E2ECF70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3D53972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46097F17" w14:textId="77777777" w:rsidR="0029191A" w:rsidRPr="0029191A" w:rsidRDefault="0029191A" w:rsidP="0029191A">
            <w:pPr>
              <w:rPr>
                <w:rFonts w:cs="Tahoma"/>
                <w:color w:val="000000"/>
                <w:spacing w:val="0"/>
              </w:rPr>
            </w:pPr>
            <w:r w:rsidRPr="0029191A">
              <w:rPr>
                <w:rFonts w:cs="Tahoma"/>
                <w:color w:val="000000"/>
              </w:rPr>
              <w:t>Area Description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55D7A6E" w14:textId="77777777" w:rsidR="0029191A" w:rsidRDefault="0029191A" w:rsidP="0029191A"/>
        </w:tc>
      </w:tr>
      <w:tr w:rsidR="0029191A" w:rsidRPr="00B72362" w14:paraId="546BD242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4D8D0BC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0CCC75FF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Directions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AD765DF" w14:textId="77777777" w:rsidR="0029191A" w:rsidRDefault="0029191A" w:rsidP="0029191A"/>
        </w:tc>
      </w:tr>
      <w:tr w:rsidR="0029191A" w:rsidRPr="00B72362" w14:paraId="48331F67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76E1B4C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661A0CF9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Headline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070888C" w14:textId="77777777" w:rsidR="0029191A" w:rsidRDefault="0029191A" w:rsidP="0029191A"/>
        </w:tc>
      </w:tr>
      <w:tr w:rsidR="0029191A" w:rsidRPr="00B72362" w14:paraId="47D1B04C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C488343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34E0A12B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1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893C3F7" w14:textId="77777777" w:rsidR="0029191A" w:rsidRDefault="0029191A" w:rsidP="0029191A"/>
        </w:tc>
      </w:tr>
      <w:tr w:rsidR="0029191A" w:rsidRPr="00B72362" w14:paraId="339F83DD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2653E15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10B89BE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2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2AFF6E6" w14:textId="77777777" w:rsidR="0029191A" w:rsidRDefault="0029191A" w:rsidP="0029191A"/>
        </w:tc>
      </w:tr>
      <w:tr w:rsidR="0029191A" w:rsidRPr="00B72362" w14:paraId="4FCC5634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9927282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523F98B4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3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CD2030F" w14:textId="77777777" w:rsidR="0029191A" w:rsidRDefault="0029191A" w:rsidP="0029191A"/>
        </w:tc>
      </w:tr>
      <w:tr w:rsidR="0029191A" w:rsidRPr="00B72362" w14:paraId="28EB8207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D13D730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2D334586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4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2FEED8A" w14:textId="77777777" w:rsidR="0029191A" w:rsidRDefault="0029191A" w:rsidP="0029191A"/>
        </w:tc>
      </w:tr>
      <w:tr w:rsidR="0029191A" w:rsidRPr="00B72362" w14:paraId="189B75AA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DE8178A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BDBF088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5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3FA784B9" w14:textId="77777777" w:rsidR="0029191A" w:rsidRDefault="0029191A" w:rsidP="0029191A"/>
        </w:tc>
      </w:tr>
      <w:tr w:rsidR="0029191A" w:rsidRPr="00B72362" w14:paraId="506035E3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EFDC70A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08C97AAA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6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34738FCB" w14:textId="77777777" w:rsidR="0029191A" w:rsidRDefault="0029191A" w:rsidP="0029191A"/>
        </w:tc>
      </w:tr>
      <w:tr w:rsidR="0029191A" w:rsidRPr="00B72362" w14:paraId="74C891DF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60028D3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F2AD496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Location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92A3F3B" w14:textId="77777777" w:rsidR="0029191A" w:rsidRDefault="0029191A" w:rsidP="0029191A"/>
        </w:tc>
      </w:tr>
      <w:tr w:rsidR="0029191A" w:rsidRPr="00B72362" w14:paraId="6FEF6DD1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D91173D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5235697C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Owner/Expert Quote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61C8A38" w14:textId="77777777" w:rsidR="0029191A" w:rsidRDefault="0029191A" w:rsidP="0029191A"/>
        </w:tc>
      </w:tr>
      <w:tr w:rsidR="0029191A" w:rsidRPr="00B72362" w14:paraId="0E2DDB3B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F54E535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06EA0CE1" w14:textId="77777777" w:rsidR="0029191A" w:rsidRPr="0029191A" w:rsidRDefault="0029191A" w:rsidP="0029191A">
            <w:pPr>
              <w:rPr>
                <w:rFonts w:cs="Tahoma"/>
                <w:color w:val="000000"/>
                <w:spacing w:val="0"/>
              </w:rPr>
            </w:pPr>
            <w:r w:rsidRPr="0029191A">
              <w:rPr>
                <w:rFonts w:cs="Tahoma"/>
                <w:color w:val="000000"/>
              </w:rPr>
              <w:t>Transportation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BFCD96C" w14:textId="77777777" w:rsidR="0029191A" w:rsidRDefault="0029191A" w:rsidP="0029191A"/>
        </w:tc>
      </w:tr>
      <w:tr w:rsidR="0029191A" w:rsidRPr="00B72362" w14:paraId="40204930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040157E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058538F3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Zoning Description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2E68244" w14:textId="77777777" w:rsidR="0029191A" w:rsidRDefault="0029191A" w:rsidP="0029191A"/>
        </w:tc>
      </w:tr>
    </w:tbl>
    <w:p w14:paraId="31A49227" w14:textId="77777777" w:rsidR="0029191A" w:rsidRDefault="0029191A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777E58" w:rsidRPr="00B72362" w14:paraId="1B6796E4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1187A23C" w14:textId="77777777" w:rsidR="00777E58" w:rsidRPr="00777E58" w:rsidRDefault="00777E58" w:rsidP="00777E58">
            <w:pPr>
              <w:pStyle w:val="SectionHeading"/>
              <w:jc w:val="left"/>
              <w:rPr>
                <w:b/>
              </w:rPr>
            </w:pPr>
            <w:r w:rsidRPr="00777E58">
              <w:rPr>
                <w:b/>
              </w:rPr>
              <w:t>FEAtures</w:t>
            </w:r>
          </w:p>
        </w:tc>
      </w:tr>
      <w:tr w:rsidR="00DA2465" w:rsidRPr="00B72362" w14:paraId="57CFB1E3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70145A0E" w14:textId="77777777" w:rsidR="00DA2465" w:rsidRPr="00B72362" w:rsidRDefault="00DA2465" w:rsidP="00B61506">
            <w:pPr>
              <w:pStyle w:val="SectionHeading"/>
            </w:pPr>
            <w:r>
              <w:t>Features</w:t>
            </w:r>
          </w:p>
        </w:tc>
      </w:tr>
      <w:tr w:rsidR="00DD36F5" w:rsidRPr="00B72362" w14:paraId="4808930A" w14:textId="77777777" w:rsidTr="00CA1F23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5E83365" w14:textId="77777777" w:rsidR="00DD36F5" w:rsidRPr="00B72362" w:rsidRDefault="00DD36F5" w:rsidP="00B719DC">
            <w:r w:rsidRPr="009570A3">
              <w:rPr>
                <w:b/>
              </w:rPr>
              <w:t>Age</w:t>
            </w:r>
            <w:r w:rsidR="006D2BCA">
              <w:rPr>
                <w:b/>
              </w:rPr>
              <w:t>:</w:t>
            </w:r>
          </w:p>
        </w:tc>
      </w:tr>
      <w:tr w:rsidR="00A4441F" w:rsidRPr="00B72362" w14:paraId="2D418E1D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BFDCF50" w14:textId="77777777" w:rsidR="00A4441F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New Construction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306DA06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11-20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8E6E73A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41-50 Years Old</w:t>
            </w:r>
          </w:p>
        </w:tc>
      </w:tr>
      <w:tr w:rsidR="00A4441F" w:rsidRPr="00B72362" w14:paraId="4FC60D1B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6F5B38B" w14:textId="77777777" w:rsidR="00A4441F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1-5 Years Old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AF5C080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21-30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0E6C2A6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Over 50 Years Old</w:t>
            </w:r>
          </w:p>
        </w:tc>
      </w:tr>
      <w:tr w:rsidR="00A4441F" w:rsidRPr="00B72362" w14:paraId="11E974AA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BF1A47D" w14:textId="77777777" w:rsidR="00A4441F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6-10 Years Old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0404DE5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31-40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DF8EEAF" w14:textId="77777777" w:rsidR="00A4441F" w:rsidRPr="00B72362" w:rsidRDefault="00A4441F" w:rsidP="00B61506"/>
        </w:tc>
      </w:tr>
    </w:tbl>
    <w:p w14:paraId="442D4B64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00B25D84" w14:textId="77777777" w:rsidTr="00CA1F23">
        <w:trPr>
          <w:cantSplit/>
          <w:trHeight w:val="88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B2068F" w14:textId="77777777" w:rsidR="001A5DAB" w:rsidRPr="009570A3" w:rsidRDefault="001A5DAB" w:rsidP="001A5DAB">
            <w:pPr>
              <w:rPr>
                <w:b/>
              </w:rPr>
            </w:pPr>
            <w:r>
              <w:rPr>
                <w:b/>
              </w:rPr>
              <w:t>Sewer:</w:t>
            </w:r>
          </w:p>
        </w:tc>
      </w:tr>
      <w:tr w:rsidR="001A5DAB" w:rsidRPr="00B72362" w14:paraId="2BD1F746" w14:textId="77777777" w:rsidTr="00CA1F23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BA41F5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Aerobic System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8125E6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97E251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</w:t>
            </w:r>
          </w:p>
        </w:tc>
      </w:tr>
      <w:tr w:rsidR="001A5DAB" w:rsidRPr="00B72362" w14:paraId="4A6E6EA7" w14:textId="77777777" w:rsidTr="00CA1F23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07F499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93F65F4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370959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Public</w:t>
            </w:r>
          </w:p>
        </w:tc>
      </w:tr>
      <w:tr w:rsidR="001A5DAB" w:rsidRPr="00B72362" w14:paraId="707D7A84" w14:textId="77777777" w:rsidTr="00CA1F23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97D5E9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Cesspool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F60BEF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34A3D2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Septic</w:t>
            </w:r>
          </w:p>
        </w:tc>
      </w:tr>
    </w:tbl>
    <w:p w14:paraId="18D201E2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4254EC" w:rsidRPr="00B72362" w14:paraId="2AD77994" w14:textId="77777777" w:rsidTr="00CA1F23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9EEC2E" w14:textId="77777777" w:rsidR="004254EC" w:rsidRPr="009570A3" w:rsidRDefault="004254EC" w:rsidP="004254EC">
            <w:pPr>
              <w:rPr>
                <w:b/>
              </w:rPr>
            </w:pPr>
            <w:r>
              <w:rPr>
                <w:b/>
              </w:rPr>
              <w:t>Water:</w:t>
            </w:r>
          </w:p>
        </w:tc>
      </w:tr>
      <w:tr w:rsidR="004254EC" w:rsidRPr="00B72362" w14:paraId="46832704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5FE694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1D7E01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Municipal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77B5B7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Spring</w:t>
            </w:r>
          </w:p>
        </w:tc>
      </w:tr>
      <w:tr w:rsidR="004254EC" w:rsidRPr="00B72362" w14:paraId="26DBC423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7C8FE8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 Water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A98DC0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AFC9C1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Tank</w:t>
            </w:r>
          </w:p>
        </w:tc>
      </w:tr>
      <w:tr w:rsidR="004254EC" w:rsidRPr="00B72362" w14:paraId="25C09D53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003014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Water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416667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Water Source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024FEA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Well</w:t>
            </w:r>
          </w:p>
        </w:tc>
      </w:tr>
    </w:tbl>
    <w:p w14:paraId="69604068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437F3A" w:rsidRPr="00B72362" w14:paraId="2C4B9E8E" w14:textId="77777777" w:rsidTr="00CA1F23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93CC05" w14:textId="77777777" w:rsidR="00437F3A" w:rsidRPr="009570A3" w:rsidRDefault="00437F3A" w:rsidP="001A5DAB">
            <w:pPr>
              <w:rPr>
                <w:b/>
              </w:rPr>
            </w:pPr>
            <w:r>
              <w:rPr>
                <w:b/>
              </w:rPr>
              <w:t xml:space="preserve">Amenities: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06A76B" w14:textId="77777777" w:rsidR="00437F3A" w:rsidRPr="009570A3" w:rsidRDefault="00437F3A" w:rsidP="001A5DAB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519846" w14:textId="77777777" w:rsidR="00437F3A" w:rsidRPr="009570A3" w:rsidRDefault="00437F3A" w:rsidP="001A5DAB">
            <w:pPr>
              <w:rPr>
                <w:b/>
              </w:rPr>
            </w:pPr>
          </w:p>
        </w:tc>
      </w:tr>
      <w:tr w:rsidR="00437F3A" w:rsidRPr="00B72362" w14:paraId="7BF7882C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0E815A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Agricultural Easement(s)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855CC0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Hobby Farm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43D963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Silo</w:t>
            </w:r>
          </w:p>
        </w:tc>
      </w:tr>
      <w:tr w:rsidR="00437F3A" w:rsidRPr="00B72362" w14:paraId="5522E25F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2FFEB0" w14:textId="77777777" w:rsidR="0010688E" w:rsidRPr="0010688E" w:rsidRDefault="0010688E" w:rsidP="001A5DAB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Bay/Beach Club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4A85C5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Horse Facilities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FABC9E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 Resort</w:t>
            </w:r>
          </w:p>
        </w:tc>
      </w:tr>
      <w:tr w:rsidR="00437F3A" w:rsidRPr="00B72362" w14:paraId="1DCA3F0A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5342B6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Caretaker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32FEAF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Horse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614CC0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Sporting Ranch</w:t>
            </w:r>
          </w:p>
        </w:tc>
      </w:tr>
      <w:tr w:rsidR="00437F3A" w:rsidRPr="00B72362" w14:paraId="67B248D1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E11B93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Cattle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0EBD867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Hunting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D9C6F4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Stables</w:t>
            </w:r>
          </w:p>
        </w:tc>
      </w:tr>
      <w:tr w:rsidR="00437F3A" w:rsidRPr="00B72362" w14:paraId="761833FE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A07363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Conservation Easement(s)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77614D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Investment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DC93A0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Station</w:t>
            </w:r>
          </w:p>
        </w:tc>
      </w:tr>
      <w:tr w:rsidR="0010688E" w:rsidRPr="00B72362" w14:paraId="520DFFEC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98F936F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Elk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17BC0D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Live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961771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Tennis Courts</w:t>
            </w:r>
          </w:p>
        </w:tc>
      </w:tr>
      <w:tr w:rsidR="0010688E" w:rsidRPr="00B72362" w14:paraId="2F3F6698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1FF193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Estate Farm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83835F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Modular Sports Courts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53ADCE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Timberland</w:t>
            </w:r>
          </w:p>
        </w:tc>
      </w:tr>
      <w:tr w:rsidR="0010688E" w:rsidRPr="00B72362" w14:paraId="27B31AC4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4F95E2" w14:textId="77777777" w:rsidR="0010688E" w:rsidRPr="0010688E" w:rsidRDefault="0010688E" w:rsidP="001A5DAB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Estate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35CF93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Basketball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691764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Walk-to-ski</w:t>
            </w:r>
          </w:p>
        </w:tc>
      </w:tr>
      <w:tr w:rsidR="0010688E" w:rsidRPr="00B72362" w14:paraId="276C347A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1696F7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Fly Fishing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AA3955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Playground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661CD0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Yacht Club</w:t>
            </w:r>
          </w:p>
        </w:tc>
      </w:tr>
      <w:tr w:rsidR="00437F3A" w:rsidRPr="00B72362" w14:paraId="6FB152A8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25E8C9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Guest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605743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Recreational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008313" w14:textId="77777777" w:rsidR="00437F3A" w:rsidRDefault="00437F3A" w:rsidP="001A5DAB">
            <w:pPr>
              <w:rPr>
                <w:b/>
              </w:rPr>
            </w:pPr>
          </w:p>
        </w:tc>
      </w:tr>
    </w:tbl>
    <w:p w14:paraId="00BCE04F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D76CCB" w:rsidRPr="00B72362" w14:paraId="3E564450" w14:textId="77777777" w:rsidTr="00CA1F23">
        <w:trPr>
          <w:cantSplit/>
          <w:trHeight w:val="5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F5F21D" w14:textId="77777777" w:rsidR="00D76CCB" w:rsidRPr="009570A3" w:rsidRDefault="00D76CCB" w:rsidP="00D76CCB">
            <w:pPr>
              <w:rPr>
                <w:b/>
              </w:rPr>
            </w:pPr>
            <w:r>
              <w:rPr>
                <w:b/>
              </w:rPr>
              <w:t>Appliances:</w:t>
            </w:r>
          </w:p>
        </w:tc>
      </w:tr>
      <w:tr w:rsidR="00D76CCB" w:rsidRPr="00B72362" w14:paraId="2B886FC6" w14:textId="77777777" w:rsidTr="00CA1F23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878715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Dishwasher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55F831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Garbage Disposal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1F0ED1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Refrigerator</w:t>
            </w:r>
          </w:p>
        </w:tc>
      </w:tr>
      <w:tr w:rsidR="00D76CCB" w:rsidRPr="00B72362" w14:paraId="59D4DF69" w14:textId="77777777" w:rsidTr="00CA1F23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34CCEE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Double Oven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A6A3AD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Microwave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E1D5D4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Trash Compactor</w:t>
            </w:r>
          </w:p>
        </w:tc>
      </w:tr>
      <w:tr w:rsidR="00D76CCB" w:rsidRPr="00B72362" w14:paraId="566352C9" w14:textId="77777777" w:rsidTr="00CA1F23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8BA9BB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lastRenderedPageBreak/>
              <w:sym w:font="Wingdings" w:char="F06F"/>
            </w:r>
            <w:r>
              <w:rPr>
                <w:rFonts w:cs="Calibri"/>
                <w:noProof/>
              </w:rPr>
              <w:t>Dryer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FB405A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Range/Oven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E0993C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Washer</w:t>
            </w:r>
          </w:p>
        </w:tc>
      </w:tr>
    </w:tbl>
    <w:p w14:paraId="3B6BC781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246632" w:rsidRPr="00B72362" w14:paraId="6F7E9CD4" w14:textId="77777777" w:rsidTr="00CA1F23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D17B94" w14:textId="77777777" w:rsidR="00246632" w:rsidRPr="009570A3" w:rsidRDefault="00246632" w:rsidP="00E735C6">
            <w:pPr>
              <w:rPr>
                <w:b/>
              </w:rPr>
            </w:pPr>
            <w:r>
              <w:rPr>
                <w:b/>
              </w:rPr>
              <w:t>Area Amenities:</w:t>
            </w:r>
          </w:p>
        </w:tc>
      </w:tr>
      <w:tr w:rsidR="00E735C6" w:rsidRPr="00B72362" w14:paraId="3F8B2D17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535677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Aquatic Activities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291157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Hunting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8ADE9E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Casino/Gambling</w:t>
            </w:r>
          </w:p>
        </w:tc>
      </w:tr>
      <w:tr w:rsidR="00E735C6" w:rsidRPr="00B72362" w14:paraId="658A4802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4DA618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Boat Dock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E9BF49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Pool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5C21D2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Deep Water Mooring   </w:t>
            </w:r>
          </w:p>
        </w:tc>
      </w:tr>
      <w:tr w:rsidR="00E735C6" w:rsidRPr="00B72362" w14:paraId="430543A9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F962F3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Boat Ramp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55BF2B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Skiing</w:t>
            </w:r>
            <w:r>
              <w:rPr>
                <w:rFonts w:cs="Calibri"/>
                <w:noProof/>
              </w:rPr>
              <w:t xml:space="preserve">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93CBFB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Golf</w:t>
            </w:r>
            <w:r>
              <w:rPr>
                <w:rFonts w:cs="Calibri"/>
                <w:noProof/>
              </w:rPr>
              <w:t xml:space="preserve">   </w:t>
            </w:r>
          </w:p>
        </w:tc>
      </w:tr>
      <w:tr w:rsidR="00E735C6" w:rsidRPr="00B72362" w14:paraId="7A6AF0C0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017E51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Climbing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57ADB0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Snowmobiling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AEFE9F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Jogging/Biking Path   </w:t>
            </w:r>
          </w:p>
        </w:tc>
      </w:tr>
      <w:tr w:rsidR="00E735C6" w:rsidRPr="00B72362" w14:paraId="4E0B0D46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A2F187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Fishing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18CAF1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Tennis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2E65FA" w14:textId="77777777" w:rsidR="00E735C6" w:rsidRPr="00246632" w:rsidRDefault="00246632" w:rsidP="00E735C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Activities</w:t>
            </w:r>
          </w:p>
        </w:tc>
      </w:tr>
      <w:tr w:rsidR="00E735C6" w:rsidRPr="00B72362" w14:paraId="29FE0EDE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9090E06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Hiking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6BBC9F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Biking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2FDB55" w14:textId="77777777" w:rsidR="00E735C6" w:rsidRPr="009570A3" w:rsidRDefault="00E735C6" w:rsidP="00E735C6">
            <w:pPr>
              <w:rPr>
                <w:b/>
              </w:rPr>
            </w:pPr>
          </w:p>
        </w:tc>
      </w:tr>
      <w:tr w:rsidR="00E735C6" w:rsidRPr="00B72362" w14:paraId="175D8A60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8D1CF7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Horse Riding/Stables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9CD9B1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Boating</w:t>
            </w:r>
            <w:r>
              <w:rPr>
                <w:rFonts w:cs="Calibri"/>
                <w:noProof/>
              </w:rPr>
              <w:t xml:space="preserve">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582A59" w14:textId="77777777" w:rsidR="00E735C6" w:rsidRPr="009570A3" w:rsidRDefault="00E735C6" w:rsidP="00E735C6">
            <w:pPr>
              <w:rPr>
                <w:b/>
              </w:rPr>
            </w:pPr>
          </w:p>
        </w:tc>
      </w:tr>
    </w:tbl>
    <w:p w14:paraId="7A924A08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246632" w:rsidRPr="00B72362" w14:paraId="7C4CDBE2" w14:textId="77777777" w:rsidTr="00CA1F23">
        <w:trPr>
          <w:cantSplit/>
          <w:trHeight w:val="38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2F07D8" w14:textId="77777777" w:rsidR="00246632" w:rsidRPr="009570A3" w:rsidRDefault="00246632" w:rsidP="001A5DAB">
            <w:pPr>
              <w:rPr>
                <w:b/>
              </w:rPr>
            </w:pPr>
            <w:r>
              <w:rPr>
                <w:b/>
              </w:rPr>
              <w:t>Area Description:</w:t>
            </w:r>
          </w:p>
        </w:tc>
      </w:tr>
      <w:tr w:rsidR="00246632" w:rsidRPr="00B72362" w14:paraId="51955001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9C54F4" w14:textId="77777777" w:rsidR="00246632" w:rsidRPr="00246632" w:rsidRDefault="00246632" w:rsidP="001A5DAB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Country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73E531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Green Living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2C4665" w14:textId="77777777" w:rsidR="00246632" w:rsidRDefault="00E71ED4" w:rsidP="002919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Resort</w:t>
            </w:r>
          </w:p>
        </w:tc>
      </w:tr>
      <w:tr w:rsidR="00246632" w:rsidRPr="00B72362" w14:paraId="03C32F1C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2B22DB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Cycling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E52C5C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Historic/Antique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E3A87A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Rock Beach</w:t>
            </w:r>
          </w:p>
        </w:tc>
      </w:tr>
      <w:tr w:rsidR="00246632" w:rsidRPr="00B72362" w14:paraId="1FBA9F66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F2F007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Desert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EF38DA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Hunting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64C3DB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Sand Beach</w:t>
            </w:r>
          </w:p>
        </w:tc>
      </w:tr>
      <w:tr w:rsidR="00246632" w:rsidRPr="00B72362" w14:paraId="26F561D9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81C2AD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Equestrian/Polo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1650A5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Metropolitan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20B610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Ski-in/Ski-Out</w:t>
            </w:r>
          </w:p>
        </w:tc>
      </w:tr>
      <w:tr w:rsidR="00246632" w:rsidRPr="00B72362" w14:paraId="4AE311B3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B79A19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Fishing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9F89DF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Mountain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791338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Skiing</w:t>
            </w:r>
          </w:p>
        </w:tc>
      </w:tr>
      <w:tr w:rsidR="00246632" w:rsidRPr="00B72362" w14:paraId="11C0D722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2AEF60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Flood Area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2DE633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Beach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E538CD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Suburban</w:t>
            </w:r>
          </w:p>
        </w:tc>
      </w:tr>
      <w:tr w:rsidR="00246632" w:rsidRPr="00B72362" w14:paraId="0E426B8D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09F1D8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Game Farm/Safari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8FB1AD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Privacy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A01B40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 Country</w:t>
            </w:r>
          </w:p>
        </w:tc>
      </w:tr>
    </w:tbl>
    <w:p w14:paraId="2524B918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C2031B" w:rsidRPr="00B72362" w14:paraId="2DAB938C" w14:textId="77777777" w:rsidTr="00CA1F23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DDA264" w14:textId="77777777" w:rsidR="00C2031B" w:rsidRPr="009570A3" w:rsidRDefault="00C2031B" w:rsidP="00C2031B">
            <w:pPr>
              <w:rPr>
                <w:b/>
              </w:rPr>
            </w:pPr>
            <w:r>
              <w:rPr>
                <w:b/>
              </w:rPr>
              <w:t>Body of Water:</w:t>
            </w:r>
          </w:p>
        </w:tc>
      </w:tr>
      <w:tr w:rsidR="00C2031B" w:rsidRPr="00B72362" w14:paraId="3C3F0FD9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4824B2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Bay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B49B67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Lake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BA96FC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River</w:t>
            </w:r>
          </w:p>
        </w:tc>
      </w:tr>
      <w:tr w:rsidR="00C2031B" w:rsidRPr="00B72362" w14:paraId="1CFCF0B3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4FCA8D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Canal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1A7171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Ocean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7EDD50" w14:textId="77777777" w:rsidR="00C2031B" w:rsidRDefault="00F32A53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Sound</w:t>
            </w:r>
          </w:p>
        </w:tc>
      </w:tr>
      <w:tr w:rsidR="00C2031B" w:rsidRPr="00B72362" w14:paraId="6B5F48D1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AAC411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Inlet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308D20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Pond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A2F35F" w14:textId="77777777" w:rsidR="00C2031B" w:rsidRDefault="00C2031B" w:rsidP="00C2031B">
            <w:pPr>
              <w:rPr>
                <w:b/>
              </w:rPr>
            </w:pPr>
          </w:p>
        </w:tc>
      </w:tr>
      <w:tr w:rsidR="00C2031B" w:rsidRPr="00B72362" w14:paraId="57D83838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797ACD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Lagoon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68F47E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Reservoir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7886CE" w14:textId="77777777" w:rsidR="00C2031B" w:rsidRDefault="00C2031B" w:rsidP="00C2031B">
            <w:pPr>
              <w:rPr>
                <w:b/>
              </w:rPr>
            </w:pPr>
          </w:p>
        </w:tc>
      </w:tr>
    </w:tbl>
    <w:p w14:paraId="1CF19CB4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581627" w:rsidRPr="00B72362" w14:paraId="5D632743" w14:textId="77777777" w:rsidTr="00CA1F23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156F7E" w14:textId="77777777" w:rsidR="00581627" w:rsidRPr="009570A3" w:rsidRDefault="00581627" w:rsidP="00F32A53">
            <w:pPr>
              <w:rPr>
                <w:b/>
              </w:rPr>
            </w:pPr>
            <w:r>
              <w:rPr>
                <w:b/>
              </w:rPr>
              <w:t xml:space="preserve">Cooling: </w:t>
            </w:r>
          </w:p>
        </w:tc>
      </w:tr>
      <w:tr w:rsidR="00581627" w:rsidRPr="00B72362" w14:paraId="17E9305A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E62429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A/C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06052B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Humidifier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013F61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Window A/C</w:t>
            </w:r>
          </w:p>
        </w:tc>
      </w:tr>
      <w:tr w:rsidR="00581627" w:rsidRPr="00B72362" w14:paraId="2B449805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F0A471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E1624A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845F31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Zoned A/C</w:t>
            </w:r>
          </w:p>
        </w:tc>
      </w:tr>
      <w:tr w:rsidR="00581627" w:rsidRPr="00B72362" w14:paraId="39096DAE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188BAA9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 – Electric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6D8A68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63ADA6" w14:textId="77777777" w:rsidR="00581627" w:rsidRDefault="00581627" w:rsidP="00F32A53">
            <w:pPr>
              <w:rPr>
                <w:b/>
              </w:rPr>
            </w:pPr>
          </w:p>
        </w:tc>
      </w:tr>
      <w:tr w:rsidR="00581627" w:rsidRPr="00B72362" w14:paraId="0854AE69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C184C7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 – Gas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0F9498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Wall Unit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C45DF2" w14:textId="77777777" w:rsidR="00581627" w:rsidRDefault="00581627" w:rsidP="00F32A53">
            <w:pPr>
              <w:rPr>
                <w:b/>
              </w:rPr>
            </w:pPr>
          </w:p>
        </w:tc>
      </w:tr>
    </w:tbl>
    <w:p w14:paraId="33B3AD0A" w14:textId="77777777" w:rsidR="00581627" w:rsidRDefault="00581627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0C5303" w:rsidRPr="00B72362" w14:paraId="62BD2909" w14:textId="77777777" w:rsidTr="00CA1F23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023523" w14:textId="77777777" w:rsidR="000C5303" w:rsidRPr="009570A3" w:rsidRDefault="000C5303" w:rsidP="00581627">
            <w:pPr>
              <w:rPr>
                <w:b/>
              </w:rPr>
            </w:pPr>
            <w:r>
              <w:rPr>
                <w:b/>
              </w:rPr>
              <w:t>Exterior:</w:t>
            </w:r>
          </w:p>
        </w:tc>
      </w:tr>
      <w:tr w:rsidR="00581627" w:rsidRPr="00B72362" w14:paraId="28050726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DC3200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Barn/Stable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76DF33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Double Pane/Storm Windows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5D8005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Shed</w:t>
            </w:r>
          </w:p>
        </w:tc>
      </w:tr>
      <w:tr w:rsidR="00581627" w:rsidRPr="00B72362" w14:paraId="3DA10CB6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F013A5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BBQ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2E8ECA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 Pit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2899CC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Storm Door</w:t>
            </w:r>
          </w:p>
        </w:tc>
      </w:tr>
      <w:tr w:rsidR="00581627" w:rsidRPr="00B72362" w14:paraId="28ABEF05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7187A5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Boat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6DA381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Gardens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26482F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Storm Windows</w:t>
            </w:r>
          </w:p>
        </w:tc>
      </w:tr>
      <w:tr w:rsidR="00581627" w:rsidRPr="00B72362" w14:paraId="3B8D5382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FD5247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Boat Ramp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4A683A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Guest House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8D4B45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Thermal Windows/Doors</w:t>
            </w:r>
          </w:p>
        </w:tc>
      </w:tr>
      <w:tr w:rsidR="00581627" w:rsidRPr="00B72362" w14:paraId="07B42A42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C979F8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Carriage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58ED78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Helipad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9AEE49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Underground Lawn Sprinkler</w:t>
            </w:r>
          </w:p>
        </w:tc>
      </w:tr>
      <w:tr w:rsidR="00581627" w:rsidRPr="00B72362" w14:paraId="2689AFF5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C5E13F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Covered Terraces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5EFB5D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 Building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DDF194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 Feature</w:t>
            </w:r>
          </w:p>
        </w:tc>
      </w:tr>
      <w:tr w:rsidR="00581627" w:rsidRPr="00B72362" w14:paraId="4DA40FEC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3000C8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9AA3AA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Porte-Cochere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8594A4" w14:textId="77777777" w:rsidR="00581627" w:rsidRDefault="00581627" w:rsidP="00581627">
            <w:pPr>
              <w:rPr>
                <w:b/>
              </w:rPr>
            </w:pPr>
          </w:p>
        </w:tc>
      </w:tr>
      <w:tr w:rsidR="00581627" w:rsidRPr="00B72362" w14:paraId="6B4AA62F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03C15A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Dock Rights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1D73C2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Sidewalk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EEC00E" w14:textId="77777777" w:rsidR="00581627" w:rsidRDefault="00581627" w:rsidP="00581627">
            <w:pPr>
              <w:rPr>
                <w:b/>
              </w:rPr>
            </w:pPr>
          </w:p>
        </w:tc>
      </w:tr>
      <w:tr w:rsidR="00581627" w:rsidRPr="00B72362" w14:paraId="6B9EB874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D655C2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Dog Run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A4B08C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Sprinkler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159FC3" w14:textId="77777777" w:rsidR="00581627" w:rsidRDefault="00581627" w:rsidP="00581627">
            <w:pPr>
              <w:rPr>
                <w:b/>
              </w:rPr>
            </w:pPr>
          </w:p>
        </w:tc>
      </w:tr>
    </w:tbl>
    <w:p w14:paraId="43173852" w14:textId="77777777" w:rsidR="00426FF0" w:rsidRDefault="00426FF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426FF0" w:rsidRPr="00B72362" w14:paraId="42D36152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D87721" w14:textId="77777777" w:rsidR="00426FF0" w:rsidRDefault="00426FF0" w:rsidP="000C5303">
            <w:pPr>
              <w:rPr>
                <w:b/>
              </w:rPr>
            </w:pPr>
            <w:r>
              <w:rPr>
                <w:b/>
              </w:rPr>
              <w:t>Exterior Description: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5F28EB" w14:textId="77777777" w:rsidR="00426FF0" w:rsidRDefault="00426FF0" w:rsidP="000C5303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B1A9FF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2878FF0B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495DC8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Brick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9F9714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Frame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739070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6A8BBF03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DD0144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Concrete Block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867759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9D95E1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1A064CC8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2BD3F9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Stucco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6FB0ED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Siding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E35A26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1C46D5D1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BC5A7C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Vinyl Siding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E85257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E.I.F.S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ABA0DB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7B0B5755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8567C0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Steel Frame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EA0CC2" w14:textId="77777777" w:rsidR="00426FF0" w:rsidRDefault="00426FF0" w:rsidP="000C5303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F870C6" w14:textId="77777777" w:rsidR="00426FF0" w:rsidRDefault="00426FF0" w:rsidP="000C5303">
            <w:pPr>
              <w:rPr>
                <w:b/>
              </w:rPr>
            </w:pPr>
          </w:p>
        </w:tc>
      </w:tr>
    </w:tbl>
    <w:p w14:paraId="7D225E4C" w14:textId="77777777" w:rsidR="00CA1F23" w:rsidRDefault="00CA1F2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977B44" w:rsidRPr="00B72362" w14:paraId="52584B1A" w14:textId="77777777" w:rsidTr="000C6799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8884B8" w14:textId="77777777" w:rsidR="00977B44" w:rsidRDefault="00977B44" w:rsidP="00977B44">
            <w:pPr>
              <w:rPr>
                <w:b/>
              </w:rPr>
            </w:pPr>
            <w:r>
              <w:rPr>
                <w:b/>
              </w:rPr>
              <w:t>Fencing:</w:t>
            </w:r>
          </w:p>
        </w:tc>
      </w:tr>
      <w:tr w:rsidR="00977B44" w:rsidRPr="00B72362" w14:paraId="49CF5C4C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46107F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Yard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F388C4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Partially Fenced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D29C9F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Vinyl Fence</w:t>
            </w:r>
          </w:p>
        </w:tc>
      </w:tr>
      <w:tr w:rsidR="00977B44" w:rsidRPr="00B72362" w14:paraId="2E87B4B6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14B5F6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Metal Fence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957CDA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Privacy Fence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E392E8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Fence</w:t>
            </w:r>
          </w:p>
        </w:tc>
      </w:tr>
    </w:tbl>
    <w:p w14:paraId="272C6935" w14:textId="77777777" w:rsidR="00977B44" w:rsidRDefault="00977B4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C2B85" w:rsidRPr="00B72362" w14:paraId="69CD5E45" w14:textId="77777777" w:rsidTr="000C6799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CCEDD8" w14:textId="77777777" w:rsidR="00FC2B85" w:rsidRDefault="00FC2B85" w:rsidP="001A5DAB">
            <w:pPr>
              <w:rPr>
                <w:b/>
              </w:rPr>
            </w:pPr>
            <w:r>
              <w:rPr>
                <w:b/>
              </w:rPr>
              <w:lastRenderedPageBreak/>
              <w:t>Flooring:</w:t>
            </w:r>
          </w:p>
        </w:tc>
      </w:tr>
      <w:tr w:rsidR="00FC2B85" w:rsidRPr="00B72362" w14:paraId="50BC0408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A65F00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Ceramic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9745FD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Linoleum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64BD39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Tile</w:t>
            </w:r>
          </w:p>
        </w:tc>
      </w:tr>
      <w:tr w:rsidR="00FC2B85" w:rsidRPr="00B72362" w14:paraId="0103DA23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7F375F4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Hardwood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0103AF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Marble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F71595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Wall to Wall Carpet</w:t>
            </w:r>
          </w:p>
        </w:tc>
      </w:tr>
      <w:tr w:rsidR="00FC2B85" w:rsidRPr="00B72362" w14:paraId="750CA554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D41E80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Laminate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A2C74D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Mixed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C4C028" w14:textId="77777777" w:rsidR="00FC2B85" w:rsidRDefault="00FC2B85" w:rsidP="001A5DAB">
            <w:pPr>
              <w:rPr>
                <w:b/>
              </w:rPr>
            </w:pPr>
          </w:p>
        </w:tc>
      </w:tr>
    </w:tbl>
    <w:p w14:paraId="012F8FD0" w14:textId="77777777" w:rsidR="00FC2B85" w:rsidRDefault="00FC2B85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3756BA" w:rsidRPr="00B72362" w14:paraId="3B588068" w14:textId="77777777" w:rsidTr="000C6799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ACE1A0" w14:textId="77777777" w:rsidR="003756BA" w:rsidRDefault="003756BA" w:rsidP="001A5DAB">
            <w:pPr>
              <w:rPr>
                <w:b/>
              </w:rPr>
            </w:pPr>
            <w:r>
              <w:rPr>
                <w:b/>
              </w:rPr>
              <w:t>General:</w:t>
            </w:r>
          </w:p>
        </w:tc>
      </w:tr>
      <w:tr w:rsidR="00FC2B85" w:rsidRPr="00B72362" w14:paraId="30E168E0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42ED7C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Built-in Vacuum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9D8C29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Range Land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16B9C5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Skylight</w:t>
            </w:r>
          </w:p>
        </w:tc>
      </w:tr>
      <w:tr w:rsidR="00FC2B85" w:rsidRPr="00B72362" w14:paraId="412B8638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2811697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Ceiling Fan(s)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4C880E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 Alarms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0C5BD3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Smoke Detector</w:t>
            </w:r>
          </w:p>
        </w:tc>
      </w:tr>
      <w:tr w:rsidR="00FC2B85" w:rsidRPr="00B72362" w14:paraId="6673514A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C8E0A5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Clubhouse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5EECA9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Guard Gate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A9FD9C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3756BA">
              <w:rPr>
                <w:rFonts w:cs="Calibri"/>
                <w:noProof/>
              </w:rPr>
              <w:t>Stereo System</w:t>
            </w:r>
          </w:p>
        </w:tc>
      </w:tr>
      <w:tr w:rsidR="00FC2B85" w:rsidRPr="00B72362" w14:paraId="69FE6840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027B64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Concierge Services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44A0AB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Privileges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D484FA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Area</w:t>
            </w:r>
          </w:p>
        </w:tc>
      </w:tr>
      <w:tr w:rsidR="00FC2B85" w:rsidRPr="00B72362" w14:paraId="0B32986D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FF23BC9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Doorman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EC745F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Laundry Facilities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393F00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Wheel Chair Accessible</w:t>
            </w:r>
          </w:p>
        </w:tc>
      </w:tr>
      <w:tr w:rsidR="00FC2B85" w:rsidRPr="00B72362" w14:paraId="47C21DE5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0E54A2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Elevator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D185D2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Airport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07A142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Window Treatments</w:t>
            </w:r>
          </w:p>
        </w:tc>
      </w:tr>
      <w:tr w:rsidR="00FC2B85" w:rsidRPr="00B72362" w14:paraId="37AE8DC4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01A784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Energy-saving Features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845E2D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Elevator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1DBB7D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Workshop</w:t>
            </w:r>
          </w:p>
        </w:tc>
      </w:tr>
      <w:tr w:rsidR="00FC2B85" w:rsidRPr="00B72362" w14:paraId="3ECEDED0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816C7F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Escalator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2C2B3E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Security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839A99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Direct Elevator Access</w:t>
            </w:r>
          </w:p>
        </w:tc>
      </w:tr>
    </w:tbl>
    <w:p w14:paraId="21469560" w14:textId="77777777" w:rsidR="00F47791" w:rsidRDefault="00F4779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47791" w:rsidRPr="00B72362" w14:paraId="62D78FE3" w14:textId="77777777" w:rsidTr="000C6799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DD461D" w14:textId="77777777" w:rsidR="00F47791" w:rsidRDefault="00F47791" w:rsidP="001A5DAB">
            <w:pPr>
              <w:rPr>
                <w:b/>
              </w:rPr>
            </w:pPr>
            <w:r>
              <w:rPr>
                <w:b/>
              </w:rPr>
              <w:t>Heating – Fuel Type:</w:t>
            </w:r>
          </w:p>
        </w:tc>
      </w:tr>
      <w:tr w:rsidR="00F47791" w:rsidRPr="00B72362" w14:paraId="1DABDEE6" w14:textId="77777777" w:rsidTr="000C6799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B7F101" w14:textId="77777777" w:rsidR="00F47791" w:rsidRDefault="00F47791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A5584D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Hydro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3970DF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Propane</w:t>
            </w:r>
          </w:p>
        </w:tc>
      </w:tr>
      <w:tr w:rsidR="00F47791" w:rsidRPr="00B72362" w14:paraId="6B646B8E" w14:textId="77777777" w:rsidTr="000C6799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92E6C2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Electric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AB8C13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298874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Solar</w:t>
            </w:r>
          </w:p>
        </w:tc>
      </w:tr>
      <w:tr w:rsidR="00F47791" w:rsidRPr="00B72362" w14:paraId="0FAFAB33" w14:textId="77777777" w:rsidTr="000C6799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7F273E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7113B48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Oil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1C171E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</w:t>
            </w:r>
          </w:p>
        </w:tc>
      </w:tr>
      <w:tr w:rsidR="00F47791" w:rsidRPr="00B72362" w14:paraId="3A972EEF" w14:textId="77777777" w:rsidTr="000C6799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477A13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Geothermal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230DBC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D2AF2C" w14:textId="77777777" w:rsidR="00F47791" w:rsidRDefault="00F47791" w:rsidP="001A5DAB">
            <w:pPr>
              <w:rPr>
                <w:b/>
              </w:rPr>
            </w:pPr>
          </w:p>
        </w:tc>
      </w:tr>
    </w:tbl>
    <w:p w14:paraId="54F05BB8" w14:textId="77777777" w:rsidR="00F47791" w:rsidRDefault="00F4779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47791" w:rsidRPr="00B72362" w14:paraId="009CA792" w14:textId="77777777" w:rsidTr="000C6799">
        <w:trPr>
          <w:cantSplit/>
          <w:trHeight w:val="25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3FB73F8" w14:textId="77777777" w:rsidR="00F47791" w:rsidRDefault="00F47791" w:rsidP="001A5DAB">
            <w:pPr>
              <w:rPr>
                <w:b/>
              </w:rPr>
            </w:pPr>
            <w:r>
              <w:rPr>
                <w:b/>
              </w:rPr>
              <w:t>Heating Type:</w:t>
            </w:r>
          </w:p>
        </w:tc>
      </w:tr>
      <w:tr w:rsidR="00F47791" w:rsidRPr="00B72362" w14:paraId="3C884AC4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D5418A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Baseboard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401922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Multi-Zone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111611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Radiator</w:t>
            </w:r>
          </w:p>
        </w:tc>
      </w:tr>
      <w:tr w:rsidR="00F47791" w:rsidRPr="00B72362" w14:paraId="14B00E9D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A90AB5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Forced Air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0CA2DD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D0BB58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Solar Power</w:t>
            </w:r>
          </w:p>
        </w:tc>
      </w:tr>
      <w:tr w:rsidR="00F47791" w:rsidRPr="00B72362" w14:paraId="434E8912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2D693D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Gravity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2B1897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5AFAA6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Steam Heat</w:t>
            </w:r>
          </w:p>
        </w:tc>
      </w:tr>
      <w:tr w:rsidR="00F47791" w:rsidRPr="00B72362" w14:paraId="2D351DC7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ED5E6B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Heat Pump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4BF168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Pellet Stove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790803" w14:textId="77777777" w:rsidR="00F47791" w:rsidRDefault="00F47791" w:rsidP="001A5DAB">
            <w:pPr>
              <w:rPr>
                <w:b/>
              </w:rPr>
            </w:pPr>
          </w:p>
        </w:tc>
      </w:tr>
      <w:tr w:rsidR="00F47791" w:rsidRPr="00B72362" w14:paraId="55AC51FB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C42818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Hydro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430187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Radiant Floor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9E6599" w14:textId="77777777" w:rsidR="00F47791" w:rsidRDefault="00F47791" w:rsidP="001A5DAB">
            <w:pPr>
              <w:rPr>
                <w:b/>
              </w:rPr>
            </w:pPr>
          </w:p>
        </w:tc>
      </w:tr>
    </w:tbl>
    <w:p w14:paraId="4ED1FB40" w14:textId="77777777" w:rsidR="00F47791" w:rsidRDefault="00F4779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4B77BF" w:rsidRPr="00B72362" w14:paraId="75B73DB0" w14:textId="77777777" w:rsidTr="000C6799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A0A3C2" w14:textId="77777777" w:rsidR="004B77BF" w:rsidRDefault="004B77BF" w:rsidP="00F47791">
            <w:pPr>
              <w:rPr>
                <w:b/>
              </w:rPr>
            </w:pPr>
            <w:r>
              <w:rPr>
                <w:b/>
              </w:rPr>
              <w:t xml:space="preserve">Interior: </w:t>
            </w:r>
          </w:p>
        </w:tc>
      </w:tr>
      <w:tr w:rsidR="00F47791" w:rsidRPr="00B72362" w14:paraId="0E62B07F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C67E94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Bay/Bow Window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F2AE23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Fireplace in Master BR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0F3B4D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Screen Room</w:t>
            </w:r>
          </w:p>
        </w:tc>
      </w:tr>
      <w:tr w:rsidR="00F47791" w:rsidRPr="00B72362" w14:paraId="0815AB62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19C276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Beam – Ceilings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463044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High Tech Cabling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B65CDE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Track Lighting</w:t>
            </w:r>
          </w:p>
        </w:tc>
      </w:tr>
      <w:tr w:rsidR="00F47791" w:rsidRPr="00B72362" w14:paraId="0F2C9D39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5C9675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Blinds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04E7C2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In-Home Gym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3BF4D6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Two-story Family Room</w:t>
            </w:r>
          </w:p>
        </w:tc>
      </w:tr>
      <w:tr w:rsidR="00F47791" w:rsidRPr="00B72362" w14:paraId="5CF39780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984144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Bowling Alley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0C91F7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In-Law Suite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48766B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Vaulted Ceilings</w:t>
            </w:r>
          </w:p>
        </w:tc>
      </w:tr>
      <w:tr w:rsidR="00F47791" w:rsidRPr="00B72362" w14:paraId="5A0F2856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07DEEC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Cathedral Ceilings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FFB9E9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Indoor Basketball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8BDFA2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Walk-in Closet</w:t>
            </w:r>
          </w:p>
        </w:tc>
      </w:tr>
      <w:tr w:rsidR="00F47791" w:rsidRPr="00B72362" w14:paraId="3FA0D214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8B46F5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Cedar Closets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2DE512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Indoor Racquetball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B9A2A0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Wet Bar</w:t>
            </w:r>
          </w:p>
        </w:tc>
      </w:tr>
      <w:tr w:rsidR="00F47791" w:rsidRPr="00B72362" w14:paraId="19028669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A83025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Dry Bar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4BBDFB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Intercom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C4050D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 Cellar</w:t>
            </w:r>
          </w:p>
        </w:tc>
      </w:tr>
      <w:tr w:rsidR="00F47791" w:rsidRPr="00B72362" w14:paraId="12B7EC3E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EB36F3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Exercise Area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A7C2B9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Laundry Chute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E600C3" w14:textId="77777777" w:rsidR="00F47791" w:rsidRDefault="00F47791" w:rsidP="00F47791">
            <w:pPr>
              <w:rPr>
                <w:b/>
              </w:rPr>
            </w:pPr>
          </w:p>
        </w:tc>
      </w:tr>
    </w:tbl>
    <w:p w14:paraId="34EED13B" w14:textId="77777777" w:rsidR="004B77BF" w:rsidRDefault="004B77B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75940D20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DD8715" w14:textId="77777777" w:rsidR="001A5DAB" w:rsidRDefault="001A5DAB" w:rsidP="001A5DAB">
            <w:pPr>
              <w:rPr>
                <w:b/>
              </w:rPr>
            </w:pPr>
            <w:r>
              <w:rPr>
                <w:b/>
              </w:rPr>
              <w:t xml:space="preserve">Location: </w:t>
            </w:r>
          </w:p>
        </w:tc>
      </w:tr>
      <w:tr w:rsidR="00722D35" w:rsidRPr="00B72362" w14:paraId="265B285F" w14:textId="77777777" w:rsidTr="000C6799">
        <w:trPr>
          <w:cantSplit/>
          <w:trHeight w:val="2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C87AB6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Backs to Golf Course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187C25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Gulf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5F8416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Ocean/Beach</w:t>
            </w:r>
          </w:p>
        </w:tc>
      </w:tr>
      <w:tr w:rsidR="00722D35" w:rsidRPr="00B72362" w14:paraId="3E689E61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28790A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Backs to Park Land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B834C6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Harbor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CD55FC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 Block</w:t>
            </w:r>
          </w:p>
        </w:tc>
      </w:tr>
      <w:tr w:rsidR="00722D35" w:rsidRPr="00B72362" w14:paraId="793D2D7C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90D690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Bayside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843EA9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 Shopping Mall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64A5E5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 Front</w:t>
            </w:r>
          </w:p>
        </w:tc>
      </w:tr>
      <w:tr w:rsidR="00722D35" w:rsidRPr="00B72362" w14:paraId="6D29D818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06F272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Beach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8FD7C2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Intercoastal Waterway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54E6DF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 Water</w:t>
            </w:r>
          </w:p>
        </w:tc>
      </w:tr>
      <w:tr w:rsidR="00722D35" w:rsidRPr="00B72362" w14:paraId="0D1FA679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53FDE3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Canal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3FE055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Island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8DE1E2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Riverfront</w:t>
            </w:r>
          </w:p>
        </w:tc>
      </w:tr>
      <w:tr w:rsidR="00722D35" w:rsidRPr="00B72362" w14:paraId="4AFBD55C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421DBE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Channel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7BB4D4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Lagoon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D4E256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Slope Side</w:t>
            </w:r>
          </w:p>
        </w:tc>
      </w:tr>
      <w:tr w:rsidR="00722D35" w:rsidRPr="00B72362" w14:paraId="7825005A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34F547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Cul-de-Sac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B269E1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Lakefront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94A25A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Waterfront</w:t>
            </w:r>
          </w:p>
        </w:tc>
      </w:tr>
      <w:tr w:rsidR="00722D35" w:rsidRPr="00B72362" w14:paraId="2321852D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8B7C99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Fairway Frontage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37D5D3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Marina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12A3C4" w14:textId="77777777" w:rsidR="00722D35" w:rsidRDefault="00722D35" w:rsidP="001A5DAB">
            <w:pPr>
              <w:rPr>
                <w:b/>
              </w:rPr>
            </w:pPr>
          </w:p>
        </w:tc>
      </w:tr>
    </w:tbl>
    <w:p w14:paraId="57FEC332" w14:textId="77777777" w:rsidR="00722D35" w:rsidRDefault="00722D35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247E5CFF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9349AD" w14:textId="77777777" w:rsidR="001A5DAB" w:rsidRDefault="001A5DAB" w:rsidP="000C6799">
            <w:pPr>
              <w:rPr>
                <w:b/>
              </w:rPr>
            </w:pPr>
            <w:r>
              <w:rPr>
                <w:b/>
              </w:rPr>
              <w:t xml:space="preserve">Lot Description: </w:t>
            </w:r>
          </w:p>
        </w:tc>
      </w:tr>
      <w:tr w:rsidR="000C6799" w:rsidRPr="00B72362" w14:paraId="05063FA1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C272BD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Type– Other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B876CE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Irregular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B294E0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Pond on Lot   </w:t>
            </w:r>
          </w:p>
        </w:tc>
      </w:tr>
      <w:tr w:rsidR="000C6799" w:rsidRPr="00B72362" w14:paraId="0D58397D" w14:textId="77777777" w:rsidTr="000C6799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C3A654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Type- Road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D0D01C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Lake on Lot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CCBC15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Possible Subdivision   </w:t>
            </w:r>
          </w:p>
        </w:tc>
      </w:tr>
      <w:tr w:rsidR="000C6799" w:rsidRPr="00B72362" w14:paraId="3FFD4B1C" w14:textId="77777777" w:rsidTr="000C6799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A22B4F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Type- Water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642055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Level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394447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Stream on Lot   </w:t>
            </w:r>
          </w:p>
        </w:tc>
      </w:tr>
      <w:tr w:rsidR="000C6799" w:rsidRPr="00B72362" w14:paraId="3FE2EB49" w14:textId="77777777" w:rsidTr="000C6799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37398D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Corner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A7C1E5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New Development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C648C8" w14:textId="77777777" w:rsidR="000C6799" w:rsidRPr="000C6799" w:rsidRDefault="000C6799" w:rsidP="000C6799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Wooded</w:t>
            </w:r>
          </w:p>
        </w:tc>
      </w:tr>
      <w:tr w:rsidR="000C6799" w:rsidRPr="00B72362" w14:paraId="5146E14A" w14:textId="77777777" w:rsidTr="000C6799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69260F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Flag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E605C8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Open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78BF12" w14:textId="77777777" w:rsidR="000C6799" w:rsidRDefault="000C6799" w:rsidP="000C6799">
            <w:pPr>
              <w:rPr>
                <w:b/>
              </w:rPr>
            </w:pPr>
          </w:p>
        </w:tc>
      </w:tr>
    </w:tbl>
    <w:p w14:paraId="273DC63A" w14:textId="77777777" w:rsidR="000C6799" w:rsidRDefault="000C6799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447BCA60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EA5998" w14:textId="77777777" w:rsidR="001A5DAB" w:rsidRPr="000C6799" w:rsidRDefault="001A5DAB" w:rsidP="001A5DAB">
            <w:pPr>
              <w:rPr>
                <w:rFonts w:cs="Calibri"/>
                <w:noProof/>
              </w:rPr>
            </w:pPr>
            <w:r w:rsidRPr="00122F9B">
              <w:rPr>
                <w:rFonts w:cs="Calibri"/>
                <w:b/>
                <w:noProof/>
              </w:rPr>
              <w:lastRenderedPageBreak/>
              <w:t>Other:</w:t>
            </w:r>
          </w:p>
        </w:tc>
      </w:tr>
      <w:tr w:rsidR="000C6799" w:rsidRPr="00B72362" w14:paraId="029DC1D3" w14:textId="77777777" w:rsidTr="000C6799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0F9A84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Association Fee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A7AB65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Softener- Rent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671BAF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</w:p>
        </w:tc>
      </w:tr>
      <w:tr w:rsidR="000C6799" w:rsidRPr="00B72362" w14:paraId="7BBA2FE3" w14:textId="77777777" w:rsidTr="000C6799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21666F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Softener- Own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63A5AB" w14:textId="77777777" w:rsidR="000C6799" w:rsidRPr="00406210" w:rsidRDefault="00406210" w:rsidP="001A5DAB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Whole House Water Filter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D7468C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</w:p>
        </w:tc>
      </w:tr>
    </w:tbl>
    <w:p w14:paraId="30CC1F29" w14:textId="77777777" w:rsidR="00406210" w:rsidRDefault="00406210"/>
    <w:p w14:paraId="21D43FF0" w14:textId="77777777" w:rsidR="00406210" w:rsidRDefault="0040621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7AAE081B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A59E12" w14:textId="77777777" w:rsidR="001A5DAB" w:rsidRDefault="00406210" w:rsidP="001A5DAB">
            <w:pPr>
              <w:rPr>
                <w:b/>
              </w:rPr>
            </w:pPr>
            <w:r>
              <w:rPr>
                <w:b/>
              </w:rPr>
              <w:t>Pre-Wiring:</w:t>
            </w:r>
          </w:p>
        </w:tc>
      </w:tr>
      <w:tr w:rsidR="00406210" w:rsidRPr="00B72362" w14:paraId="5BB03B5C" w14:textId="77777777" w:rsidTr="00073A96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179DF69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Cable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7C6C54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Garage Door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549A4D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Phone Jacks   </w:t>
            </w:r>
          </w:p>
        </w:tc>
      </w:tr>
      <w:tr w:rsidR="00406210" w:rsidRPr="00B72362" w14:paraId="6C081441" w14:textId="77777777" w:rsidTr="00073A96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E22BE4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Entertainment System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BA79C9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Generator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DED116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Security System</w:t>
            </w:r>
          </w:p>
        </w:tc>
      </w:tr>
    </w:tbl>
    <w:p w14:paraId="0CFDE499" w14:textId="77777777" w:rsidR="00406210" w:rsidRDefault="0040621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0147D57D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37731D" w14:textId="77777777" w:rsidR="001A5DAB" w:rsidRDefault="001A5DAB" w:rsidP="00406210">
            <w:pPr>
              <w:rPr>
                <w:b/>
              </w:rPr>
            </w:pPr>
            <w:r>
              <w:rPr>
                <w:b/>
              </w:rPr>
              <w:t>Property Description:</w:t>
            </w:r>
          </w:p>
        </w:tc>
      </w:tr>
      <w:tr w:rsidR="00BF548C" w:rsidRPr="00B72362" w14:paraId="4C4DCBF3" w14:textId="77777777" w:rsidTr="00073A96">
        <w:trPr>
          <w:cantSplit/>
          <w:trHeight w:val="4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D5C77F" w14:textId="77777777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Acreage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532E9F" w14:textId="77777777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Farm/Ranch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30482C" w14:textId="732EBEFB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Vineyard</w:t>
            </w:r>
          </w:p>
        </w:tc>
      </w:tr>
      <w:tr w:rsidR="00BF548C" w:rsidRPr="00B72362" w14:paraId="62C59AD1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F960ECE" w14:textId="77777777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Community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C2D366" w14:textId="66B8F7B3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Farm Assessment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34AC5F" w14:textId="349A9524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Winery</w:t>
            </w:r>
          </w:p>
        </w:tc>
      </w:tr>
      <w:tr w:rsidR="00BF548C" w:rsidRPr="00B72362" w14:paraId="16C210E0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D129C1" w14:textId="77777777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Easement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3BA52E" w14:textId="5FF5C4CB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Farm Acreage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3CCE45" w14:textId="29586863" w:rsidR="00BF548C" w:rsidRDefault="00BF548C" w:rsidP="00406210">
            <w:pPr>
              <w:rPr>
                <w:b/>
              </w:rPr>
            </w:pPr>
          </w:p>
        </w:tc>
      </w:tr>
      <w:tr w:rsidR="00BF548C" w:rsidRPr="00B72362" w14:paraId="48132E41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0E12C1" w14:textId="77777777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Eco-Friendly (Green)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F2447C" w14:textId="49D4B515" w:rsidR="00BF548C" w:rsidRDefault="00BF548C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 Property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3A491A" w14:textId="77777777" w:rsidR="00BF548C" w:rsidRDefault="00BF548C" w:rsidP="00406210">
            <w:pPr>
              <w:rPr>
                <w:b/>
              </w:rPr>
            </w:pPr>
          </w:p>
        </w:tc>
      </w:tr>
    </w:tbl>
    <w:p w14:paraId="22E25C37" w14:textId="77777777" w:rsidR="00406210" w:rsidRDefault="0040621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366D7D6A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F87355" w14:textId="77777777" w:rsidR="001A5DAB" w:rsidRDefault="001A5DAB" w:rsidP="000F009D">
            <w:pPr>
              <w:rPr>
                <w:b/>
              </w:rPr>
            </w:pPr>
            <w:r>
              <w:rPr>
                <w:b/>
              </w:rPr>
              <w:t xml:space="preserve">Road Type: </w:t>
            </w:r>
          </w:p>
        </w:tc>
      </w:tr>
      <w:tr w:rsidR="000F009D" w:rsidRPr="00B72362" w14:paraId="5716B700" w14:textId="77777777" w:rsidTr="00073A96">
        <w:trPr>
          <w:cantSplit/>
          <w:trHeight w:val="5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7116D0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4 Way Interchange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84F219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Interchange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4855F7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Road</w:t>
            </w:r>
          </w:p>
        </w:tc>
      </w:tr>
      <w:tr w:rsidR="000F009D" w:rsidRPr="00B72362" w14:paraId="0E5DA9A1" w14:textId="77777777" w:rsidTr="00073A96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7765C6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City/Town Street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88308E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Interstate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BB5FF8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State Road</w:t>
            </w:r>
          </w:p>
        </w:tc>
      </w:tr>
      <w:tr w:rsidR="000F009D" w:rsidRPr="00B72362" w14:paraId="3CD7C525" w14:textId="77777777" w:rsidTr="00073A96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4134C5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County Street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9234A4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Main Thoroughfare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FA77EE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Turnpike</w:t>
            </w:r>
          </w:p>
        </w:tc>
      </w:tr>
    </w:tbl>
    <w:p w14:paraId="3CB2F4A2" w14:textId="77777777" w:rsidR="000F009D" w:rsidRDefault="000F009D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4BD5F9CF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5FBCAD" w14:textId="77777777" w:rsidR="001A5DAB" w:rsidRDefault="001A5DAB" w:rsidP="000F009D">
            <w:pPr>
              <w:rPr>
                <w:b/>
              </w:rPr>
            </w:pPr>
            <w:r>
              <w:rPr>
                <w:b/>
              </w:rPr>
              <w:t xml:space="preserve">Roof: </w:t>
            </w:r>
          </w:p>
        </w:tc>
      </w:tr>
      <w:tr w:rsidR="000F009D" w:rsidRPr="00B72362" w14:paraId="4109F1C0" w14:textId="77777777" w:rsidTr="00073A96">
        <w:trPr>
          <w:cantSplit/>
          <w:trHeight w:val="4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DD668B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Asphalt/Fiberglass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B3D55C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Composition Shingle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0D15CB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Slate Roof</w:t>
            </w:r>
          </w:p>
        </w:tc>
      </w:tr>
      <w:tr w:rsidR="000F009D" w:rsidRPr="00B72362" w14:paraId="3E8D4324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8C26E5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C710A9">
              <w:rPr>
                <w:rFonts w:cs="Calibri"/>
                <w:noProof/>
              </w:rPr>
              <w:t>Asphalt Shingle Roof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BCF85B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Fiberglass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909ABE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Spanish Tiles</w:t>
            </w:r>
          </w:p>
        </w:tc>
      </w:tr>
      <w:tr w:rsidR="000F009D" w:rsidRPr="00B72362" w14:paraId="320B18A3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5586EE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Cedar Shake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2643E9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Metal Roof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080741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Tar &amp; Gravel</w:t>
            </w:r>
          </w:p>
        </w:tc>
      </w:tr>
      <w:tr w:rsidR="000F009D" w:rsidRPr="00B72362" w14:paraId="7A7FA5CD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BCFEC0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Cement Tiles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860E46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Rubber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DE7D74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Shingles/Shakes</w:t>
            </w:r>
          </w:p>
        </w:tc>
      </w:tr>
    </w:tbl>
    <w:p w14:paraId="0E08A170" w14:textId="77777777" w:rsidR="00C710A9" w:rsidRDefault="00C710A9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56BADE9A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25F1D1" w14:textId="77777777" w:rsidR="001A5DAB" w:rsidRDefault="001A5DAB" w:rsidP="001A5DAB">
            <w:pPr>
              <w:rPr>
                <w:b/>
              </w:rPr>
            </w:pPr>
            <w:r>
              <w:rPr>
                <w:b/>
              </w:rPr>
              <w:t xml:space="preserve">Special Market: </w:t>
            </w:r>
          </w:p>
        </w:tc>
      </w:tr>
      <w:tr w:rsidR="00C710A9" w:rsidRPr="00B72362" w14:paraId="7CE4DC21" w14:textId="77777777" w:rsidTr="00073A96">
        <w:trPr>
          <w:cantSplit/>
          <w:trHeight w:val="5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FAA790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College/University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FB358C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Luxury Properties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422DD3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Resort/Lake</w:t>
            </w:r>
          </w:p>
        </w:tc>
      </w:tr>
      <w:tr w:rsidR="00C710A9" w:rsidRPr="00B72362" w14:paraId="13675ED6" w14:textId="77777777" w:rsidTr="00073A96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DDCE14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Hospitality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37CB47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Military Properties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7E3FED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Vacation/Second Home</w:t>
            </w:r>
          </w:p>
        </w:tc>
      </w:tr>
      <w:tr w:rsidR="00C710A9" w:rsidRPr="00B72362" w14:paraId="740EEF02" w14:textId="77777777" w:rsidTr="00073A96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ADF568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International Properties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AC836D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New Homes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3AD520" w14:textId="77777777" w:rsidR="00C710A9" w:rsidRDefault="00C710A9" w:rsidP="001A5DAB">
            <w:pPr>
              <w:rPr>
                <w:b/>
              </w:rPr>
            </w:pPr>
          </w:p>
        </w:tc>
      </w:tr>
    </w:tbl>
    <w:p w14:paraId="7BF41D61" w14:textId="77777777" w:rsidR="00C710A9" w:rsidRDefault="00C710A9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374F2468" w14:textId="77777777" w:rsidTr="00C710A9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F18039A" w14:textId="77777777" w:rsidR="001A5DAB" w:rsidRDefault="001A5DAB" w:rsidP="001A5DAB">
            <w:pPr>
              <w:rPr>
                <w:b/>
              </w:rPr>
            </w:pPr>
            <w:r>
              <w:rPr>
                <w:b/>
              </w:rPr>
              <w:t xml:space="preserve">Views: </w:t>
            </w:r>
          </w:p>
        </w:tc>
      </w:tr>
      <w:tr w:rsidR="00C710A9" w:rsidRPr="00B72362" w14:paraId="5589FB62" w14:textId="77777777" w:rsidTr="00073A96">
        <w:trPr>
          <w:cantSplit/>
          <w:trHeight w:val="44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2346E1D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071418C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Mountain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3EC912A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Sound</w:t>
            </w:r>
          </w:p>
        </w:tc>
      </w:tr>
      <w:tr w:rsidR="00C710A9" w:rsidRPr="00B72362" w14:paraId="5BC910D4" w14:textId="77777777" w:rsidTr="00073A96">
        <w:trPr>
          <w:cantSplit/>
          <w:trHeight w:val="43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97DB3A6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City/Strip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661A100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A6A5197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</w:t>
            </w:r>
          </w:p>
        </w:tc>
      </w:tr>
      <w:tr w:rsidR="00C710A9" w:rsidRPr="00B72362" w14:paraId="1ABFF299" w14:textId="77777777" w:rsidTr="00073A96">
        <w:trPr>
          <w:cantSplit/>
          <w:trHeight w:val="43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B978256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Golf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E6FF79C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Pond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87AD164" w14:textId="77777777" w:rsidR="00C710A9" w:rsidRDefault="00C710A9" w:rsidP="001A5DAB">
            <w:pPr>
              <w:rPr>
                <w:b/>
              </w:rPr>
            </w:pPr>
          </w:p>
        </w:tc>
      </w:tr>
      <w:tr w:rsidR="00C710A9" w:rsidRPr="00B72362" w14:paraId="04FD7A62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CAA86E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&amp; Stream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AC5D6E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Scenic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88F3CB" w14:textId="77777777" w:rsidR="00C710A9" w:rsidRDefault="00C710A9" w:rsidP="001A5DAB">
            <w:pPr>
              <w:rPr>
                <w:b/>
              </w:rPr>
            </w:pPr>
          </w:p>
        </w:tc>
      </w:tr>
    </w:tbl>
    <w:p w14:paraId="0B4CA798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986EB7" w:rsidRPr="00B72362" w14:paraId="4B280942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16C62938" w14:textId="77777777" w:rsidR="00986EB7" w:rsidRPr="00B72362" w:rsidRDefault="00986EB7" w:rsidP="00073A96">
            <w:pPr>
              <w:pStyle w:val="SectionHeading"/>
            </w:pPr>
            <w:r>
              <w:t>Property Details</w:t>
            </w:r>
          </w:p>
        </w:tc>
      </w:tr>
      <w:tr w:rsidR="00986EB7" w:rsidRPr="00B72362" w14:paraId="1A37C19C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9F8007E" w14:textId="77777777" w:rsidR="00986EB7" w:rsidRPr="00B72362" w:rsidRDefault="00986EB7" w:rsidP="00073A96">
            <w:r>
              <w:t xml:space="preserve">Property Use: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Bank Owned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Commercial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Residential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Owner Occupied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Rental or Investment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Second Home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Use in a Business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Vacant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Vacation Home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Net Leased Property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Business for Sale</w:t>
            </w:r>
          </w:p>
        </w:tc>
      </w:tr>
      <w:tr w:rsidR="00986EB7" w:rsidRPr="00B72362" w14:paraId="00B3F266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80B3D5C" w14:textId="77777777" w:rsidR="00986EB7" w:rsidRPr="00B72362" w:rsidRDefault="00986EB7" w:rsidP="00073A96">
            <w:r>
              <w:t xml:space="preserve"># of Parking Places: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23DDB66" w14:textId="77777777" w:rsidR="00986EB7" w:rsidRPr="00B72362" w:rsidRDefault="00986EB7" w:rsidP="00073A96">
            <w:r>
              <w:t>Year Built: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6A169DE3" w14:textId="77777777" w:rsidR="00986EB7" w:rsidRPr="00B72362" w:rsidRDefault="00986EB7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New Construction     </w:t>
            </w:r>
          </w:p>
        </w:tc>
      </w:tr>
      <w:tr w:rsidR="00986EB7" w:rsidRPr="00B72362" w14:paraId="4CBA4623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266D9DF" w14:textId="77777777" w:rsidR="00986EB7" w:rsidRDefault="00986EB7" w:rsidP="00073A96">
            <w:r>
              <w:t>Year Renovated: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EC0F6F0" w14:textId="77777777" w:rsidR="00986EB7" w:rsidRDefault="00986EB7" w:rsidP="00073A96">
            <w:r>
              <w:t>Last Sold 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BCE19A3" w14:textId="77777777" w:rsidR="00986EB7" w:rsidRPr="009570A3" w:rsidRDefault="00986EB7" w:rsidP="00073A96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Zoning:</w:t>
            </w:r>
          </w:p>
        </w:tc>
      </w:tr>
      <w:tr w:rsidR="00986EB7" w:rsidRPr="00B72362" w14:paraId="4E59CFC0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1218C96" w14:textId="77777777" w:rsidR="00986EB7" w:rsidRDefault="00986EB7" w:rsidP="00073A96">
            <w:r>
              <w:t>Tax Roll Number: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F1B2CD0" w14:textId="77777777" w:rsidR="00986EB7" w:rsidRDefault="00986EB7" w:rsidP="00073A96">
            <w:r>
              <w:t>Lot Dimensions: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092E4A0" w14:textId="77777777" w:rsidR="00986EB7" w:rsidRDefault="00833ACF" w:rsidP="00073A96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Cap Rate Percent:</w:t>
            </w:r>
          </w:p>
        </w:tc>
      </w:tr>
      <w:tr w:rsidR="00833ACF" w:rsidRPr="00B72362" w14:paraId="12B229C5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683DBE1" w14:textId="77777777" w:rsidR="00833ACF" w:rsidRDefault="00833ACF" w:rsidP="00073A96">
            <w:r>
              <w:t>Parking Ratio: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B972C7D" w14:textId="77777777" w:rsidR="00833ACF" w:rsidRDefault="00833ACF" w:rsidP="00073A96">
            <w:r>
              <w:t>Occupancy Rate: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192AAE0" w14:textId="77777777" w:rsidR="00833ACF" w:rsidRDefault="00833ACF" w:rsidP="00073A96">
            <w:pPr>
              <w:rPr>
                <w:rFonts w:cs="Calibri"/>
                <w:noProof/>
              </w:rPr>
            </w:pPr>
          </w:p>
        </w:tc>
      </w:tr>
    </w:tbl>
    <w:p w14:paraId="57F92E9A" w14:textId="77777777" w:rsidR="00F53DB0" w:rsidRDefault="00F53DB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986EB7" w:rsidRPr="00B72362" w14:paraId="2799AC59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0D7DA117" w14:textId="77777777" w:rsidR="00986EB7" w:rsidRPr="00B72362" w:rsidRDefault="00986EB7" w:rsidP="00073A96">
            <w:pPr>
              <w:pStyle w:val="SectionHeading"/>
            </w:pPr>
            <w:r>
              <w:t>Geographic location</w:t>
            </w:r>
          </w:p>
        </w:tc>
      </w:tr>
      <w:tr w:rsidR="00986EB7" w:rsidRPr="00B72362" w14:paraId="4C30C974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D75A6A0" w14:textId="77777777" w:rsidR="00986EB7" w:rsidRPr="00B72362" w:rsidRDefault="00986EB7" w:rsidP="00073A96">
            <w:r>
              <w:t xml:space="preserve">City Region: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5862F3A" w14:textId="77777777" w:rsidR="00986EB7" w:rsidRPr="00B72362" w:rsidRDefault="00986EB7" w:rsidP="00073A96">
            <w:r>
              <w:t>Continent Region: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7CE9B82" w14:textId="77777777" w:rsidR="00986EB7" w:rsidRPr="00B72362" w:rsidRDefault="00986EB7" w:rsidP="00073A96">
            <w:r>
              <w:t>Property Location:</w:t>
            </w:r>
          </w:p>
        </w:tc>
      </w:tr>
      <w:tr w:rsidR="00986EB7" w:rsidRPr="00B72362" w14:paraId="7AC9851C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6AD5178" w14:textId="77777777" w:rsidR="00986EB7" w:rsidRDefault="00986EB7" w:rsidP="00073A96">
            <w:r>
              <w:t>State Region: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21B1267" w14:textId="77777777" w:rsidR="00986EB7" w:rsidRDefault="00833ACF" w:rsidP="00073A96">
            <w:r>
              <w:t>Country Region: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39DE0E5" w14:textId="77777777" w:rsidR="00986EB7" w:rsidRPr="009570A3" w:rsidRDefault="00986EB7" w:rsidP="00073A96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Development:</w:t>
            </w:r>
          </w:p>
        </w:tc>
      </w:tr>
    </w:tbl>
    <w:p w14:paraId="20046DCC" w14:textId="77777777" w:rsidR="00F53DB0" w:rsidRDefault="00F53DB0"/>
    <w:tbl>
      <w:tblPr>
        <w:tblStyle w:val="TableGrid"/>
        <w:tblW w:w="1106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383"/>
        <w:gridCol w:w="1383"/>
        <w:gridCol w:w="1383"/>
        <w:gridCol w:w="1383"/>
        <w:gridCol w:w="1383"/>
        <w:gridCol w:w="1383"/>
        <w:gridCol w:w="1383"/>
        <w:gridCol w:w="1384"/>
      </w:tblGrid>
      <w:tr w:rsidR="009B2A77" w:rsidRPr="00B72362" w14:paraId="23C9529C" w14:textId="77777777" w:rsidTr="00073A96">
        <w:trPr>
          <w:cantSplit/>
          <w:trHeight w:val="230"/>
          <w:jc w:val="center"/>
        </w:trPr>
        <w:tc>
          <w:tcPr>
            <w:tcW w:w="11065" w:type="dxa"/>
            <w:gridSpan w:val="8"/>
            <w:shd w:val="clear" w:color="auto" w:fill="E6E6E6"/>
            <w:vAlign w:val="center"/>
          </w:tcPr>
          <w:p w14:paraId="64F4F0DE" w14:textId="77777777" w:rsidR="009B2A77" w:rsidRPr="00B72362" w:rsidRDefault="00833ACF" w:rsidP="00B61506">
            <w:pPr>
              <w:pStyle w:val="SectionHeading"/>
            </w:pPr>
            <w:r>
              <w:t>Suites</w:t>
            </w:r>
          </w:p>
        </w:tc>
      </w:tr>
      <w:tr w:rsidR="00833ACF" w:rsidRPr="00B72362" w14:paraId="745BCDDB" w14:textId="77777777" w:rsidTr="00833ACF">
        <w:trPr>
          <w:cantSplit/>
          <w:trHeight w:val="40"/>
          <w:jc w:val="center"/>
        </w:trPr>
        <w:tc>
          <w:tcPr>
            <w:tcW w:w="1383" w:type="dxa"/>
            <w:shd w:val="clear" w:color="auto" w:fill="DBE5F1" w:themeFill="accent1" w:themeFillTint="33"/>
            <w:vAlign w:val="center"/>
          </w:tcPr>
          <w:p w14:paraId="7D72FBF7" w14:textId="77777777" w:rsidR="00833ACF" w:rsidRPr="00B72362" w:rsidRDefault="00833ACF" w:rsidP="00B61506">
            <w:r>
              <w:t>Name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3F393601" w14:textId="77777777" w:rsidR="00833ACF" w:rsidRPr="00B72362" w:rsidRDefault="00833ACF" w:rsidP="00B61506">
            <w:r>
              <w:t>Area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10D9A732" w14:textId="77777777" w:rsidR="00833ACF" w:rsidRPr="00B72362" w:rsidRDefault="00833ACF" w:rsidP="00B61506">
            <w:r>
              <w:t>Column Spacing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08EFF30C" w14:textId="77777777" w:rsidR="00833ACF" w:rsidRPr="00B72362" w:rsidRDefault="00833ACF" w:rsidP="00B61506">
            <w:r>
              <w:t># of Full Baths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784BCA94" w14:textId="77777777" w:rsidR="00833ACF" w:rsidRPr="00B72362" w:rsidRDefault="00833ACF" w:rsidP="00B61506">
            <w:r>
              <w:t># of ½ Baths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0EA78AF3" w14:textId="77777777" w:rsidR="00833ACF" w:rsidRPr="00B72362" w:rsidRDefault="00833ACF" w:rsidP="00B61506">
            <w:r>
              <w:t>Rate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4C8A576E" w14:textId="77777777" w:rsidR="00833ACF" w:rsidRPr="00B72362" w:rsidRDefault="00833ACF" w:rsidP="00B61506">
            <w:r>
              <w:t>Lease Term</w:t>
            </w:r>
          </w:p>
        </w:tc>
        <w:tc>
          <w:tcPr>
            <w:tcW w:w="1384" w:type="dxa"/>
            <w:shd w:val="clear" w:color="auto" w:fill="DBE5F1" w:themeFill="accent1" w:themeFillTint="33"/>
            <w:vAlign w:val="center"/>
          </w:tcPr>
          <w:p w14:paraId="7248F7EA" w14:textId="77777777" w:rsidR="00833ACF" w:rsidRPr="00B72362" w:rsidRDefault="00833ACF" w:rsidP="00B61506">
            <w:r>
              <w:t>Available?</w:t>
            </w:r>
          </w:p>
        </w:tc>
      </w:tr>
      <w:tr w:rsidR="00833ACF" w:rsidRPr="00B72362" w14:paraId="32713CE9" w14:textId="77777777" w:rsidTr="00833ACF">
        <w:trPr>
          <w:cantSplit/>
          <w:trHeight w:val="3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00F54286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5C05BAD0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62DC96E0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43950876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47725EB9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09A8C078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29EC663B" w14:textId="77777777" w:rsidR="00833ACF" w:rsidRPr="00B72362" w:rsidRDefault="00833ACF" w:rsidP="00B61506"/>
        </w:tc>
        <w:tc>
          <w:tcPr>
            <w:tcW w:w="1384" w:type="dxa"/>
            <w:shd w:val="clear" w:color="auto" w:fill="auto"/>
            <w:vAlign w:val="center"/>
          </w:tcPr>
          <w:p w14:paraId="6D1AA678" w14:textId="77777777" w:rsidR="00833ACF" w:rsidRPr="00B72362" w:rsidRDefault="00833ACF" w:rsidP="00B61506"/>
        </w:tc>
      </w:tr>
      <w:tr w:rsidR="00833ACF" w:rsidRPr="00B72362" w14:paraId="04B40151" w14:textId="77777777" w:rsidTr="00833ACF">
        <w:trPr>
          <w:cantSplit/>
          <w:trHeight w:val="3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3D3A7F1A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082AD4BA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6E2F9399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323E3EFB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1902FA54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224A2582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118DC086" w14:textId="77777777" w:rsidR="00833ACF" w:rsidRPr="00B72362" w:rsidRDefault="00833ACF" w:rsidP="00B61506"/>
        </w:tc>
        <w:tc>
          <w:tcPr>
            <w:tcW w:w="1384" w:type="dxa"/>
            <w:shd w:val="clear" w:color="auto" w:fill="auto"/>
            <w:vAlign w:val="center"/>
          </w:tcPr>
          <w:p w14:paraId="061F956C" w14:textId="77777777" w:rsidR="00833ACF" w:rsidRPr="00B72362" w:rsidRDefault="00833ACF" w:rsidP="00B61506"/>
        </w:tc>
      </w:tr>
      <w:tr w:rsidR="00833ACF" w:rsidRPr="00B72362" w14:paraId="5EAF057A" w14:textId="77777777" w:rsidTr="00833ACF">
        <w:trPr>
          <w:cantSplit/>
          <w:trHeight w:val="3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08A332EE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77E59845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3E0F77AB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726EA479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19A8AF7E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77614039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68E9C789" w14:textId="77777777" w:rsidR="00833ACF" w:rsidRPr="00B72362" w:rsidRDefault="00833ACF" w:rsidP="00B61506"/>
        </w:tc>
        <w:tc>
          <w:tcPr>
            <w:tcW w:w="1384" w:type="dxa"/>
            <w:shd w:val="clear" w:color="auto" w:fill="auto"/>
            <w:vAlign w:val="center"/>
          </w:tcPr>
          <w:p w14:paraId="6B98C449" w14:textId="77777777" w:rsidR="00833ACF" w:rsidRPr="00B72362" w:rsidRDefault="00833ACF" w:rsidP="00B61506"/>
        </w:tc>
      </w:tr>
      <w:tr w:rsidR="00833ACF" w:rsidRPr="00B72362" w14:paraId="058D539C" w14:textId="77777777" w:rsidTr="00833ACF">
        <w:trPr>
          <w:cantSplit/>
          <w:trHeight w:val="3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7B71F4F4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5DCF3A76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7202AA97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6B574802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0E7256F6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537ED3F0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43957D59" w14:textId="77777777" w:rsidR="00833ACF" w:rsidRPr="00B72362" w:rsidRDefault="00833ACF" w:rsidP="00B61506"/>
        </w:tc>
        <w:tc>
          <w:tcPr>
            <w:tcW w:w="1384" w:type="dxa"/>
            <w:shd w:val="clear" w:color="auto" w:fill="auto"/>
            <w:vAlign w:val="center"/>
          </w:tcPr>
          <w:p w14:paraId="58F68D08" w14:textId="77777777" w:rsidR="00833ACF" w:rsidRPr="00B72362" w:rsidRDefault="00833ACF" w:rsidP="00B61506"/>
        </w:tc>
      </w:tr>
    </w:tbl>
    <w:p w14:paraId="19CD4A23" w14:textId="77777777" w:rsidR="001F0D11" w:rsidRDefault="001F0D11"/>
    <w:p w14:paraId="73A1D89C" w14:textId="77777777" w:rsidR="001F0D11" w:rsidRDefault="001F0D11" w:rsidP="001F0D11">
      <w:r>
        <w:br w:type="page"/>
      </w:r>
    </w:p>
    <w:p w14:paraId="22FFC5D8" w14:textId="77777777" w:rsidR="00D110C7" w:rsidRDefault="00D110C7"/>
    <w:tbl>
      <w:tblPr>
        <w:tblStyle w:val="TableGrid"/>
        <w:tblW w:w="1106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8"/>
        <w:gridCol w:w="1167"/>
        <w:gridCol w:w="2250"/>
        <w:gridCol w:w="271"/>
        <w:gridCol w:w="3689"/>
      </w:tblGrid>
      <w:tr w:rsidR="009B2A77" w:rsidRPr="00B72362" w14:paraId="79190463" w14:textId="77777777" w:rsidTr="00073A96">
        <w:trPr>
          <w:cantSplit/>
          <w:trHeight w:val="230"/>
          <w:jc w:val="center"/>
        </w:trPr>
        <w:tc>
          <w:tcPr>
            <w:tcW w:w="11065" w:type="dxa"/>
            <w:gridSpan w:val="5"/>
            <w:shd w:val="clear" w:color="auto" w:fill="E6E6E6"/>
            <w:vAlign w:val="center"/>
          </w:tcPr>
          <w:p w14:paraId="4955BBF8" w14:textId="77777777" w:rsidR="009B2A77" w:rsidRPr="00B72362" w:rsidRDefault="009B2A77" w:rsidP="00073A96">
            <w:pPr>
              <w:pStyle w:val="SectionHeading"/>
            </w:pPr>
            <w:r>
              <w:t>Floors</w:t>
            </w:r>
          </w:p>
        </w:tc>
      </w:tr>
      <w:tr w:rsidR="00CF5910" w:rsidRPr="00B72362" w14:paraId="3B7B3BB0" w14:textId="77777777" w:rsidTr="005F05DC">
        <w:trPr>
          <w:cantSplit/>
          <w:trHeight w:val="230"/>
          <w:jc w:val="center"/>
        </w:trPr>
        <w:tc>
          <w:tcPr>
            <w:tcW w:w="3688" w:type="dxa"/>
            <w:shd w:val="clear" w:color="auto" w:fill="auto"/>
            <w:vAlign w:val="center"/>
          </w:tcPr>
          <w:p w14:paraId="4FCA4E5D" w14:textId="77777777" w:rsidR="00CF5910" w:rsidRDefault="00CF5910" w:rsidP="009B2A77">
            <w:r>
              <w:t>Number of Floors/Levels:</w:t>
            </w:r>
          </w:p>
        </w:tc>
        <w:tc>
          <w:tcPr>
            <w:tcW w:w="3688" w:type="dxa"/>
            <w:gridSpan w:val="3"/>
            <w:shd w:val="clear" w:color="auto" w:fill="auto"/>
            <w:vAlign w:val="center"/>
          </w:tcPr>
          <w:p w14:paraId="1F2D1E21" w14:textId="77777777" w:rsidR="00CF5910" w:rsidRDefault="00CF5910" w:rsidP="009B2A77">
            <w:r>
              <w:t>Avg Floor Size: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20E99163" w14:textId="77777777" w:rsidR="00CF5910" w:rsidRDefault="00CF5910" w:rsidP="009B2A77">
            <w:r>
              <w:t>Available Floors:</w:t>
            </w:r>
          </w:p>
        </w:tc>
      </w:tr>
      <w:tr w:rsidR="009B2A77" w:rsidRPr="00B72362" w14:paraId="316E32DC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DBE5F1" w:themeFill="accent1" w:themeFillTint="33"/>
            <w:vAlign w:val="center"/>
          </w:tcPr>
          <w:p w14:paraId="01AD95AD" w14:textId="77777777" w:rsidR="009B2A77" w:rsidRPr="00B72362" w:rsidRDefault="009B2A77" w:rsidP="00073A96">
            <w:r>
              <w:t>Floor Name</w:t>
            </w:r>
          </w:p>
        </w:tc>
        <w:tc>
          <w:tcPr>
            <w:tcW w:w="2250" w:type="dxa"/>
            <w:shd w:val="clear" w:color="auto" w:fill="DBE5F1" w:themeFill="accent1" w:themeFillTint="33"/>
            <w:vAlign w:val="center"/>
          </w:tcPr>
          <w:p w14:paraId="7B53ACF1" w14:textId="77777777" w:rsidR="009B2A77" w:rsidRPr="00B72362" w:rsidRDefault="009B2A77" w:rsidP="00073A96">
            <w:r>
              <w:t>Length</w:t>
            </w:r>
          </w:p>
        </w:tc>
        <w:tc>
          <w:tcPr>
            <w:tcW w:w="3960" w:type="dxa"/>
            <w:gridSpan w:val="2"/>
            <w:shd w:val="clear" w:color="auto" w:fill="DBE5F1" w:themeFill="accent1" w:themeFillTint="33"/>
            <w:vAlign w:val="center"/>
          </w:tcPr>
          <w:p w14:paraId="541E8201" w14:textId="77777777" w:rsidR="009B2A77" w:rsidRPr="00B72362" w:rsidRDefault="009B2A77" w:rsidP="00073A96">
            <w:r>
              <w:t>Width</w:t>
            </w:r>
          </w:p>
        </w:tc>
      </w:tr>
      <w:tr w:rsidR="009B2A77" w:rsidRPr="00B72362" w14:paraId="0BAD2CDD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6BA1FB3C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40301A6B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10724AD3" w14:textId="77777777" w:rsidR="009B2A77" w:rsidRDefault="009B2A77" w:rsidP="00073A96"/>
        </w:tc>
      </w:tr>
      <w:tr w:rsidR="009B2A77" w:rsidRPr="00B72362" w14:paraId="026389DA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0D9ED435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213FB864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2491A494" w14:textId="77777777" w:rsidR="009B2A77" w:rsidRDefault="009B2A77" w:rsidP="00073A96"/>
        </w:tc>
      </w:tr>
      <w:tr w:rsidR="009B2A77" w:rsidRPr="00B72362" w14:paraId="50ACCB16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3FAC19A2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4860207D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2ACB3494" w14:textId="77777777" w:rsidR="009B2A77" w:rsidRDefault="009B2A77" w:rsidP="00073A96"/>
        </w:tc>
      </w:tr>
      <w:tr w:rsidR="009B2A77" w:rsidRPr="00B72362" w14:paraId="1C7EE719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0FF7E31C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33D07407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5EFFF5A0" w14:textId="77777777" w:rsidR="009B2A77" w:rsidRDefault="009B2A77" w:rsidP="00073A96"/>
        </w:tc>
      </w:tr>
      <w:tr w:rsidR="009B2A77" w:rsidRPr="00B72362" w14:paraId="71FB24A5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4B747A1B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4E7D3759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34C12D7F" w14:textId="77777777" w:rsidR="009B2A77" w:rsidRDefault="009B2A77" w:rsidP="00073A96"/>
        </w:tc>
      </w:tr>
    </w:tbl>
    <w:p w14:paraId="4AB9C108" w14:textId="77777777" w:rsidR="009B2A77" w:rsidRDefault="009B2A77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91"/>
        <w:gridCol w:w="3540"/>
        <w:gridCol w:w="3828"/>
      </w:tblGrid>
      <w:tr w:rsidR="00CF5910" w:rsidRPr="00B72362" w14:paraId="5361560F" w14:textId="77777777" w:rsidTr="006A033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532F29BF" w14:textId="77777777" w:rsidR="00CF5910" w:rsidRPr="00B72362" w:rsidRDefault="00CF5910" w:rsidP="006A0330">
            <w:pPr>
              <w:pStyle w:val="SectionHeading"/>
            </w:pPr>
            <w:r>
              <w:t xml:space="preserve">Additional </w:t>
            </w:r>
          </w:p>
        </w:tc>
      </w:tr>
      <w:tr w:rsidR="00CF5910" w:rsidRPr="00B72362" w14:paraId="2B234455" w14:textId="77777777" w:rsidTr="006A0330">
        <w:trPr>
          <w:cantSplit/>
          <w:trHeight w:val="57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82F56D6" w14:textId="77777777" w:rsidR="00CF5910" w:rsidRPr="00CE6540" w:rsidRDefault="00CF5910" w:rsidP="006A0330">
            <w:pPr>
              <w:rPr>
                <w:b/>
              </w:rPr>
            </w:pPr>
            <w:r w:rsidRPr="00CE6540">
              <w:rPr>
                <w:b/>
              </w:rPr>
              <w:t xml:space="preserve">Commercial – Hospitality </w:t>
            </w:r>
            <w:r w:rsidRPr="00EC76A8">
              <w:t>(fields are only available if the Property Subtype is Hospitality)</w:t>
            </w:r>
          </w:p>
        </w:tc>
      </w:tr>
      <w:tr w:rsidR="00CF5910" w:rsidRPr="00B72362" w14:paraId="3130A214" w14:textId="77777777" w:rsidTr="006A0330">
        <w:trPr>
          <w:cantSplit/>
          <w:trHeight w:val="57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03013CA3" w14:textId="77777777" w:rsidR="00CF5910" w:rsidRPr="00B72362" w:rsidRDefault="00CF5910" w:rsidP="006A0330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617FDED4" w14:textId="77777777" w:rsidR="00CF5910" w:rsidRDefault="00CF5910" w:rsidP="006A0330">
            <w:r>
              <w:t>No of Half Bath: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1944BE8" w14:textId="77777777" w:rsidR="00CF5910" w:rsidRDefault="00CF5910" w:rsidP="006A0330">
            <w:r>
              <w:t>No. of Conference Rooms:</w:t>
            </w:r>
          </w:p>
        </w:tc>
      </w:tr>
      <w:tr w:rsidR="00CF5910" w:rsidRPr="00B72362" w14:paraId="45B1DD74" w14:textId="77777777" w:rsidTr="006A0330">
        <w:trPr>
          <w:cantSplit/>
          <w:trHeight w:val="57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31C6A5D8" w14:textId="77777777" w:rsidR="00CF5910" w:rsidRPr="00B72362" w:rsidRDefault="00CF5910" w:rsidP="006A0330">
            <w:r>
              <w:t>Total Units: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2CD526E0" w14:textId="77777777" w:rsidR="00CF5910" w:rsidRDefault="00CF5910" w:rsidP="006A0330">
            <w:r>
              <w:t>No of Ballrooms: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8412194" w14:textId="77777777" w:rsidR="00CF5910" w:rsidRDefault="00CF5910" w:rsidP="006A0330"/>
        </w:tc>
      </w:tr>
      <w:tr w:rsidR="00CF5910" w:rsidRPr="00B72362" w14:paraId="5FEE79AA" w14:textId="77777777" w:rsidTr="006A0330">
        <w:trPr>
          <w:cantSplit/>
          <w:trHeight w:val="57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389938D" w14:textId="77777777" w:rsidR="00CF5910" w:rsidRPr="00B72362" w:rsidRDefault="00CF5910" w:rsidP="006A0330">
            <w:r w:rsidRPr="00CE6540">
              <w:rPr>
                <w:b/>
              </w:rPr>
              <w:t xml:space="preserve">Commercial – </w:t>
            </w:r>
            <w:r>
              <w:rPr>
                <w:b/>
              </w:rPr>
              <w:t>Industrial</w:t>
            </w:r>
            <w:r w:rsidRPr="00CE6540">
              <w:rPr>
                <w:b/>
              </w:rPr>
              <w:t xml:space="preserve"> </w:t>
            </w:r>
            <w:r w:rsidRPr="00EC76A8">
              <w:t>(fields are only available if the Property Subtype is Industrial)</w:t>
            </w:r>
          </w:p>
        </w:tc>
      </w:tr>
      <w:tr w:rsidR="00CF5910" w:rsidRPr="00B72362" w14:paraId="4D4FCEFE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5ABE48BF" w14:textId="77777777" w:rsidR="00CF5910" w:rsidRPr="00B72362" w:rsidRDefault="00CF5910" w:rsidP="006A0330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50F9A6FF" w14:textId="77777777" w:rsidR="00CF5910" w:rsidRPr="00B72362" w:rsidRDefault="00CF5910" w:rsidP="006A0330">
            <w:r>
              <w:t>Ceiling Height: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48855C9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Sprinkler</w:t>
            </w:r>
          </w:p>
        </w:tc>
      </w:tr>
      <w:tr w:rsidR="00CF5910" w:rsidRPr="00B72362" w14:paraId="6792B2CD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09C4D159" w14:textId="77777777" w:rsidR="00CF5910" w:rsidRPr="00B72362" w:rsidRDefault="00CF5910" w:rsidP="006A0330">
            <w:r>
              <w:t>(Industrial) Power: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5EA00C76" w14:textId="77777777" w:rsidR="00CF5910" w:rsidRPr="00B72362" w:rsidRDefault="00CF5910" w:rsidP="006A0330">
            <w:r>
              <w:t>Column Spacing: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D0AEF7F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Ground Level</w:t>
            </w:r>
          </w:p>
        </w:tc>
      </w:tr>
      <w:tr w:rsidR="00CF5910" w:rsidRPr="00B72362" w14:paraId="01F2561B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01E2503F" w14:textId="77777777" w:rsidR="00CF5910" w:rsidRPr="00B72362" w:rsidRDefault="00CF5910" w:rsidP="006A0330">
            <w:r>
              <w:t>Dock Height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622D3855" w14:textId="77777777" w:rsidR="00CF5910" w:rsidRPr="00B72362" w:rsidRDefault="00CF5910" w:rsidP="006A0330">
            <w:r>
              <w:t>Turning Radius: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BD6FE9A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Cross Docks</w:t>
            </w:r>
          </w:p>
        </w:tc>
      </w:tr>
      <w:tr w:rsidR="00CF5910" w:rsidRPr="00B72362" w14:paraId="42068C4C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48DDFC89" w14:textId="77777777" w:rsidR="00CF5910" w:rsidRDefault="00CF5910" w:rsidP="006A0330">
            <w:r>
              <w:t>Clearance: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072DEC7E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Sublease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7D6444A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Rail Access</w:t>
            </w:r>
          </w:p>
        </w:tc>
      </w:tr>
      <w:tr w:rsidR="00CF5910" w:rsidRPr="00B72362" w14:paraId="2A049EC6" w14:textId="77777777" w:rsidTr="006A0330">
        <w:trPr>
          <w:cantSplit/>
          <w:trHeight w:val="56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1041090B" w14:textId="77777777" w:rsidR="00CF5910" w:rsidRPr="00B72362" w:rsidRDefault="00CF5910" w:rsidP="006A0330">
            <w:r w:rsidRPr="00CE6540">
              <w:rPr>
                <w:b/>
              </w:rPr>
              <w:t xml:space="preserve">Commercial – </w:t>
            </w:r>
            <w:r>
              <w:rPr>
                <w:b/>
              </w:rPr>
              <w:t>Multi-Family</w:t>
            </w:r>
            <w:r w:rsidRPr="00CE6540">
              <w:rPr>
                <w:b/>
              </w:rPr>
              <w:t xml:space="preserve"> </w:t>
            </w:r>
            <w:r w:rsidRPr="00EC76A8">
              <w:t>(fields are only available if the Property Subtype is Multi-Family)</w:t>
            </w:r>
          </w:p>
        </w:tc>
      </w:tr>
      <w:tr w:rsidR="00CF5910" w:rsidRPr="00B72362" w14:paraId="47FFBBF5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0E4BD91D" w14:textId="77777777" w:rsidR="00CF5910" w:rsidRDefault="00CF5910" w:rsidP="006A0330">
            <w:r>
              <w:t>Total Units: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0ED4F672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Half Bath: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AFF1CC7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Full Bath:</w:t>
            </w:r>
          </w:p>
        </w:tc>
      </w:tr>
      <w:tr w:rsidR="00CF5910" w:rsidRPr="00B72362" w14:paraId="3438D2AE" w14:textId="77777777" w:rsidTr="006A0330">
        <w:trPr>
          <w:cantSplit/>
          <w:trHeight w:val="56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38DA92A7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 w:rsidRPr="00CE6540">
              <w:rPr>
                <w:b/>
              </w:rPr>
              <w:t xml:space="preserve">Commercial – </w:t>
            </w:r>
            <w:r>
              <w:rPr>
                <w:b/>
              </w:rPr>
              <w:t xml:space="preserve">Office </w:t>
            </w:r>
            <w:proofErr w:type="spellStart"/>
            <w:r>
              <w:rPr>
                <w:b/>
              </w:rPr>
              <w:t>Bldg</w:t>
            </w:r>
            <w:proofErr w:type="spellEnd"/>
            <w:r w:rsidRPr="00CE6540">
              <w:rPr>
                <w:b/>
              </w:rPr>
              <w:t xml:space="preserve"> </w:t>
            </w:r>
            <w:r w:rsidRPr="00EC76A8">
              <w:t xml:space="preserve">(fields are only available if the Property Subtype is Office </w:t>
            </w:r>
            <w:proofErr w:type="spellStart"/>
            <w:r w:rsidRPr="00EC76A8">
              <w:t>Bldg</w:t>
            </w:r>
            <w:proofErr w:type="spellEnd"/>
            <w:r w:rsidRPr="00EC76A8">
              <w:t>)</w:t>
            </w:r>
          </w:p>
        </w:tc>
      </w:tr>
      <w:tr w:rsidR="00CF5910" w:rsidRPr="00B72362" w14:paraId="2E9AA07F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02F73807" w14:textId="77777777" w:rsidR="00CF5910" w:rsidRDefault="00CF5910" w:rsidP="006A0330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612D1DB6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Half Bath: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AD9BFAA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Full Bath:</w:t>
            </w:r>
          </w:p>
        </w:tc>
      </w:tr>
      <w:tr w:rsidR="00CF5910" w:rsidRPr="00B72362" w14:paraId="4C1FDA42" w14:textId="77777777" w:rsidTr="006A0330">
        <w:trPr>
          <w:cantSplit/>
          <w:trHeight w:val="56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7D0BE367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 w:rsidRPr="00CE6540">
              <w:rPr>
                <w:b/>
              </w:rPr>
              <w:t xml:space="preserve">Commercial – </w:t>
            </w:r>
            <w:r>
              <w:rPr>
                <w:b/>
              </w:rPr>
              <w:t>Retail</w:t>
            </w:r>
            <w:r w:rsidRPr="00CE6540">
              <w:rPr>
                <w:b/>
              </w:rPr>
              <w:t xml:space="preserve"> </w:t>
            </w:r>
            <w:r w:rsidRPr="00EC76A8">
              <w:t>(fields are only available if the Property Subtype is Retail)</w:t>
            </w:r>
          </w:p>
        </w:tc>
      </w:tr>
      <w:tr w:rsidR="00CF5910" w:rsidRPr="00B72362" w14:paraId="687D1FC4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7D04E8EB" w14:textId="77777777" w:rsidR="00CF5910" w:rsidRDefault="00CF5910" w:rsidP="006A0330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4068827F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Ceiling Height: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463172F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Anchor Stores:</w:t>
            </w:r>
          </w:p>
        </w:tc>
      </w:tr>
      <w:tr w:rsidR="001F0D11" w:rsidRPr="00B72362" w14:paraId="4DF20A81" w14:textId="77777777" w:rsidTr="008006D2">
        <w:trPr>
          <w:cantSplit/>
          <w:trHeight w:val="56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23389D2A" w14:textId="77777777" w:rsidR="001F0D11" w:rsidRDefault="001F0D11" w:rsidP="006A0330">
            <w:pPr>
              <w:rPr>
                <w:rFonts w:cs="Calibri"/>
                <w:noProof/>
              </w:rPr>
            </w:pPr>
            <w:r w:rsidRPr="001F0D11">
              <w:rPr>
                <w:b/>
              </w:rPr>
              <w:t>Commercial – Other</w:t>
            </w:r>
            <w:r>
              <w:t xml:space="preserve"> (fields are only available if the Property Subtype is Other)</w:t>
            </w:r>
          </w:p>
        </w:tc>
      </w:tr>
      <w:tr w:rsidR="001F0D11" w:rsidRPr="00B72362" w14:paraId="0EC863D7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5989E42F" w14:textId="77777777" w:rsidR="001F0D11" w:rsidRPr="00B72362" w:rsidRDefault="001F0D11" w:rsidP="001F0D11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1A03B971" w14:textId="77777777" w:rsidR="001F0D11" w:rsidRPr="00B72362" w:rsidRDefault="001F0D11" w:rsidP="001F0D11">
            <w:r>
              <w:t>Ceiling Height: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BEDD9C7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Sprinkler</w:t>
            </w:r>
          </w:p>
        </w:tc>
      </w:tr>
      <w:tr w:rsidR="001F0D11" w:rsidRPr="00B72362" w14:paraId="2391782E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38AAD997" w14:textId="77777777" w:rsidR="001F0D11" w:rsidRPr="00B72362" w:rsidRDefault="001F0D11" w:rsidP="001F0D11">
            <w:r>
              <w:t>(Industrial) Power: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0D6A4F53" w14:textId="77777777" w:rsidR="001F0D11" w:rsidRPr="00B72362" w:rsidRDefault="001F0D11" w:rsidP="001F0D11">
            <w:r>
              <w:t>Column Spacing: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271D1FC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Ground Level</w:t>
            </w:r>
          </w:p>
        </w:tc>
      </w:tr>
      <w:tr w:rsidR="001F0D11" w:rsidRPr="00B72362" w14:paraId="3407AFDB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1EBC4911" w14:textId="77777777" w:rsidR="001F0D11" w:rsidRPr="00B72362" w:rsidRDefault="001F0D11" w:rsidP="001F0D11">
            <w:r>
              <w:t>Dock Height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384BC82D" w14:textId="77777777" w:rsidR="001F0D11" w:rsidRPr="00B72362" w:rsidRDefault="001F0D11" w:rsidP="001F0D11">
            <w:r>
              <w:t>Turning Radius: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E4B2643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Cross Docks</w:t>
            </w:r>
          </w:p>
        </w:tc>
      </w:tr>
      <w:tr w:rsidR="001F0D11" w:rsidRPr="00B72362" w14:paraId="129333D1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25F24465" w14:textId="77777777" w:rsidR="001F0D11" w:rsidRDefault="001F0D11" w:rsidP="001F0D11">
            <w:r>
              <w:t>Clearance: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5A369661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Sublease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B33F036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Rail Access</w:t>
            </w:r>
          </w:p>
        </w:tc>
      </w:tr>
      <w:tr w:rsidR="001F0D11" w:rsidRPr="00B72362" w14:paraId="35F6CF9F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3437977E" w14:textId="77777777" w:rsidR="001F0D11" w:rsidRDefault="001F0D11" w:rsidP="001F0D11">
            <w:r>
              <w:t>Total Units: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53BB89F3" w14:textId="77777777" w:rsidR="001F0D11" w:rsidRPr="009570A3" w:rsidRDefault="001F0D11" w:rsidP="001F0D11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Half Bath: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CA80C90" w14:textId="77777777" w:rsidR="001F0D11" w:rsidRPr="009570A3" w:rsidRDefault="001F0D11" w:rsidP="001F0D11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Full Bath:</w:t>
            </w:r>
          </w:p>
        </w:tc>
      </w:tr>
      <w:tr w:rsidR="001F0D11" w:rsidRPr="00B72362" w14:paraId="5E62738C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5887E266" w14:textId="77777777" w:rsidR="001F0D11" w:rsidRDefault="001F0D11" w:rsidP="001F0D11">
            <w:r>
              <w:rPr>
                <w:rFonts w:cs="Calibri"/>
                <w:noProof/>
              </w:rPr>
              <w:t>Anchor Stores: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70054283" w14:textId="77777777" w:rsidR="001F0D11" w:rsidRDefault="001F0D11" w:rsidP="001F0D11">
            <w:pPr>
              <w:rPr>
                <w:rFonts w:cs="Calibri"/>
                <w:noProof/>
              </w:rPr>
            </w:pPr>
            <w:r>
              <w:t>No. of Conference Rooms: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4D5852B" w14:textId="77777777" w:rsidR="001F0D11" w:rsidRDefault="001F0D11" w:rsidP="001F0D11">
            <w:pPr>
              <w:rPr>
                <w:rFonts w:cs="Calibri"/>
                <w:noProof/>
              </w:rPr>
            </w:pPr>
            <w:r>
              <w:t>No of Ballrooms:</w:t>
            </w:r>
          </w:p>
        </w:tc>
      </w:tr>
    </w:tbl>
    <w:p w14:paraId="01F7B328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920"/>
        <w:gridCol w:w="630"/>
        <w:gridCol w:w="136"/>
        <w:gridCol w:w="1843"/>
        <w:gridCol w:w="811"/>
        <w:gridCol w:w="1032"/>
        <w:gridCol w:w="3687"/>
      </w:tblGrid>
      <w:tr w:rsidR="00E52907" w:rsidRPr="00B72362" w14:paraId="2CD56B33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D9D9D9" w:themeFill="background1" w:themeFillShade="D9"/>
            <w:vAlign w:val="center"/>
          </w:tcPr>
          <w:p w14:paraId="16A0AB39" w14:textId="77777777" w:rsidR="00E52907" w:rsidRPr="00B72362" w:rsidRDefault="00E52907" w:rsidP="00073A96">
            <w:pPr>
              <w:pStyle w:val="SectionHeading"/>
            </w:pPr>
            <w:r>
              <w:t>Seller Information</w:t>
            </w:r>
          </w:p>
        </w:tc>
      </w:tr>
      <w:tr w:rsidR="00524CEC" w:rsidRPr="00B72362" w14:paraId="101157DF" w14:textId="77777777" w:rsidTr="00073A96">
        <w:trPr>
          <w:cantSplit/>
          <w:trHeight w:val="230"/>
          <w:jc w:val="center"/>
        </w:trPr>
        <w:tc>
          <w:tcPr>
            <w:tcW w:w="5529" w:type="dxa"/>
            <w:gridSpan w:val="4"/>
            <w:shd w:val="clear" w:color="auto" w:fill="auto"/>
            <w:vAlign w:val="center"/>
          </w:tcPr>
          <w:p w14:paraId="127E4491" w14:textId="77777777" w:rsidR="00524CEC" w:rsidRDefault="00524CEC" w:rsidP="00073A96">
            <w:r>
              <w:t xml:space="preserve">Seller Source: </w:t>
            </w:r>
          </w:p>
        </w:tc>
        <w:tc>
          <w:tcPr>
            <w:tcW w:w="5530" w:type="dxa"/>
            <w:gridSpan w:val="3"/>
            <w:shd w:val="clear" w:color="auto" w:fill="auto"/>
            <w:vAlign w:val="center"/>
          </w:tcPr>
          <w:p w14:paraId="11193BA1" w14:textId="77777777" w:rsidR="00524CEC" w:rsidRDefault="00524CEC" w:rsidP="00073A96">
            <w:r>
              <w:t xml:space="preserve">Seller Lead: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Agent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Office</w:t>
            </w:r>
          </w:p>
        </w:tc>
      </w:tr>
      <w:tr w:rsidR="00E52907" w:rsidRPr="00B72362" w14:paraId="29D8E34E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  <w:vAlign w:val="center"/>
          </w:tcPr>
          <w:p w14:paraId="0464CB53" w14:textId="77777777" w:rsidR="00E52907" w:rsidRPr="00B72362" w:rsidRDefault="00E52907" w:rsidP="00524CEC">
            <w:r>
              <w:t xml:space="preserve">Seller Type: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Person/Individual(s)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Corporation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Developer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Doing Business As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Estate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Financial Inst.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Government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Limited Liability Company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Limited Liability Limited 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Limited Liability 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Limited 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Other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Pension Fund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Professional Limited Liability Company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REIT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Sole 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Trust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>Vendor</w:t>
            </w:r>
          </w:p>
        </w:tc>
      </w:tr>
      <w:tr w:rsidR="00E52907" w:rsidRPr="00B72362" w14:paraId="0CD94293" w14:textId="77777777" w:rsidTr="00073A96">
        <w:trPr>
          <w:cantSplit/>
          <w:trHeight w:val="230"/>
          <w:jc w:val="center"/>
        </w:trPr>
        <w:tc>
          <w:tcPr>
            <w:tcW w:w="3550" w:type="dxa"/>
            <w:gridSpan w:val="2"/>
            <w:shd w:val="clear" w:color="auto" w:fill="auto"/>
          </w:tcPr>
          <w:p w14:paraId="0094EB00" w14:textId="77777777" w:rsidR="00E52907" w:rsidRPr="00B72362" w:rsidRDefault="00E52907" w:rsidP="00073A96">
            <w:r>
              <w:t>First Name</w:t>
            </w:r>
            <w:r w:rsidR="00524CEC">
              <w:t xml:space="preserve"> 1</w:t>
            </w:r>
            <w:r>
              <w:t>:</w:t>
            </w:r>
          </w:p>
        </w:tc>
        <w:tc>
          <w:tcPr>
            <w:tcW w:w="7509" w:type="dxa"/>
            <w:gridSpan w:val="5"/>
            <w:shd w:val="clear" w:color="auto" w:fill="auto"/>
          </w:tcPr>
          <w:p w14:paraId="6C08134C" w14:textId="77777777" w:rsidR="00E52907" w:rsidRPr="00B72362" w:rsidRDefault="00E52907" w:rsidP="00073A96">
            <w:r>
              <w:t>Last Name</w:t>
            </w:r>
            <w:r w:rsidR="00524CEC">
              <w:t xml:space="preserve"> 1</w:t>
            </w:r>
            <w:r>
              <w:t>:</w:t>
            </w:r>
          </w:p>
        </w:tc>
      </w:tr>
      <w:tr w:rsidR="00524CEC" w:rsidRPr="00B72362" w14:paraId="1C25D86A" w14:textId="77777777" w:rsidTr="00073A96">
        <w:trPr>
          <w:cantSplit/>
          <w:trHeight w:val="230"/>
          <w:jc w:val="center"/>
        </w:trPr>
        <w:tc>
          <w:tcPr>
            <w:tcW w:w="3550" w:type="dxa"/>
            <w:gridSpan w:val="2"/>
            <w:shd w:val="clear" w:color="auto" w:fill="auto"/>
          </w:tcPr>
          <w:p w14:paraId="05DBB914" w14:textId="77777777" w:rsidR="00524CEC" w:rsidRPr="00B72362" w:rsidRDefault="00524CEC" w:rsidP="00524CEC">
            <w:r>
              <w:t>First Name 2:</w:t>
            </w:r>
          </w:p>
        </w:tc>
        <w:tc>
          <w:tcPr>
            <w:tcW w:w="7509" w:type="dxa"/>
            <w:gridSpan w:val="5"/>
            <w:shd w:val="clear" w:color="auto" w:fill="auto"/>
          </w:tcPr>
          <w:p w14:paraId="5957E62B" w14:textId="77777777" w:rsidR="00524CEC" w:rsidRPr="00B72362" w:rsidRDefault="00524CEC" w:rsidP="00524CEC">
            <w:r>
              <w:t>Last Name 2:</w:t>
            </w:r>
          </w:p>
        </w:tc>
      </w:tr>
      <w:tr w:rsidR="00524CEC" w:rsidRPr="00B72362" w14:paraId="66489E0D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</w:tcPr>
          <w:p w14:paraId="72EC1759" w14:textId="77777777" w:rsidR="00524CEC" w:rsidRPr="00B72362" w:rsidRDefault="00524CEC" w:rsidP="00524CEC">
            <w:r>
              <w:t>Entity Name:</w:t>
            </w:r>
          </w:p>
        </w:tc>
      </w:tr>
      <w:tr w:rsidR="00524CEC" w:rsidRPr="00B72362" w14:paraId="76ACF2E2" w14:textId="77777777" w:rsidTr="00073A96">
        <w:trPr>
          <w:cantSplit/>
          <w:trHeight w:val="230"/>
          <w:jc w:val="center"/>
        </w:trPr>
        <w:tc>
          <w:tcPr>
            <w:tcW w:w="2920" w:type="dxa"/>
            <w:shd w:val="clear" w:color="auto" w:fill="auto"/>
            <w:vAlign w:val="center"/>
          </w:tcPr>
          <w:p w14:paraId="0AE44825" w14:textId="77777777" w:rsidR="00524CEC" w:rsidRPr="00B72362" w:rsidRDefault="00524CEC" w:rsidP="00524CEC">
            <w:r>
              <w:t>Email:</w:t>
            </w:r>
          </w:p>
        </w:tc>
        <w:tc>
          <w:tcPr>
            <w:tcW w:w="3420" w:type="dxa"/>
            <w:gridSpan w:val="4"/>
            <w:shd w:val="clear" w:color="auto" w:fill="auto"/>
            <w:vAlign w:val="center"/>
          </w:tcPr>
          <w:p w14:paraId="72B06ABC" w14:textId="77777777" w:rsidR="00524CEC" w:rsidRPr="00B72362" w:rsidRDefault="00524CEC" w:rsidP="00524CEC">
            <w:r>
              <w:t>Website:</w:t>
            </w:r>
          </w:p>
        </w:tc>
        <w:tc>
          <w:tcPr>
            <w:tcW w:w="4719" w:type="dxa"/>
            <w:gridSpan w:val="2"/>
            <w:shd w:val="clear" w:color="auto" w:fill="auto"/>
            <w:vAlign w:val="center"/>
          </w:tcPr>
          <w:p w14:paraId="74FBB072" w14:textId="77777777" w:rsidR="00524CEC" w:rsidRPr="00B72362" w:rsidRDefault="00524CEC" w:rsidP="00524CEC">
            <w:r>
              <w:t>Phone:</w:t>
            </w:r>
          </w:p>
        </w:tc>
      </w:tr>
      <w:tr w:rsidR="00524CEC" w:rsidRPr="00B72362" w14:paraId="56F51335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  <w:vAlign w:val="center"/>
          </w:tcPr>
          <w:p w14:paraId="63EEB07A" w14:textId="77777777" w:rsidR="00524CEC" w:rsidRPr="009570A3" w:rsidRDefault="00524CEC" w:rsidP="00524CEC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Use Property Address (if checked, the address fields below are not required.)</w:t>
            </w:r>
          </w:p>
        </w:tc>
      </w:tr>
      <w:tr w:rsidR="00524CEC" w:rsidRPr="00B72362" w14:paraId="4722687C" w14:textId="77777777" w:rsidTr="00073A96">
        <w:trPr>
          <w:cantSplit/>
          <w:trHeight w:val="230"/>
          <w:jc w:val="center"/>
        </w:trPr>
        <w:tc>
          <w:tcPr>
            <w:tcW w:w="3686" w:type="dxa"/>
            <w:gridSpan w:val="3"/>
            <w:shd w:val="clear" w:color="auto" w:fill="auto"/>
            <w:vAlign w:val="center"/>
          </w:tcPr>
          <w:p w14:paraId="12EEBEC2" w14:textId="77777777" w:rsidR="00524CEC" w:rsidRPr="00B72362" w:rsidRDefault="00524CEC" w:rsidP="00524CEC">
            <w:r>
              <w:t>Address Line 1: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6C18DE88" w14:textId="77777777" w:rsidR="00524CEC" w:rsidRPr="00B72362" w:rsidRDefault="00524CEC" w:rsidP="00524CEC">
            <w:r>
              <w:t>Address Line 2: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11E013E" w14:textId="77777777" w:rsidR="00524CEC" w:rsidRPr="00B72362" w:rsidRDefault="00524CEC" w:rsidP="00524CEC">
            <w:r>
              <w:t>Address Line 3:</w:t>
            </w:r>
          </w:p>
        </w:tc>
      </w:tr>
      <w:tr w:rsidR="00524CEC" w:rsidRPr="00B72362" w14:paraId="0F15081F" w14:textId="77777777" w:rsidTr="00073A96">
        <w:trPr>
          <w:cantSplit/>
          <w:trHeight w:val="230"/>
          <w:jc w:val="center"/>
        </w:trPr>
        <w:tc>
          <w:tcPr>
            <w:tcW w:w="3686" w:type="dxa"/>
            <w:gridSpan w:val="3"/>
            <w:shd w:val="clear" w:color="auto" w:fill="auto"/>
            <w:vAlign w:val="center"/>
          </w:tcPr>
          <w:p w14:paraId="0E0F4966" w14:textId="77777777" w:rsidR="00524CEC" w:rsidRPr="00B72362" w:rsidRDefault="00524CEC" w:rsidP="00524CEC">
            <w:r>
              <w:t>City: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7B7F7431" w14:textId="77777777" w:rsidR="00524CEC" w:rsidRPr="00B72362" w:rsidRDefault="00524CEC" w:rsidP="00524CEC">
            <w:r>
              <w:t>State/Province: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63996719" w14:textId="77777777" w:rsidR="00524CEC" w:rsidRPr="00B72362" w:rsidRDefault="00524CEC" w:rsidP="00524CEC">
            <w:r>
              <w:t>Zip/Postal Code:</w:t>
            </w:r>
          </w:p>
        </w:tc>
      </w:tr>
    </w:tbl>
    <w:p w14:paraId="34E53F2A" w14:textId="77777777" w:rsidR="00E52907" w:rsidRDefault="00E52907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5F2DC6" w:rsidRPr="00B72362" w14:paraId="10DC3A91" w14:textId="77777777" w:rsidTr="005F2DC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B8CCE4" w:themeFill="accent1" w:themeFillTint="66"/>
            <w:vAlign w:val="center"/>
          </w:tcPr>
          <w:p w14:paraId="59B5070C" w14:textId="77777777" w:rsidR="005F2DC6" w:rsidRDefault="005F2DC6" w:rsidP="00B61506">
            <w:pPr>
              <w:pStyle w:val="SectionHeading"/>
            </w:pPr>
            <w:r>
              <w:t>Additional details</w:t>
            </w:r>
          </w:p>
        </w:tc>
      </w:tr>
      <w:tr w:rsidR="00DA2465" w:rsidRPr="00B72362" w14:paraId="2F788940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6BBF9308" w14:textId="77777777" w:rsidR="00DA2465" w:rsidRPr="00B72362" w:rsidRDefault="00DA2465" w:rsidP="00B61506">
            <w:pPr>
              <w:pStyle w:val="SectionHeading"/>
            </w:pPr>
            <w:r>
              <w:t>Contact Details</w:t>
            </w:r>
          </w:p>
        </w:tc>
      </w:tr>
      <w:tr w:rsidR="00DA2465" w:rsidRPr="00B72362" w14:paraId="4052E733" w14:textId="77777777" w:rsidTr="00837769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3E363318" w14:textId="77777777" w:rsidR="00DA2465" w:rsidRPr="000E71B7" w:rsidRDefault="00DA2465" w:rsidP="005F2DC6">
            <w:pPr>
              <w:rPr>
                <w:b/>
              </w:rPr>
            </w:pPr>
            <w:r>
              <w:t>Contact: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  <w:r>
              <w:t xml:space="preserve">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Developer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Municipal Tax Office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Owner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Property Manager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Tenant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Utility</w:t>
            </w:r>
          </w:p>
        </w:tc>
      </w:tr>
      <w:tr w:rsidR="00DA2465" w:rsidRPr="00B72362" w14:paraId="0FEC780B" w14:textId="77777777" w:rsidTr="00837769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77C744E" w14:textId="77777777" w:rsidR="00DA2465" w:rsidRPr="00B72362" w:rsidRDefault="00DA2465" w:rsidP="00837769">
            <w:r>
              <w:t xml:space="preserve">First Name: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C86B9F1" w14:textId="77777777" w:rsidR="00DA2465" w:rsidRPr="00B72362" w:rsidRDefault="00DA2465" w:rsidP="00837769">
            <w:r>
              <w:t>Last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79811B8" w14:textId="77777777" w:rsidR="00DA2465" w:rsidRPr="00B72362" w:rsidRDefault="005F2DC6" w:rsidP="00837769">
            <w:r>
              <w:t>Entity Name</w:t>
            </w:r>
            <w:r w:rsidR="00DA2465">
              <w:t>:</w:t>
            </w:r>
          </w:p>
        </w:tc>
      </w:tr>
      <w:tr w:rsidR="00DA2465" w:rsidRPr="00B72362" w14:paraId="279972E4" w14:textId="77777777" w:rsidTr="00837769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DC5FA4F" w14:textId="77777777" w:rsidR="00DA2465" w:rsidRPr="00B72362" w:rsidRDefault="00DA2465" w:rsidP="00837769">
            <w:r>
              <w:t>Email: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F20B15F" w14:textId="77777777" w:rsidR="00DA2465" w:rsidRPr="00B72362" w:rsidRDefault="005F2DC6" w:rsidP="00837769">
            <w:r>
              <w:t>Phone: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44148FB" w14:textId="77777777" w:rsidR="00DA2465" w:rsidRPr="00B72362" w:rsidRDefault="005F2DC6" w:rsidP="005F2DC6">
            <w:r>
              <w:t>Website Name:</w:t>
            </w:r>
          </w:p>
        </w:tc>
      </w:tr>
      <w:tr w:rsidR="00DA2465" w:rsidRPr="00B72362" w14:paraId="776B0841" w14:textId="77777777" w:rsidTr="00837769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4D96706" w14:textId="77777777" w:rsidR="00DA2465" w:rsidRPr="00B72362" w:rsidRDefault="00DA2465" w:rsidP="00837769">
            <w:r>
              <w:lastRenderedPageBreak/>
              <w:t>Address Line 1: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35234FB" w14:textId="77777777" w:rsidR="00DA2465" w:rsidRPr="00B72362" w:rsidRDefault="00DA2465" w:rsidP="00837769">
            <w:r>
              <w:t>Address Line 2: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63C77F49" w14:textId="77777777" w:rsidR="00DA2465" w:rsidRPr="00B72362" w:rsidRDefault="00DA2465" w:rsidP="00837769">
            <w:r>
              <w:t>Address Line 3:</w:t>
            </w:r>
          </w:p>
        </w:tc>
      </w:tr>
      <w:tr w:rsidR="00DA2465" w:rsidRPr="00B72362" w14:paraId="57748A2B" w14:textId="77777777" w:rsidTr="00837769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028A5AA" w14:textId="77777777" w:rsidR="00DA2465" w:rsidRPr="00B72362" w:rsidRDefault="00DA2465" w:rsidP="00837769">
            <w:r>
              <w:t>City: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26854EF" w14:textId="77777777" w:rsidR="00DA2465" w:rsidRPr="00B72362" w:rsidRDefault="00DA2465" w:rsidP="00837769">
            <w:r>
              <w:t>State/Province: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78F1710" w14:textId="77777777" w:rsidR="00DA2465" w:rsidRPr="00B72362" w:rsidRDefault="00DA2465" w:rsidP="00837769">
            <w:r>
              <w:t>Zip/Postal Code: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</w:tbl>
    <w:p w14:paraId="2CE566CB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5F2DC6" w:rsidRPr="00B72362" w14:paraId="1A56CC42" w14:textId="77777777" w:rsidTr="00073A96">
        <w:trPr>
          <w:cantSplit/>
          <w:trHeight w:val="230"/>
          <w:jc w:val="center"/>
        </w:trPr>
        <w:tc>
          <w:tcPr>
            <w:tcW w:w="11059" w:type="dxa"/>
            <w:shd w:val="clear" w:color="auto" w:fill="D9D9D9" w:themeFill="background1" w:themeFillShade="D9"/>
            <w:vAlign w:val="center"/>
          </w:tcPr>
          <w:p w14:paraId="77A5450C" w14:textId="77777777" w:rsidR="005F2DC6" w:rsidRPr="00C72E20" w:rsidRDefault="005F2DC6" w:rsidP="00073A96">
            <w:pPr>
              <w:pStyle w:val="SectionHeading"/>
            </w:pPr>
            <w:r>
              <w:t>internal notes</w:t>
            </w:r>
          </w:p>
        </w:tc>
      </w:tr>
      <w:tr w:rsidR="005F2DC6" w:rsidRPr="00B72362" w14:paraId="42824631" w14:textId="77777777" w:rsidTr="005F2DC6">
        <w:trPr>
          <w:cantSplit/>
          <w:trHeight w:val="2490"/>
          <w:jc w:val="center"/>
        </w:trPr>
        <w:tc>
          <w:tcPr>
            <w:tcW w:w="11059" w:type="dxa"/>
            <w:shd w:val="clear" w:color="auto" w:fill="FFFFFF" w:themeFill="background1"/>
            <w:vAlign w:val="center"/>
          </w:tcPr>
          <w:p w14:paraId="0EE6ACDD" w14:textId="77777777" w:rsidR="005F2DC6" w:rsidRPr="00F73E35" w:rsidRDefault="005F2DC6" w:rsidP="00073A96">
            <w:pPr>
              <w:rPr>
                <w:rFonts w:cs="Calibri"/>
                <w:noProof/>
              </w:rPr>
            </w:pPr>
          </w:p>
        </w:tc>
      </w:tr>
    </w:tbl>
    <w:p w14:paraId="1ACBB094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F0D11" w:rsidRPr="00B72362" w14:paraId="5E1673EE" w14:textId="77777777" w:rsidTr="006A033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1341CB06" w14:textId="77777777" w:rsidR="001F0D11" w:rsidRPr="00B72362" w:rsidRDefault="001F0D11" w:rsidP="006A0330">
            <w:pPr>
              <w:pStyle w:val="SectionHeading"/>
            </w:pPr>
            <w:r>
              <w:t>income and financial information</w:t>
            </w:r>
          </w:p>
        </w:tc>
      </w:tr>
      <w:tr w:rsidR="001F0D11" w:rsidRPr="00B72362" w14:paraId="03F0822C" w14:textId="77777777" w:rsidTr="006A0330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E6A47A1" w14:textId="77777777" w:rsidR="001F0D11" w:rsidRDefault="001F0D11" w:rsidP="006A0330">
            <w:r>
              <w:t>Gross Income: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E4AC0FB" w14:textId="77777777" w:rsidR="001F0D11" w:rsidRDefault="001F0D11" w:rsidP="006A0330">
            <w:r>
              <w:t>Expenses: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4DA40B0" w14:textId="77777777" w:rsidR="001F0D11" w:rsidRDefault="001F0D11" w:rsidP="006A0330">
            <w:r>
              <w:t>Net Operating Income:</w:t>
            </w:r>
          </w:p>
        </w:tc>
      </w:tr>
      <w:tr w:rsidR="001F0D11" w:rsidRPr="00B72362" w14:paraId="4365047E" w14:textId="77777777" w:rsidTr="006A0330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CBE8A7B" w14:textId="77777777" w:rsidR="001F0D11" w:rsidRDefault="001F0D11" w:rsidP="006A0330">
            <w:r>
              <w:t>Cash Flow: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4D368DF" w14:textId="77777777" w:rsidR="001F0D11" w:rsidRDefault="001F0D11" w:rsidP="006A0330">
            <w:r>
              <w:t>Down Payment: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6D6B2B32" w14:textId="77777777" w:rsidR="001F0D11" w:rsidRDefault="001F0D11" w:rsidP="006A0330">
            <w:r>
              <w:t>Loan Payment:</w:t>
            </w:r>
          </w:p>
        </w:tc>
      </w:tr>
      <w:tr w:rsidR="001F0D11" w:rsidRPr="00B72362" w14:paraId="6A271C22" w14:textId="77777777" w:rsidTr="006A0330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56A1BD6" w14:textId="77777777" w:rsidR="001F0D11" w:rsidRDefault="001F0D11" w:rsidP="006A0330">
            <w:r>
              <w:t>Fully Leased Income: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2BA8DDA" w14:textId="77777777" w:rsidR="001F0D11" w:rsidRDefault="001F0D11" w:rsidP="006A0330"/>
        </w:tc>
        <w:tc>
          <w:tcPr>
            <w:tcW w:w="3687" w:type="dxa"/>
            <w:shd w:val="clear" w:color="auto" w:fill="auto"/>
            <w:vAlign w:val="center"/>
          </w:tcPr>
          <w:p w14:paraId="69E0A502" w14:textId="77777777" w:rsidR="001F0D11" w:rsidRDefault="001F0D11" w:rsidP="006A0330"/>
        </w:tc>
      </w:tr>
    </w:tbl>
    <w:p w14:paraId="796F3F75" w14:textId="77777777" w:rsidR="001F0D11" w:rsidRDefault="001F0D1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5F2DC6" w:rsidRPr="00B72362" w14:paraId="750C15F3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3BE2560D" w14:textId="77777777" w:rsidR="005F2DC6" w:rsidRPr="00B72362" w:rsidRDefault="005F2DC6" w:rsidP="00073A96">
            <w:pPr>
              <w:pStyle w:val="SectionHeading"/>
            </w:pPr>
            <w:r>
              <w:t>Property fees</w:t>
            </w:r>
          </w:p>
        </w:tc>
      </w:tr>
      <w:tr w:rsidR="005F2DC6" w:rsidRPr="00B72362" w14:paraId="6D7871FF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DBE5F1" w:themeFill="accent1" w:themeFillTint="33"/>
            <w:vAlign w:val="center"/>
          </w:tcPr>
          <w:p w14:paraId="6BB2F453" w14:textId="77777777" w:rsidR="005F2DC6" w:rsidRPr="00B72362" w:rsidRDefault="005F2DC6" w:rsidP="00073A96">
            <w:r>
              <w:t>Fee Type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4B540777" w14:textId="77777777" w:rsidR="005F2DC6" w:rsidRPr="00B72362" w:rsidRDefault="005F2DC6" w:rsidP="00073A96">
            <w:r>
              <w:t>Fee Amount</w:t>
            </w:r>
          </w:p>
        </w:tc>
        <w:tc>
          <w:tcPr>
            <w:tcW w:w="3687" w:type="dxa"/>
            <w:shd w:val="clear" w:color="auto" w:fill="DBE5F1" w:themeFill="accent1" w:themeFillTint="33"/>
            <w:vAlign w:val="center"/>
          </w:tcPr>
          <w:p w14:paraId="71AF4F0C" w14:textId="77777777" w:rsidR="005F2DC6" w:rsidRPr="00B72362" w:rsidRDefault="005F2DC6" w:rsidP="00073A96">
            <w:r>
              <w:t>Frequency</w:t>
            </w:r>
          </w:p>
        </w:tc>
      </w:tr>
      <w:tr w:rsidR="005F2DC6" w:rsidRPr="00B72362" w14:paraId="7A2E27C4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0BA408B" w14:textId="77777777" w:rsidR="005F2DC6" w:rsidRDefault="005F2DC6" w:rsidP="00073A96"/>
        </w:tc>
        <w:tc>
          <w:tcPr>
            <w:tcW w:w="3686" w:type="dxa"/>
            <w:shd w:val="clear" w:color="auto" w:fill="auto"/>
            <w:vAlign w:val="center"/>
          </w:tcPr>
          <w:p w14:paraId="444AE68B" w14:textId="77777777" w:rsidR="005F2DC6" w:rsidRDefault="005F2DC6" w:rsidP="00073A96"/>
        </w:tc>
        <w:tc>
          <w:tcPr>
            <w:tcW w:w="3687" w:type="dxa"/>
            <w:shd w:val="clear" w:color="auto" w:fill="auto"/>
            <w:vAlign w:val="center"/>
          </w:tcPr>
          <w:p w14:paraId="087B385E" w14:textId="77777777" w:rsidR="005F2DC6" w:rsidRDefault="005F2DC6" w:rsidP="00073A96"/>
        </w:tc>
      </w:tr>
      <w:tr w:rsidR="005F2DC6" w:rsidRPr="00B72362" w14:paraId="130A1E95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7B87E31" w14:textId="77777777" w:rsidR="005F2DC6" w:rsidRDefault="005F2DC6" w:rsidP="00073A96"/>
        </w:tc>
        <w:tc>
          <w:tcPr>
            <w:tcW w:w="3686" w:type="dxa"/>
            <w:shd w:val="clear" w:color="auto" w:fill="auto"/>
            <w:vAlign w:val="center"/>
          </w:tcPr>
          <w:p w14:paraId="5BCDFE88" w14:textId="77777777" w:rsidR="005F2DC6" w:rsidRDefault="005F2DC6" w:rsidP="00073A96"/>
        </w:tc>
        <w:tc>
          <w:tcPr>
            <w:tcW w:w="3687" w:type="dxa"/>
            <w:shd w:val="clear" w:color="auto" w:fill="auto"/>
            <w:vAlign w:val="center"/>
          </w:tcPr>
          <w:p w14:paraId="08AA945B" w14:textId="77777777" w:rsidR="005F2DC6" w:rsidRDefault="005F2DC6" w:rsidP="00073A96"/>
        </w:tc>
      </w:tr>
    </w:tbl>
    <w:p w14:paraId="06440476" w14:textId="77777777" w:rsidR="00396DF1" w:rsidRDefault="00396DF1" w:rsidP="00396DF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396DF1" w14:paraId="171EB33A" w14:textId="77777777" w:rsidTr="00396DF1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7A6BDD88" w14:textId="77777777" w:rsidR="00396DF1" w:rsidRDefault="00396DF1">
            <w:pPr>
              <w:pStyle w:val="SectionHeading"/>
            </w:pPr>
            <w:r>
              <w:t>ADDITIONAL INFORMATION</w:t>
            </w:r>
          </w:p>
        </w:tc>
      </w:tr>
      <w:tr w:rsidR="00396DF1" w14:paraId="05794BC0" w14:textId="77777777" w:rsidTr="00396DF1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0FCE85A0" w14:textId="77777777" w:rsidR="00396DF1" w:rsidRDefault="00396DF1">
            <w:r>
              <w:t>Attribute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00E8FE88" w14:textId="77777777" w:rsidR="00396DF1" w:rsidRDefault="00396DF1">
            <w:r>
              <w:t>Value</w:t>
            </w:r>
          </w:p>
        </w:tc>
      </w:tr>
      <w:tr w:rsidR="00396DF1" w14:paraId="28545738" w14:textId="77777777" w:rsidTr="00396DF1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BBBE7" w14:textId="77777777" w:rsidR="00396DF1" w:rsidRDefault="00396DF1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443FE6" w14:textId="77777777" w:rsidR="00396DF1" w:rsidRDefault="00396DF1"/>
        </w:tc>
      </w:tr>
      <w:tr w:rsidR="00396DF1" w14:paraId="3AA2C82C" w14:textId="77777777" w:rsidTr="00396DF1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A2C45A" w14:textId="77777777" w:rsidR="00396DF1" w:rsidRDefault="00396DF1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395B2" w14:textId="77777777" w:rsidR="00396DF1" w:rsidRDefault="00396DF1"/>
        </w:tc>
      </w:tr>
      <w:tr w:rsidR="00396DF1" w14:paraId="35C94B6B" w14:textId="77777777" w:rsidTr="00396DF1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E6193A" w14:textId="77777777" w:rsidR="00396DF1" w:rsidRDefault="00396DF1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2865C" w14:textId="77777777" w:rsidR="00396DF1" w:rsidRDefault="00396DF1"/>
        </w:tc>
      </w:tr>
      <w:tr w:rsidR="00396DF1" w14:paraId="4790BA18" w14:textId="77777777" w:rsidTr="00396DF1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F131A" w14:textId="77777777" w:rsidR="00396DF1" w:rsidRDefault="00396DF1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6C8E03" w14:textId="77777777" w:rsidR="00396DF1" w:rsidRDefault="00396DF1"/>
        </w:tc>
      </w:tr>
      <w:tr w:rsidR="00396DF1" w14:paraId="19FEDBBE" w14:textId="77777777" w:rsidTr="00396DF1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3FFC9E" w14:textId="77777777" w:rsidR="00396DF1" w:rsidRDefault="00396DF1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CB0155" w14:textId="77777777" w:rsidR="00396DF1" w:rsidRDefault="00396DF1"/>
        </w:tc>
      </w:tr>
    </w:tbl>
    <w:p w14:paraId="6140D4E6" w14:textId="77777777" w:rsidR="00415F5F" w:rsidRPr="00B72362" w:rsidRDefault="00415F5F" w:rsidP="00B72362"/>
    <w:sectPr w:rsidR="00415F5F" w:rsidRPr="00B72362" w:rsidSect="00B61506">
      <w:footerReference w:type="default" r:id="rId6"/>
      <w:pgSz w:w="12240" w:h="15840"/>
      <w:pgMar w:top="720" w:right="72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147176" w14:textId="77777777" w:rsidR="001F626C" w:rsidRDefault="001F626C" w:rsidP="00DA7EAC">
      <w:pPr>
        <w:pStyle w:val="Heading1"/>
      </w:pPr>
      <w:r>
        <w:separator/>
      </w:r>
    </w:p>
  </w:endnote>
  <w:endnote w:type="continuationSeparator" w:id="0">
    <w:p w14:paraId="00BB1480" w14:textId="77777777" w:rsidR="001F626C" w:rsidRDefault="001F626C" w:rsidP="00DA7EAC">
      <w:pPr>
        <w:pStyle w:val="Heading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0451790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49DA77D" w14:textId="77777777" w:rsidR="00833ACF" w:rsidRDefault="00833AC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0D1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0D11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2F4F28" w14:textId="77777777" w:rsidR="00833ACF" w:rsidRPr="00B07E13" w:rsidRDefault="00833ACF" w:rsidP="00EB52A5">
    <w:pPr>
      <w:jc w:val="center"/>
      <w:rPr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B07E13">
      <w:rPr>
        <w:i/>
        <w:sz w:val="12"/>
      </w:rPr>
      <w:t>vd1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E3EF4F" w14:textId="77777777" w:rsidR="001F626C" w:rsidRDefault="001F626C" w:rsidP="00DA7EAC">
      <w:pPr>
        <w:pStyle w:val="Heading1"/>
      </w:pPr>
      <w:r>
        <w:separator/>
      </w:r>
    </w:p>
  </w:footnote>
  <w:footnote w:type="continuationSeparator" w:id="0">
    <w:p w14:paraId="3A70072C" w14:textId="77777777" w:rsidR="001F626C" w:rsidRDefault="001F626C" w:rsidP="00DA7EAC">
      <w:pPr>
        <w:pStyle w:val="Heading1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F"/>
    <w:rsid w:val="00017261"/>
    <w:rsid w:val="000176EF"/>
    <w:rsid w:val="00017DD1"/>
    <w:rsid w:val="0003237E"/>
    <w:rsid w:val="000332AD"/>
    <w:rsid w:val="00046106"/>
    <w:rsid w:val="00073A96"/>
    <w:rsid w:val="000814CB"/>
    <w:rsid w:val="000B50FB"/>
    <w:rsid w:val="000C0676"/>
    <w:rsid w:val="000C3395"/>
    <w:rsid w:val="000C4143"/>
    <w:rsid w:val="000C5303"/>
    <w:rsid w:val="000C6799"/>
    <w:rsid w:val="000D3501"/>
    <w:rsid w:val="000D6D11"/>
    <w:rsid w:val="000E1607"/>
    <w:rsid w:val="000E412F"/>
    <w:rsid w:val="000E71B7"/>
    <w:rsid w:val="000F009D"/>
    <w:rsid w:val="000F7E41"/>
    <w:rsid w:val="0010688E"/>
    <w:rsid w:val="0011649E"/>
    <w:rsid w:val="00122F9B"/>
    <w:rsid w:val="0014727F"/>
    <w:rsid w:val="00160BDF"/>
    <w:rsid w:val="0016303A"/>
    <w:rsid w:val="00163A47"/>
    <w:rsid w:val="00190AE4"/>
    <w:rsid w:val="00190F40"/>
    <w:rsid w:val="001A5DAB"/>
    <w:rsid w:val="001A6DB0"/>
    <w:rsid w:val="001A7E81"/>
    <w:rsid w:val="001D3414"/>
    <w:rsid w:val="001D40AE"/>
    <w:rsid w:val="001E6E74"/>
    <w:rsid w:val="001F0D11"/>
    <w:rsid w:val="001F626C"/>
    <w:rsid w:val="001F79F2"/>
    <w:rsid w:val="001F7A95"/>
    <w:rsid w:val="00214D4D"/>
    <w:rsid w:val="00233830"/>
    <w:rsid w:val="00240AF1"/>
    <w:rsid w:val="00242BCF"/>
    <w:rsid w:val="00244E0E"/>
    <w:rsid w:val="0024648C"/>
    <w:rsid w:val="00246632"/>
    <w:rsid w:val="002540A6"/>
    <w:rsid w:val="002602F0"/>
    <w:rsid w:val="00266D8A"/>
    <w:rsid w:val="00281232"/>
    <w:rsid w:val="00282E1B"/>
    <w:rsid w:val="0029191A"/>
    <w:rsid w:val="002C0936"/>
    <w:rsid w:val="002C59EB"/>
    <w:rsid w:val="002D2D2D"/>
    <w:rsid w:val="00311F63"/>
    <w:rsid w:val="003626FE"/>
    <w:rsid w:val="00363F93"/>
    <w:rsid w:val="003756BA"/>
    <w:rsid w:val="00384215"/>
    <w:rsid w:val="00396DF1"/>
    <w:rsid w:val="003A3340"/>
    <w:rsid w:val="004030E8"/>
    <w:rsid w:val="00406210"/>
    <w:rsid w:val="00415F5F"/>
    <w:rsid w:val="0042038C"/>
    <w:rsid w:val="00424770"/>
    <w:rsid w:val="004254EC"/>
    <w:rsid w:val="00426FF0"/>
    <w:rsid w:val="00437F3A"/>
    <w:rsid w:val="00455595"/>
    <w:rsid w:val="00461DCB"/>
    <w:rsid w:val="0046276C"/>
    <w:rsid w:val="00485FA1"/>
    <w:rsid w:val="00491A66"/>
    <w:rsid w:val="004A30F9"/>
    <w:rsid w:val="004B77BF"/>
    <w:rsid w:val="004D7D79"/>
    <w:rsid w:val="00524CEC"/>
    <w:rsid w:val="00531C25"/>
    <w:rsid w:val="00532E88"/>
    <w:rsid w:val="005360D4"/>
    <w:rsid w:val="0054754E"/>
    <w:rsid w:val="0056338C"/>
    <w:rsid w:val="00581627"/>
    <w:rsid w:val="0058234D"/>
    <w:rsid w:val="00585165"/>
    <w:rsid w:val="005864E3"/>
    <w:rsid w:val="005B3DA5"/>
    <w:rsid w:val="005D4280"/>
    <w:rsid w:val="005D6072"/>
    <w:rsid w:val="005F2DC6"/>
    <w:rsid w:val="006026CF"/>
    <w:rsid w:val="006356FD"/>
    <w:rsid w:val="006638AD"/>
    <w:rsid w:val="00671993"/>
    <w:rsid w:val="00673C38"/>
    <w:rsid w:val="00682713"/>
    <w:rsid w:val="006A38A0"/>
    <w:rsid w:val="006D091F"/>
    <w:rsid w:val="006D2BCA"/>
    <w:rsid w:val="006F72D2"/>
    <w:rsid w:val="00722D35"/>
    <w:rsid w:val="00722DE8"/>
    <w:rsid w:val="00733AC6"/>
    <w:rsid w:val="007344B3"/>
    <w:rsid w:val="00754572"/>
    <w:rsid w:val="00770EEA"/>
    <w:rsid w:val="00777E58"/>
    <w:rsid w:val="007825C0"/>
    <w:rsid w:val="007A2C44"/>
    <w:rsid w:val="007A70A2"/>
    <w:rsid w:val="007B6392"/>
    <w:rsid w:val="007E3D81"/>
    <w:rsid w:val="00813C2D"/>
    <w:rsid w:val="00822C42"/>
    <w:rsid w:val="00833ACF"/>
    <w:rsid w:val="00837769"/>
    <w:rsid w:val="0084190E"/>
    <w:rsid w:val="00851EAE"/>
    <w:rsid w:val="008658E6"/>
    <w:rsid w:val="008660D2"/>
    <w:rsid w:val="00884CA6"/>
    <w:rsid w:val="00887861"/>
    <w:rsid w:val="00890AE3"/>
    <w:rsid w:val="008B4E59"/>
    <w:rsid w:val="008C42BF"/>
    <w:rsid w:val="008D0181"/>
    <w:rsid w:val="008D5D0C"/>
    <w:rsid w:val="008E5C14"/>
    <w:rsid w:val="00930927"/>
    <w:rsid w:val="00932D09"/>
    <w:rsid w:val="00947EA7"/>
    <w:rsid w:val="009570A3"/>
    <w:rsid w:val="009622B2"/>
    <w:rsid w:val="00977B44"/>
    <w:rsid w:val="00986EB7"/>
    <w:rsid w:val="009B2A77"/>
    <w:rsid w:val="009F58BB"/>
    <w:rsid w:val="00A07000"/>
    <w:rsid w:val="00A26767"/>
    <w:rsid w:val="00A33689"/>
    <w:rsid w:val="00A41E64"/>
    <w:rsid w:val="00A4373B"/>
    <w:rsid w:val="00A4441F"/>
    <w:rsid w:val="00A744A8"/>
    <w:rsid w:val="00A8054D"/>
    <w:rsid w:val="00AC087E"/>
    <w:rsid w:val="00AC3BD7"/>
    <w:rsid w:val="00AE1F72"/>
    <w:rsid w:val="00AF093D"/>
    <w:rsid w:val="00B04903"/>
    <w:rsid w:val="00B07E13"/>
    <w:rsid w:val="00B113ED"/>
    <w:rsid w:val="00B12708"/>
    <w:rsid w:val="00B234D0"/>
    <w:rsid w:val="00B23636"/>
    <w:rsid w:val="00B41C69"/>
    <w:rsid w:val="00B55EE9"/>
    <w:rsid w:val="00B61356"/>
    <w:rsid w:val="00B61506"/>
    <w:rsid w:val="00B719DC"/>
    <w:rsid w:val="00B72362"/>
    <w:rsid w:val="00B96D9F"/>
    <w:rsid w:val="00BA3893"/>
    <w:rsid w:val="00BE09D6"/>
    <w:rsid w:val="00BF548C"/>
    <w:rsid w:val="00C2031B"/>
    <w:rsid w:val="00C30E55"/>
    <w:rsid w:val="00C63324"/>
    <w:rsid w:val="00C710A9"/>
    <w:rsid w:val="00C72E20"/>
    <w:rsid w:val="00C81188"/>
    <w:rsid w:val="00CA0FB4"/>
    <w:rsid w:val="00CA1F23"/>
    <w:rsid w:val="00CB5E53"/>
    <w:rsid w:val="00CC423E"/>
    <w:rsid w:val="00CC4D79"/>
    <w:rsid w:val="00CC6A22"/>
    <w:rsid w:val="00CC7CB7"/>
    <w:rsid w:val="00CF5910"/>
    <w:rsid w:val="00D02133"/>
    <w:rsid w:val="00D110C7"/>
    <w:rsid w:val="00D21FCD"/>
    <w:rsid w:val="00D239F6"/>
    <w:rsid w:val="00D34CBE"/>
    <w:rsid w:val="00D461ED"/>
    <w:rsid w:val="00D53D61"/>
    <w:rsid w:val="00D65CB8"/>
    <w:rsid w:val="00D66A94"/>
    <w:rsid w:val="00D76CCB"/>
    <w:rsid w:val="00DA2465"/>
    <w:rsid w:val="00DA5F94"/>
    <w:rsid w:val="00DA7EAC"/>
    <w:rsid w:val="00DD36F5"/>
    <w:rsid w:val="00DF1BA0"/>
    <w:rsid w:val="00E17A96"/>
    <w:rsid w:val="00E33DC8"/>
    <w:rsid w:val="00E41B70"/>
    <w:rsid w:val="00E52907"/>
    <w:rsid w:val="00E630EB"/>
    <w:rsid w:val="00E66832"/>
    <w:rsid w:val="00E71ED4"/>
    <w:rsid w:val="00E735C6"/>
    <w:rsid w:val="00E75AE6"/>
    <w:rsid w:val="00E80215"/>
    <w:rsid w:val="00E86314"/>
    <w:rsid w:val="00E87C3A"/>
    <w:rsid w:val="00EA0B79"/>
    <w:rsid w:val="00EA7F19"/>
    <w:rsid w:val="00EB52A5"/>
    <w:rsid w:val="00EC6419"/>
    <w:rsid w:val="00EC655E"/>
    <w:rsid w:val="00EE33CA"/>
    <w:rsid w:val="00EE5DC4"/>
    <w:rsid w:val="00F04B9B"/>
    <w:rsid w:val="00F0626A"/>
    <w:rsid w:val="00F06353"/>
    <w:rsid w:val="00F149CC"/>
    <w:rsid w:val="00F32A53"/>
    <w:rsid w:val="00F46364"/>
    <w:rsid w:val="00F47791"/>
    <w:rsid w:val="00F53DB0"/>
    <w:rsid w:val="00F60351"/>
    <w:rsid w:val="00F62A9C"/>
    <w:rsid w:val="00F73E35"/>
    <w:rsid w:val="00F74AAD"/>
    <w:rsid w:val="00FB4BF1"/>
    <w:rsid w:val="00FC0C09"/>
    <w:rsid w:val="00FC21E9"/>
    <w:rsid w:val="00FC2B85"/>
    <w:rsid w:val="00FD63B2"/>
    <w:rsid w:val="00FE37CA"/>
    <w:rsid w:val="00FF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F5745"/>
  <w15:docId w15:val="{29DB0364-3CDA-4B2F-BEC7-6B6BB168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DA7EAC"/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DA7EAC"/>
    <w:pPr>
      <w:spacing w:after="80"/>
      <w:jc w:val="center"/>
      <w:outlineLvl w:val="0"/>
    </w:pPr>
    <w:rPr>
      <w:b/>
      <w:caps/>
      <w:spacing w:val="20"/>
      <w:sz w:val="24"/>
    </w:rPr>
  </w:style>
  <w:style w:type="paragraph" w:styleId="Heading2">
    <w:name w:val="heading 2"/>
    <w:basedOn w:val="Normal"/>
    <w:next w:val="Normal"/>
    <w:qFormat/>
    <w:rsid w:val="00DA7EAC"/>
    <w:pPr>
      <w:spacing w:before="40"/>
      <w:jc w:val="center"/>
      <w:outlineLvl w:val="1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7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</w:style>
  <w:style w:type="paragraph" w:customStyle="1" w:styleId="SectionHeading">
    <w:name w:val="Section Heading"/>
    <w:basedOn w:val="Normal"/>
    <w:rsid w:val="00DA7EAC"/>
    <w:pPr>
      <w:jc w:val="center"/>
    </w:pPr>
    <w:rPr>
      <w:caps/>
    </w:rPr>
  </w:style>
  <w:style w:type="paragraph" w:customStyle="1" w:styleId="SignatureText">
    <w:name w:val="Signature Text"/>
    <w:basedOn w:val="Normal"/>
    <w:rsid w:val="00F06353"/>
    <w:pPr>
      <w:spacing w:before="40" w:after="80"/>
    </w:pPr>
  </w:style>
  <w:style w:type="character" w:styleId="PageNumber">
    <w:name w:val="page number"/>
    <w:basedOn w:val="DefaultParagraphFont"/>
    <w:rsid w:val="00EB52A5"/>
  </w:style>
  <w:style w:type="paragraph" w:styleId="BalloonText">
    <w:name w:val="Balloon Text"/>
    <w:basedOn w:val="Normal"/>
    <w:semiHidden/>
    <w:rsid w:val="00AF093D"/>
    <w:rPr>
      <w:rFonts w:cs="Tahoma"/>
    </w:rPr>
  </w:style>
  <w:style w:type="paragraph" w:styleId="Header">
    <w:name w:val="header"/>
    <w:basedOn w:val="Normal"/>
    <w:link w:val="HeaderChar"/>
    <w:rsid w:val="00C72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E20"/>
    <w:rPr>
      <w:rFonts w:ascii="Tahoma" w:hAnsi="Tahoma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rsid w:val="00C72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E20"/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851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0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clabet\AppData\Roaming\Microsoft\Templates\Credit%20appli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Credit application.dot</Template>
  <TotalTime>130</TotalTime>
  <Pages>8</Pages>
  <Words>1635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Auclair, Bethany</dc:creator>
  <cp:lastModifiedBy>Paul, Akash</cp:lastModifiedBy>
  <cp:revision>12</cp:revision>
  <cp:lastPrinted>2016-06-21T19:02:00Z</cp:lastPrinted>
  <dcterms:created xsi:type="dcterms:W3CDTF">2016-06-21T19:27:00Z</dcterms:created>
  <dcterms:modified xsi:type="dcterms:W3CDTF">2022-05-16T11:41:00Z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TC010184631033</vt:lpwstr>
  </property>
</Properties>
</file>